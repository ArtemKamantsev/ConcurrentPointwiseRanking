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7CF24" w14:textId="77777777" w:rsidR="000D6C28" w:rsidRPr="00DF1F38" w:rsidRDefault="000D6C28" w:rsidP="00735C1B">
      <w:pPr>
        <w:spacing w:line="240" w:lineRule="auto"/>
        <w:ind w:firstLine="0"/>
        <w:jc w:val="center"/>
        <w:rPr>
          <w:rFonts w:eastAsia="Calibri"/>
        </w:rPr>
      </w:pPr>
      <w:r w:rsidRPr="00DF1F38">
        <w:rPr>
          <w:rFonts w:eastAsia="Calibri"/>
        </w:rPr>
        <w:t>ДНІПРОВСЬКИЙ НАЦІОНАЛЬНИЙ УНІВЕРСИТЕТ</w:t>
      </w:r>
    </w:p>
    <w:p w14:paraId="0FA57DBC" w14:textId="0BABCD5D" w:rsidR="000D6C28" w:rsidRDefault="000D6C28" w:rsidP="00735C1B">
      <w:pPr>
        <w:spacing w:after="0" w:line="240" w:lineRule="auto"/>
        <w:ind w:firstLine="0"/>
        <w:jc w:val="center"/>
        <w:rPr>
          <w:rFonts w:eastAsia="Calibri"/>
        </w:rPr>
      </w:pPr>
      <w:r w:rsidRPr="00DF1F38">
        <w:rPr>
          <w:rFonts w:eastAsia="Calibri"/>
        </w:rPr>
        <w:t>ІМЕНІ ОЛЕСЯ ГОНЧАРА</w:t>
      </w:r>
    </w:p>
    <w:p w14:paraId="58F21AC3" w14:textId="77777777" w:rsidR="00A464DA" w:rsidRPr="00DF1F38" w:rsidRDefault="00A464DA" w:rsidP="0023185F">
      <w:pPr>
        <w:spacing w:after="0" w:line="240" w:lineRule="auto"/>
        <w:jc w:val="center"/>
        <w:rPr>
          <w:rFonts w:eastAsia="Calibri"/>
        </w:rPr>
      </w:pPr>
    </w:p>
    <w:p w14:paraId="5AD540D4" w14:textId="77777777" w:rsidR="000D6C28" w:rsidRPr="00DF1F38" w:rsidRDefault="000D6C28" w:rsidP="0023185F">
      <w:pPr>
        <w:spacing w:after="0" w:line="240" w:lineRule="auto"/>
        <w:ind w:firstLine="0"/>
        <w:jc w:val="center"/>
        <w:rPr>
          <w:rFonts w:eastAsia="Calibri"/>
        </w:rPr>
      </w:pPr>
      <w:r w:rsidRPr="00DF1F38">
        <w:rPr>
          <w:rFonts w:eastAsia="Calibri"/>
        </w:rPr>
        <w:t>Факультет прикладної математики</w:t>
      </w:r>
    </w:p>
    <w:p w14:paraId="33F37287" w14:textId="5AF98A99" w:rsidR="000D6C28" w:rsidRPr="00DF1F38" w:rsidRDefault="000D6C28" w:rsidP="0023185F">
      <w:pPr>
        <w:spacing w:after="0" w:line="240" w:lineRule="auto"/>
        <w:ind w:firstLine="0"/>
        <w:jc w:val="center"/>
        <w:rPr>
          <w:rFonts w:eastAsia="Calibri"/>
        </w:rPr>
      </w:pPr>
      <w:r w:rsidRPr="00DF1F38">
        <w:rPr>
          <w:rFonts w:eastAsia="Calibri"/>
        </w:rPr>
        <w:t>Кафедра обчислювальної математики та математичної кібернетики</w:t>
      </w:r>
    </w:p>
    <w:p w14:paraId="1D7D82B5" w14:textId="6D6B666E" w:rsidR="000D6C28" w:rsidRDefault="000D6C28" w:rsidP="000D6C28">
      <w:pPr>
        <w:spacing w:line="240" w:lineRule="auto"/>
        <w:jc w:val="center"/>
        <w:rPr>
          <w:rFonts w:eastAsia="Calibri"/>
        </w:rPr>
      </w:pPr>
    </w:p>
    <w:p w14:paraId="014346E6" w14:textId="77777777" w:rsidR="00841D5D" w:rsidRPr="00DF1F38" w:rsidRDefault="00841D5D" w:rsidP="00321262">
      <w:pPr>
        <w:spacing w:after="0" w:line="240" w:lineRule="auto"/>
        <w:jc w:val="center"/>
        <w:rPr>
          <w:rFonts w:eastAsia="Calibri"/>
        </w:rPr>
      </w:pPr>
    </w:p>
    <w:p w14:paraId="152799FE" w14:textId="77777777" w:rsidR="0023185F" w:rsidRDefault="00501808" w:rsidP="0023185F">
      <w:pPr>
        <w:spacing w:after="0" w:line="240" w:lineRule="auto"/>
        <w:ind w:firstLine="0"/>
        <w:jc w:val="center"/>
        <w:rPr>
          <w:rFonts w:eastAsia="Calibri"/>
        </w:rPr>
      </w:pPr>
      <w:r>
        <w:rPr>
          <w:rFonts w:eastAsia="Calibri"/>
        </w:rPr>
        <w:t>Кваліфікаційна</w:t>
      </w:r>
      <w:r w:rsidR="00374599">
        <w:rPr>
          <w:rFonts w:eastAsia="Calibri"/>
        </w:rPr>
        <w:t xml:space="preserve"> робота</w:t>
      </w:r>
    </w:p>
    <w:p w14:paraId="2E03C7AD" w14:textId="77777777" w:rsidR="0023185F" w:rsidRDefault="00501808" w:rsidP="0023185F">
      <w:pPr>
        <w:spacing w:after="0" w:line="240" w:lineRule="auto"/>
        <w:ind w:firstLine="0"/>
        <w:jc w:val="center"/>
        <w:rPr>
          <w:rFonts w:eastAsia="Calibri"/>
        </w:rPr>
      </w:pPr>
      <w:r>
        <w:rPr>
          <w:rFonts w:eastAsia="Calibri"/>
        </w:rPr>
        <w:t>перший</w:t>
      </w:r>
      <w:r w:rsidRPr="00BE0817">
        <w:rPr>
          <w:rFonts w:eastAsia="Calibri"/>
        </w:rPr>
        <w:t xml:space="preserve"> (</w:t>
      </w:r>
      <w:r>
        <w:rPr>
          <w:rFonts w:eastAsia="Calibri"/>
        </w:rPr>
        <w:t>бакалав</w:t>
      </w:r>
      <w:r w:rsidRPr="00BE0817">
        <w:rPr>
          <w:rFonts w:eastAsia="Calibri"/>
        </w:rPr>
        <w:t xml:space="preserve">рський) </w:t>
      </w:r>
      <w:r w:rsidRPr="00DF1F38">
        <w:rPr>
          <w:rFonts w:eastAsia="Calibri"/>
        </w:rPr>
        <w:t>рівень вищої освіти</w:t>
      </w:r>
    </w:p>
    <w:p w14:paraId="14AB8305" w14:textId="05DA97F2" w:rsidR="00A464DA" w:rsidRDefault="00501808" w:rsidP="0023185F">
      <w:pPr>
        <w:spacing w:after="0" w:line="240" w:lineRule="auto"/>
        <w:ind w:firstLine="0"/>
        <w:jc w:val="center"/>
        <w:rPr>
          <w:rFonts w:eastAsia="Calibri"/>
        </w:rPr>
      </w:pPr>
      <w:r>
        <w:rPr>
          <w:rFonts w:eastAsia="Calibri"/>
        </w:rPr>
        <w:t>спеціальність 124</w:t>
      </w:r>
      <w:r w:rsidRPr="00DF1F38">
        <w:rPr>
          <w:rFonts w:eastAsia="Calibri"/>
        </w:rPr>
        <w:t xml:space="preserve"> </w:t>
      </w:r>
      <w:r>
        <w:rPr>
          <w:rFonts w:eastAsia="Calibri"/>
        </w:rPr>
        <w:t>Системний аналіз</w:t>
      </w:r>
    </w:p>
    <w:p w14:paraId="730C0F2D" w14:textId="663EDCDA" w:rsidR="000D6C28" w:rsidRDefault="00374599" w:rsidP="00A464DA">
      <w:pPr>
        <w:spacing w:line="240" w:lineRule="auto"/>
        <w:ind w:firstLine="3544"/>
        <w:jc w:val="left"/>
        <w:rPr>
          <w:rFonts w:eastAsia="Calibri"/>
        </w:rPr>
      </w:pPr>
      <w:r>
        <w:rPr>
          <w:rFonts w:eastAsia="Calibri"/>
        </w:rPr>
        <w:t xml:space="preserve"> </w:t>
      </w:r>
    </w:p>
    <w:p w14:paraId="68346C91" w14:textId="77777777" w:rsidR="0023185F" w:rsidRDefault="00C34EA1" w:rsidP="0023185F">
      <w:pPr>
        <w:spacing w:after="0" w:line="240" w:lineRule="auto"/>
        <w:jc w:val="center"/>
        <w:rPr>
          <w:rFonts w:eastAsia="Calibri"/>
        </w:rPr>
      </w:pPr>
      <w:r w:rsidRPr="00C34EA1">
        <w:rPr>
          <w:rFonts w:eastAsia="Calibri"/>
        </w:rPr>
        <w:t>Р</w:t>
      </w:r>
      <w:r w:rsidR="00501808">
        <w:rPr>
          <w:rFonts w:eastAsia="Calibri"/>
        </w:rPr>
        <w:t xml:space="preserve">ОЗРОБКА </w:t>
      </w:r>
      <w:bookmarkStart w:id="0" w:name="_Hlk106004498"/>
      <w:r w:rsidR="00501808">
        <w:rPr>
          <w:rFonts w:eastAsia="Calibri"/>
        </w:rPr>
        <w:t xml:space="preserve">АЛГОРИТМУ НАВЧАННЯ ТОЧКОВОЇ МОДЕЛІ </w:t>
      </w:r>
    </w:p>
    <w:p w14:paraId="13D07E8C" w14:textId="4EC5C911" w:rsidR="000D6C28" w:rsidRDefault="00501808" w:rsidP="0023185F">
      <w:pPr>
        <w:spacing w:after="0" w:line="240" w:lineRule="auto"/>
        <w:jc w:val="center"/>
        <w:rPr>
          <w:rFonts w:eastAsia="Calibri"/>
        </w:rPr>
      </w:pPr>
      <w:r>
        <w:rPr>
          <w:rFonts w:eastAsia="Calibri"/>
        </w:rPr>
        <w:t>РАНЖУВАННЯ</w:t>
      </w:r>
      <w:r w:rsidR="00802E0F" w:rsidRPr="00802E0F">
        <w:rPr>
          <w:rFonts w:eastAsia="Calibri"/>
          <w:lang w:val="ru-RU"/>
        </w:rPr>
        <w:t xml:space="preserve"> </w:t>
      </w:r>
      <w:r w:rsidR="00802E0F">
        <w:rPr>
          <w:rFonts w:eastAsia="Calibri"/>
        </w:rPr>
        <w:t>СПИСКУ</w:t>
      </w:r>
      <w:r>
        <w:rPr>
          <w:rFonts w:eastAsia="Calibri"/>
        </w:rPr>
        <w:t>, ЗАЛЕЖНОЇ ВІД</w:t>
      </w:r>
      <w:r w:rsidR="00802E0F">
        <w:rPr>
          <w:rFonts w:eastAsia="Calibri"/>
        </w:rPr>
        <w:t xml:space="preserve"> ЙОГО</w:t>
      </w:r>
      <w:r>
        <w:rPr>
          <w:rFonts w:eastAsia="Calibri"/>
        </w:rPr>
        <w:t xml:space="preserve"> </w:t>
      </w:r>
      <w:r w:rsidRPr="00AB662F">
        <w:rPr>
          <w:rFonts w:eastAsia="Calibri"/>
        </w:rPr>
        <w:t>КОНТЕКСТУ</w:t>
      </w:r>
      <w:bookmarkEnd w:id="0"/>
    </w:p>
    <w:p w14:paraId="5BCBA970" w14:textId="0D03A360" w:rsidR="00A464DA" w:rsidRDefault="00A464DA" w:rsidP="00A464DA">
      <w:pPr>
        <w:spacing w:line="240" w:lineRule="auto"/>
        <w:jc w:val="center"/>
        <w:rPr>
          <w:rFonts w:eastAsia="Calibri"/>
        </w:rPr>
      </w:pPr>
    </w:p>
    <w:p w14:paraId="5F9F47BB" w14:textId="77777777" w:rsidR="00841D5D" w:rsidRPr="00DF1F38" w:rsidRDefault="00841D5D" w:rsidP="00A464DA">
      <w:pPr>
        <w:spacing w:line="240" w:lineRule="auto"/>
        <w:jc w:val="center"/>
        <w:rPr>
          <w:rFonts w:eastAsia="Calibri"/>
        </w:rPr>
      </w:pPr>
    </w:p>
    <w:p w14:paraId="409385DE" w14:textId="77777777" w:rsidR="000D6C28" w:rsidRPr="00DF1F38" w:rsidRDefault="000D6C28" w:rsidP="00841D5D">
      <w:pPr>
        <w:spacing w:after="80" w:line="240" w:lineRule="auto"/>
        <w:ind w:firstLine="0"/>
        <w:rPr>
          <w:rFonts w:eastAsia="Calibri"/>
        </w:rPr>
      </w:pPr>
      <w:r w:rsidRPr="00DF1F38">
        <w:rPr>
          <w:rFonts w:eastAsia="Calibri"/>
        </w:rPr>
        <w:t>Виконавець</w:t>
      </w:r>
    </w:p>
    <w:p w14:paraId="76837AA6" w14:textId="77777777" w:rsidR="000D6C28" w:rsidRPr="00DF1F38" w:rsidRDefault="000D6C28" w:rsidP="00841D5D">
      <w:pPr>
        <w:spacing w:after="80" w:line="240" w:lineRule="auto"/>
        <w:ind w:firstLine="0"/>
        <w:rPr>
          <w:rFonts w:eastAsia="Calibri"/>
        </w:rPr>
      </w:pPr>
      <w:r w:rsidRPr="00DF1F38">
        <w:rPr>
          <w:rFonts w:eastAsia="Calibri"/>
        </w:rPr>
        <w:t>студент</w:t>
      </w:r>
      <w:r>
        <w:rPr>
          <w:rFonts w:eastAsia="Calibri"/>
        </w:rPr>
        <w:t xml:space="preserve"> групи ПС–18</w:t>
      </w:r>
      <w:r w:rsidRPr="00DF1F38">
        <w:rPr>
          <w:rFonts w:eastAsia="Calibri"/>
        </w:rPr>
        <w:t>–1</w:t>
      </w:r>
    </w:p>
    <w:p w14:paraId="3A9500CE" w14:textId="2F301E9B" w:rsidR="000D6C28" w:rsidRDefault="000D6C28" w:rsidP="00841D5D">
      <w:pPr>
        <w:tabs>
          <w:tab w:val="left" w:pos="5954"/>
        </w:tabs>
        <w:spacing w:after="80" w:line="240" w:lineRule="auto"/>
        <w:ind w:firstLine="0"/>
        <w:rPr>
          <w:rFonts w:eastAsia="Calibri"/>
        </w:rPr>
      </w:pPr>
      <w:r w:rsidRPr="003E57E1">
        <w:rPr>
          <w:rFonts w:eastAsia="Calibri"/>
          <w:u w:val="single"/>
        </w:rPr>
        <w:t>Каманцев Артем</w:t>
      </w:r>
      <w:r w:rsidR="003E57E1" w:rsidRPr="003E57E1">
        <w:rPr>
          <w:rFonts w:eastAsia="Calibri"/>
          <w:u w:val="single"/>
        </w:rPr>
        <w:t xml:space="preserve"> Сергійович</w:t>
      </w:r>
      <w:r w:rsidR="003E57E1">
        <w:rPr>
          <w:rFonts w:eastAsia="Calibri"/>
        </w:rPr>
        <w:tab/>
      </w:r>
      <w:r w:rsidR="003E57E1" w:rsidRPr="00DF1F38">
        <w:rPr>
          <w:rFonts w:eastAsia="Calibri"/>
        </w:rPr>
        <w:t>________________</w:t>
      </w:r>
    </w:p>
    <w:p w14:paraId="0D8314BD" w14:textId="77777777" w:rsidR="00F668E7" w:rsidRDefault="00F668E7" w:rsidP="00841D5D">
      <w:pPr>
        <w:spacing w:after="80" w:line="240" w:lineRule="auto"/>
        <w:ind w:firstLine="0"/>
        <w:rPr>
          <w:rFonts w:eastAsia="Calibri"/>
        </w:rPr>
      </w:pPr>
    </w:p>
    <w:p w14:paraId="014C9F21" w14:textId="77777777" w:rsidR="000D6C28" w:rsidRPr="00DF1F38" w:rsidRDefault="000D6C28" w:rsidP="00841D5D">
      <w:pPr>
        <w:spacing w:after="80" w:line="240" w:lineRule="auto"/>
        <w:ind w:firstLine="0"/>
        <w:rPr>
          <w:rFonts w:eastAsia="Calibri"/>
        </w:rPr>
      </w:pPr>
      <w:r w:rsidRPr="00DF1F38">
        <w:rPr>
          <w:rFonts w:eastAsia="Calibri"/>
        </w:rPr>
        <w:t>Керівник</w:t>
      </w:r>
    </w:p>
    <w:p w14:paraId="6E8ACA93" w14:textId="1BCAEEB8" w:rsidR="003E57E1" w:rsidRPr="003E57E1" w:rsidRDefault="003E57E1" w:rsidP="00841D5D">
      <w:pPr>
        <w:tabs>
          <w:tab w:val="left" w:pos="3261"/>
        </w:tabs>
        <w:spacing w:after="80" w:line="240" w:lineRule="auto"/>
        <w:ind w:right="3260" w:firstLine="0"/>
        <w:rPr>
          <w:rFonts w:eastAsia="Calibri"/>
        </w:rPr>
      </w:pPr>
      <w:r>
        <w:rPr>
          <w:rFonts w:eastAsia="Calibri"/>
        </w:rPr>
        <w:t xml:space="preserve">професор </w:t>
      </w:r>
      <w:bookmarkStart w:id="1" w:name="_Hlk105398881"/>
      <w:r>
        <w:rPr>
          <w:rFonts w:eastAsia="Calibri"/>
        </w:rPr>
        <w:t>кафедри</w:t>
      </w:r>
      <w:r w:rsidRPr="003E57E1">
        <w:rPr>
          <w:rFonts w:eastAsia="Calibri"/>
        </w:rPr>
        <w:t xml:space="preserve"> обчислювальної</w:t>
      </w:r>
    </w:p>
    <w:p w14:paraId="479AA559" w14:textId="5D8A6AE0" w:rsidR="003E57E1" w:rsidRDefault="003E57E1" w:rsidP="00841D5D">
      <w:pPr>
        <w:tabs>
          <w:tab w:val="left" w:pos="3261"/>
        </w:tabs>
        <w:spacing w:after="80" w:line="240" w:lineRule="auto"/>
        <w:ind w:right="3260" w:firstLine="0"/>
        <w:rPr>
          <w:rFonts w:eastAsia="Calibri"/>
        </w:rPr>
      </w:pPr>
      <w:r w:rsidRPr="003E57E1">
        <w:rPr>
          <w:rFonts w:eastAsia="Calibri"/>
        </w:rPr>
        <w:t>математики та математичної кібернетики</w:t>
      </w:r>
    </w:p>
    <w:bookmarkEnd w:id="1"/>
    <w:p w14:paraId="7381629E" w14:textId="095D800B" w:rsidR="000D6C28" w:rsidRPr="00B47E87" w:rsidRDefault="000D6C28" w:rsidP="00841D5D">
      <w:pPr>
        <w:tabs>
          <w:tab w:val="left" w:pos="3261"/>
        </w:tabs>
        <w:spacing w:after="80" w:line="240" w:lineRule="auto"/>
        <w:ind w:right="3260" w:firstLine="0"/>
        <w:rPr>
          <w:rFonts w:eastAsia="Calibri"/>
          <w:lang w:val="ru-RU"/>
        </w:rPr>
      </w:pPr>
      <w:r>
        <w:rPr>
          <w:rFonts w:eastAsia="Calibri"/>
        </w:rPr>
        <w:t>д-р</w:t>
      </w:r>
      <w:r w:rsidRPr="00DF1F38">
        <w:rPr>
          <w:rFonts w:eastAsia="Calibri"/>
        </w:rPr>
        <w:t>. </w:t>
      </w:r>
      <w:proofErr w:type="spellStart"/>
      <w:r w:rsidRPr="00DF1F38">
        <w:rPr>
          <w:rFonts w:eastAsia="Calibri"/>
        </w:rPr>
        <w:t>фіз</w:t>
      </w:r>
      <w:proofErr w:type="spellEnd"/>
      <w:r w:rsidRPr="00DF1F38">
        <w:rPr>
          <w:rFonts w:eastAsia="Calibri"/>
        </w:rPr>
        <w:t xml:space="preserve">.-мат. наук, </w:t>
      </w:r>
      <w:r w:rsidR="00B47E87">
        <w:rPr>
          <w:rFonts w:eastAsia="Calibri"/>
          <w:lang w:val="ru-RU"/>
        </w:rPr>
        <w:t>доц.</w:t>
      </w:r>
    </w:p>
    <w:p w14:paraId="5F5D9D6F" w14:textId="45898732" w:rsidR="00F668E7" w:rsidRDefault="003E57E1" w:rsidP="00841D5D">
      <w:pPr>
        <w:tabs>
          <w:tab w:val="left" w:pos="5954"/>
        </w:tabs>
        <w:spacing w:after="80" w:line="240" w:lineRule="auto"/>
        <w:ind w:right="-1" w:firstLine="0"/>
        <w:rPr>
          <w:rFonts w:eastAsia="Calibri"/>
        </w:rPr>
      </w:pPr>
      <w:proofErr w:type="spellStart"/>
      <w:r w:rsidRPr="003E57E1">
        <w:rPr>
          <w:rFonts w:eastAsia="Calibri"/>
          <w:bCs/>
          <w:u w:val="single"/>
        </w:rPr>
        <w:t>Притоманова</w:t>
      </w:r>
      <w:proofErr w:type="spellEnd"/>
      <w:r w:rsidRPr="003E57E1">
        <w:rPr>
          <w:rFonts w:eastAsia="Calibri"/>
          <w:bCs/>
          <w:u w:val="single"/>
        </w:rPr>
        <w:t xml:space="preserve"> О.М.</w:t>
      </w:r>
      <w:r w:rsidRPr="003E57E1">
        <w:rPr>
          <w:rFonts w:eastAsia="Calibri"/>
        </w:rPr>
        <w:t xml:space="preserve"> </w:t>
      </w:r>
      <w:r>
        <w:rPr>
          <w:rFonts w:eastAsia="Calibri"/>
        </w:rPr>
        <w:tab/>
      </w:r>
      <w:r w:rsidRPr="00DF1F38">
        <w:rPr>
          <w:rFonts w:eastAsia="Calibri"/>
        </w:rPr>
        <w:t>________________</w:t>
      </w:r>
    </w:p>
    <w:p w14:paraId="481457B0" w14:textId="77777777" w:rsidR="00A464DA" w:rsidRDefault="00A464DA" w:rsidP="00841D5D">
      <w:pPr>
        <w:tabs>
          <w:tab w:val="left" w:pos="7371"/>
        </w:tabs>
        <w:spacing w:after="80" w:line="240" w:lineRule="auto"/>
        <w:ind w:right="-1" w:firstLine="0"/>
        <w:rPr>
          <w:rFonts w:eastAsia="Calibri"/>
        </w:rPr>
      </w:pPr>
    </w:p>
    <w:p w14:paraId="776E7DE4" w14:textId="77777777" w:rsidR="003E57E1" w:rsidRPr="003E57E1" w:rsidRDefault="003E57E1" w:rsidP="00841D5D">
      <w:pPr>
        <w:spacing w:after="80" w:line="240" w:lineRule="auto"/>
        <w:ind w:right="-1" w:firstLine="0"/>
        <w:rPr>
          <w:rFonts w:eastAsia="Calibri"/>
        </w:rPr>
      </w:pPr>
      <w:r w:rsidRPr="003E57E1">
        <w:rPr>
          <w:rFonts w:eastAsia="Calibri"/>
        </w:rPr>
        <w:t>Завідувач кафедри обчислювальної</w:t>
      </w:r>
    </w:p>
    <w:p w14:paraId="64E086C4" w14:textId="77777777" w:rsidR="003E57E1" w:rsidRPr="003E57E1" w:rsidRDefault="003E57E1" w:rsidP="00841D5D">
      <w:pPr>
        <w:spacing w:after="80" w:line="240" w:lineRule="auto"/>
        <w:ind w:right="-1" w:firstLine="0"/>
        <w:rPr>
          <w:rFonts w:eastAsia="Calibri"/>
        </w:rPr>
      </w:pPr>
      <w:r w:rsidRPr="003E57E1">
        <w:rPr>
          <w:rFonts w:eastAsia="Calibri"/>
        </w:rPr>
        <w:t>математики та математичної кібернетики</w:t>
      </w:r>
    </w:p>
    <w:p w14:paraId="149EFF9F" w14:textId="77777777" w:rsidR="003E57E1" w:rsidRPr="003E57E1" w:rsidRDefault="003E57E1" w:rsidP="00841D5D">
      <w:pPr>
        <w:spacing w:after="80" w:line="240" w:lineRule="auto"/>
        <w:ind w:right="-1" w:firstLine="0"/>
        <w:rPr>
          <w:rFonts w:eastAsia="Calibri"/>
        </w:rPr>
      </w:pPr>
      <w:proofErr w:type="spellStart"/>
      <w:r w:rsidRPr="003E57E1">
        <w:rPr>
          <w:rFonts w:eastAsia="Calibri"/>
        </w:rPr>
        <w:t>канд</w:t>
      </w:r>
      <w:proofErr w:type="spellEnd"/>
      <w:r w:rsidRPr="003E57E1">
        <w:rPr>
          <w:rFonts w:eastAsia="Calibri"/>
        </w:rPr>
        <w:t xml:space="preserve">. </w:t>
      </w:r>
      <w:proofErr w:type="spellStart"/>
      <w:r w:rsidRPr="003E57E1">
        <w:rPr>
          <w:rFonts w:eastAsia="Calibri"/>
        </w:rPr>
        <w:t>фіз</w:t>
      </w:r>
      <w:proofErr w:type="spellEnd"/>
      <w:r w:rsidRPr="003E57E1">
        <w:rPr>
          <w:rFonts w:eastAsia="Calibri"/>
        </w:rPr>
        <w:t>.-мат. наук, доц.</w:t>
      </w:r>
    </w:p>
    <w:p w14:paraId="7B0888C7" w14:textId="3A83EAD6" w:rsidR="003E57E1" w:rsidRPr="003E57E1" w:rsidRDefault="003E57E1" w:rsidP="00841D5D">
      <w:pPr>
        <w:tabs>
          <w:tab w:val="left" w:pos="5954"/>
        </w:tabs>
        <w:spacing w:after="80" w:line="240" w:lineRule="auto"/>
        <w:ind w:right="-1" w:firstLine="0"/>
        <w:rPr>
          <w:rFonts w:eastAsia="Calibri"/>
        </w:rPr>
      </w:pPr>
      <w:r w:rsidRPr="003E57E1">
        <w:rPr>
          <w:rFonts w:eastAsia="Calibri"/>
          <w:u w:val="single"/>
        </w:rPr>
        <w:t>В.А. Турчина</w: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DF1F38">
        <w:rPr>
          <w:rFonts w:eastAsia="Calibri"/>
        </w:rPr>
        <w:t>________________</w:t>
      </w:r>
    </w:p>
    <w:p w14:paraId="0087B2A5" w14:textId="4C67FBAD" w:rsidR="00841D5D" w:rsidRDefault="00841D5D" w:rsidP="00841D5D">
      <w:pPr>
        <w:spacing w:after="120" w:line="240" w:lineRule="auto"/>
        <w:ind w:right="-1" w:firstLine="0"/>
        <w:rPr>
          <w:rFonts w:eastAsia="Calibri"/>
        </w:rPr>
      </w:pPr>
    </w:p>
    <w:p w14:paraId="4C2F039F" w14:textId="77777777" w:rsidR="00321262" w:rsidRPr="00DF1F38" w:rsidRDefault="00321262" w:rsidP="00841D5D">
      <w:pPr>
        <w:spacing w:after="120" w:line="240" w:lineRule="auto"/>
        <w:ind w:right="-1" w:firstLine="0"/>
        <w:rPr>
          <w:rFonts w:eastAsia="Calibri"/>
        </w:rPr>
      </w:pPr>
    </w:p>
    <w:p w14:paraId="0CD7C332" w14:textId="4F768920" w:rsidR="00321262" w:rsidRPr="00321262" w:rsidRDefault="000D6C28" w:rsidP="00321262">
      <w:pPr>
        <w:spacing w:after="0" w:line="240" w:lineRule="auto"/>
        <w:ind w:right="-1" w:firstLine="0"/>
        <w:jc w:val="center"/>
        <w:rPr>
          <w:rFonts w:eastAsia="Calibri"/>
        </w:rPr>
      </w:pPr>
      <w:r>
        <w:rPr>
          <w:rFonts w:eastAsia="Calibri"/>
        </w:rPr>
        <w:t>Дніпро – 2022</w:t>
      </w:r>
    </w:p>
    <w:p w14:paraId="6CA27341" w14:textId="0E41C964" w:rsidR="00F668E7" w:rsidRPr="005B1929" w:rsidRDefault="00F668E7" w:rsidP="007D55D6">
      <w:pPr>
        <w:widowControl/>
        <w:autoSpaceDE/>
        <w:autoSpaceDN/>
        <w:adjustRightInd/>
        <w:spacing w:line="276" w:lineRule="auto"/>
        <w:ind w:firstLine="0"/>
        <w:jc w:val="center"/>
        <w:rPr>
          <w:rFonts w:eastAsia="Calibri"/>
          <w:b/>
          <w:bCs/>
          <w:sz w:val="24"/>
          <w:szCs w:val="24"/>
          <w:u w:val="single"/>
          <w:lang w:val="ru-RU" w:eastAsia="en-US"/>
        </w:rPr>
      </w:pPr>
      <w:r w:rsidRPr="00CE79F2">
        <w:rPr>
          <w:rFonts w:eastAsia="Calibri"/>
          <w:b/>
          <w:bCs/>
          <w:sz w:val="24"/>
          <w:szCs w:val="24"/>
          <w:u w:val="single"/>
          <w:lang w:eastAsia="en-US"/>
        </w:rPr>
        <w:lastRenderedPageBreak/>
        <w:t>ДНІПРОВСЬКИЙ НАЦІОНАЛЬНИЙ УНІВЕРСИТЕТ ІМЕНІ ОЛЕСЯ ГОНЧАРА</w:t>
      </w:r>
    </w:p>
    <w:p w14:paraId="2D6C5F54" w14:textId="7E21AACD" w:rsidR="00F668E7" w:rsidRDefault="00F668E7" w:rsidP="007D55D6">
      <w:pPr>
        <w:spacing w:after="80" w:line="240" w:lineRule="auto"/>
        <w:ind w:firstLine="0"/>
        <w:rPr>
          <w:lang w:eastAsia="en-US"/>
        </w:rPr>
      </w:pPr>
      <w:r>
        <w:t>Факультет</w:t>
      </w:r>
      <w:r>
        <w:rPr>
          <w:spacing w:val="-3"/>
        </w:rPr>
        <w:t xml:space="preserve"> </w:t>
      </w:r>
      <w:r>
        <w:t>прикладної</w:t>
      </w:r>
      <w:r>
        <w:rPr>
          <w:spacing w:val="-1"/>
        </w:rPr>
        <w:t xml:space="preserve"> </w:t>
      </w:r>
      <w:r>
        <w:t>математики</w:t>
      </w:r>
    </w:p>
    <w:p w14:paraId="690BA0B8" w14:textId="77777777" w:rsidR="00F668E7" w:rsidRDefault="00F668E7" w:rsidP="007D55D6">
      <w:pPr>
        <w:spacing w:after="80" w:line="240" w:lineRule="auto"/>
        <w:ind w:firstLine="0"/>
      </w:pPr>
      <w:r>
        <w:t>Кафедра обчислювальної математики та математичної кібернетики</w:t>
      </w:r>
    </w:p>
    <w:p w14:paraId="3191F288" w14:textId="05FD7F5C" w:rsidR="00F668E7" w:rsidRDefault="00F668E7" w:rsidP="007D55D6">
      <w:pPr>
        <w:spacing w:after="80" w:line="240" w:lineRule="auto"/>
        <w:ind w:firstLine="0"/>
      </w:pPr>
      <w:r>
        <w:rPr>
          <w:spacing w:val="-67"/>
        </w:rPr>
        <w:t xml:space="preserve"> </w:t>
      </w:r>
      <w:r>
        <w:t>Рівень</w:t>
      </w:r>
      <w:r>
        <w:rPr>
          <w:spacing w:val="-2"/>
        </w:rPr>
        <w:t xml:space="preserve"> </w:t>
      </w:r>
      <w:r>
        <w:t>вищої</w:t>
      </w:r>
      <w:r>
        <w:rPr>
          <w:spacing w:val="1"/>
        </w:rPr>
        <w:t xml:space="preserve"> </w:t>
      </w:r>
      <w:r>
        <w:t>освіти</w:t>
      </w:r>
      <w:r>
        <w:rPr>
          <w:spacing w:val="-1"/>
        </w:rPr>
        <w:t xml:space="preserve"> </w:t>
      </w:r>
      <w:r>
        <w:t>перший</w:t>
      </w:r>
      <w:r>
        <w:rPr>
          <w:spacing w:val="2"/>
        </w:rPr>
        <w:t xml:space="preserve"> </w:t>
      </w:r>
      <w:r>
        <w:t>(бакалаврський)</w:t>
      </w:r>
    </w:p>
    <w:p w14:paraId="47121D27" w14:textId="73CA17D0" w:rsidR="00F668E7" w:rsidRDefault="00F668E7" w:rsidP="007D55D6">
      <w:pPr>
        <w:spacing w:after="80" w:line="240" w:lineRule="auto"/>
        <w:ind w:firstLine="0"/>
      </w:pPr>
      <w:r>
        <w:t>Спеціальність</w:t>
      </w:r>
      <w:r>
        <w:rPr>
          <w:spacing w:val="-6"/>
        </w:rPr>
        <w:t xml:space="preserve"> </w:t>
      </w:r>
      <w:r>
        <w:t>124</w:t>
      </w:r>
      <w:r>
        <w:rPr>
          <w:spacing w:val="-1"/>
        </w:rPr>
        <w:t xml:space="preserve"> </w:t>
      </w:r>
      <w:r>
        <w:t>Системний</w:t>
      </w:r>
      <w:r>
        <w:rPr>
          <w:spacing w:val="-2"/>
        </w:rPr>
        <w:t xml:space="preserve"> </w:t>
      </w:r>
      <w:r>
        <w:t>аналіз</w:t>
      </w:r>
    </w:p>
    <w:p w14:paraId="2B0080C6" w14:textId="77777777" w:rsidR="00C94E16" w:rsidRDefault="00C94E16" w:rsidP="007D55D6">
      <w:pPr>
        <w:spacing w:after="80" w:line="240" w:lineRule="auto"/>
        <w:ind w:firstLine="0"/>
      </w:pPr>
    </w:p>
    <w:p w14:paraId="19325D69" w14:textId="4D58E94C" w:rsidR="00F668E7" w:rsidRPr="00C94E16" w:rsidRDefault="00F668E7" w:rsidP="00C94E16">
      <w:pPr>
        <w:spacing w:after="80" w:line="240" w:lineRule="auto"/>
        <w:ind w:left="5529" w:firstLine="0"/>
        <w:jc w:val="left"/>
        <w:rPr>
          <w:sz w:val="26"/>
          <w:szCs w:val="26"/>
        </w:rPr>
      </w:pPr>
      <w:r w:rsidRPr="00CE79F2">
        <w:rPr>
          <w:sz w:val="26"/>
          <w:szCs w:val="26"/>
        </w:rPr>
        <w:t>ЗАТВЕРДЖУЮ</w:t>
      </w:r>
    </w:p>
    <w:p w14:paraId="1899953C" w14:textId="77777777" w:rsidR="00F668E7" w:rsidRPr="00CE79F2" w:rsidRDefault="00F668E7" w:rsidP="00C94E16">
      <w:pPr>
        <w:spacing w:before="240" w:after="80" w:line="240" w:lineRule="auto"/>
        <w:ind w:left="5529" w:firstLine="0"/>
        <w:jc w:val="left"/>
        <w:rPr>
          <w:sz w:val="26"/>
          <w:szCs w:val="26"/>
        </w:rPr>
      </w:pPr>
      <w:r w:rsidRPr="00CE79F2">
        <w:rPr>
          <w:sz w:val="26"/>
          <w:szCs w:val="26"/>
        </w:rPr>
        <w:t>Завідувач кафедри обчислювальної математики та математичної кібернетики</w:t>
      </w:r>
    </w:p>
    <w:p w14:paraId="7008B3D6" w14:textId="3039D46D" w:rsidR="00F668E7" w:rsidRPr="00CE79F2" w:rsidRDefault="00F668E7" w:rsidP="00C94E16">
      <w:pPr>
        <w:spacing w:after="80" w:line="240" w:lineRule="auto"/>
        <w:ind w:left="5529" w:firstLine="0"/>
        <w:jc w:val="left"/>
        <w:rPr>
          <w:sz w:val="26"/>
          <w:szCs w:val="26"/>
        </w:rPr>
      </w:pPr>
      <w:r w:rsidRPr="005E062B">
        <w:rPr>
          <w:sz w:val="26"/>
          <w:szCs w:val="26"/>
          <w:lang w:val="ru-RU"/>
        </w:rPr>
        <w:t>____________</w:t>
      </w:r>
      <w:r w:rsidRPr="00CE79F2">
        <w:rPr>
          <w:sz w:val="26"/>
          <w:szCs w:val="26"/>
        </w:rPr>
        <w:t>Валентина ТУРЧИНА</w:t>
      </w:r>
    </w:p>
    <w:p w14:paraId="58D0A49B" w14:textId="584D3474" w:rsidR="00F668E7" w:rsidRPr="00CE79F2" w:rsidRDefault="00F668E7" w:rsidP="00C94E16">
      <w:pPr>
        <w:spacing w:after="80" w:line="240" w:lineRule="auto"/>
        <w:ind w:left="5529" w:firstLine="0"/>
        <w:jc w:val="left"/>
        <w:rPr>
          <w:sz w:val="26"/>
          <w:szCs w:val="26"/>
        </w:rPr>
      </w:pPr>
      <w:r w:rsidRPr="00CE79F2">
        <w:rPr>
          <w:sz w:val="26"/>
          <w:szCs w:val="26"/>
        </w:rPr>
        <w:t>«</w:t>
      </w:r>
      <w:r w:rsidRPr="005E062B">
        <w:rPr>
          <w:sz w:val="26"/>
          <w:szCs w:val="26"/>
          <w:lang w:val="ru-RU"/>
        </w:rPr>
        <w:t>___</w:t>
      </w:r>
      <w:r w:rsidRPr="00CE79F2">
        <w:rPr>
          <w:sz w:val="26"/>
          <w:szCs w:val="26"/>
        </w:rPr>
        <w:t>»</w:t>
      </w:r>
      <w:r w:rsidRPr="005E062B">
        <w:rPr>
          <w:sz w:val="26"/>
          <w:szCs w:val="26"/>
          <w:lang w:val="ru-RU"/>
        </w:rPr>
        <w:t xml:space="preserve"> __________ </w:t>
      </w:r>
      <w:r w:rsidRPr="00CE79F2">
        <w:rPr>
          <w:sz w:val="26"/>
          <w:szCs w:val="26"/>
        </w:rPr>
        <w:t>2022 р.</w:t>
      </w:r>
    </w:p>
    <w:p w14:paraId="392B5AB5" w14:textId="77777777" w:rsidR="00F13B17" w:rsidRDefault="00F13B17" w:rsidP="007D55D6">
      <w:pPr>
        <w:spacing w:after="80" w:line="240" w:lineRule="auto"/>
        <w:jc w:val="center"/>
        <w:rPr>
          <w:b/>
          <w:bCs/>
        </w:rPr>
      </w:pPr>
    </w:p>
    <w:p w14:paraId="3DD1B304" w14:textId="4F439AA9" w:rsidR="00F13B17" w:rsidRPr="00F13B17" w:rsidRDefault="00F13B17" w:rsidP="007D55D6">
      <w:pPr>
        <w:spacing w:after="80" w:line="240" w:lineRule="auto"/>
        <w:jc w:val="center"/>
        <w:rPr>
          <w:b/>
          <w:bCs/>
        </w:rPr>
      </w:pPr>
      <w:r w:rsidRPr="00F13B17">
        <w:rPr>
          <w:b/>
          <w:bCs/>
        </w:rPr>
        <w:t>ЗАВДАННЯ</w:t>
      </w:r>
    </w:p>
    <w:p w14:paraId="24E220BB" w14:textId="30CD69E2" w:rsidR="00276D21" w:rsidRPr="00F13B17" w:rsidRDefault="00F13B17" w:rsidP="007D55D6">
      <w:pPr>
        <w:spacing w:after="80" w:line="240" w:lineRule="auto"/>
        <w:jc w:val="center"/>
        <w:rPr>
          <w:b/>
          <w:bCs/>
        </w:rPr>
      </w:pPr>
      <w:r w:rsidRPr="00F13B17">
        <w:rPr>
          <w:b/>
          <w:bCs/>
        </w:rPr>
        <w:t>НА ВИПУСКНУ КВАЛІФІКАЦІЙНУ РОБОТУ</w:t>
      </w:r>
    </w:p>
    <w:p w14:paraId="1DB2D617" w14:textId="77777777" w:rsidR="00F13B17" w:rsidRDefault="00F13B17" w:rsidP="007D55D6">
      <w:pPr>
        <w:spacing w:after="80" w:line="240" w:lineRule="auto"/>
        <w:jc w:val="center"/>
        <w:rPr>
          <w:rFonts w:eastAsia="Calibri"/>
          <w:u w:val="single"/>
          <w:lang w:eastAsia="en-US"/>
        </w:rPr>
      </w:pPr>
      <w:r w:rsidRPr="00F13B17">
        <w:rPr>
          <w:rFonts w:eastAsia="Calibri"/>
          <w:u w:val="single"/>
          <w:lang w:eastAsia="en-US"/>
        </w:rPr>
        <w:t>Каманцев Артем Сергійович</w:t>
      </w:r>
    </w:p>
    <w:p w14:paraId="341CF37E" w14:textId="319CA0A6" w:rsidR="003357BB" w:rsidRDefault="00F13B17" w:rsidP="00466B19">
      <w:pPr>
        <w:pStyle w:val="ListParagraph"/>
        <w:numPr>
          <w:ilvl w:val="0"/>
          <w:numId w:val="14"/>
        </w:numPr>
        <w:spacing w:after="80" w:line="240" w:lineRule="auto"/>
        <w:ind w:left="0" w:firstLine="0"/>
        <w:rPr>
          <w:rFonts w:eastAsia="Calibri"/>
        </w:rPr>
      </w:pPr>
      <w:r w:rsidRPr="00F13B17">
        <w:rPr>
          <w:rFonts w:eastAsia="Calibri"/>
          <w:lang w:eastAsia="en-US"/>
        </w:rPr>
        <w:t xml:space="preserve">Тема роботи </w:t>
      </w:r>
      <w:bookmarkStart w:id="2" w:name="_Hlk105876597"/>
      <w:r w:rsidRPr="00F13B17">
        <w:rPr>
          <w:rFonts w:eastAsia="Calibri"/>
          <w:u w:val="single"/>
          <w:lang w:eastAsia="en-US"/>
        </w:rPr>
        <w:t xml:space="preserve">Розробка </w:t>
      </w:r>
      <w:bookmarkStart w:id="3" w:name="_Hlk105406231"/>
      <w:r w:rsidRPr="00F13B17">
        <w:rPr>
          <w:rFonts w:eastAsia="Calibri"/>
          <w:u w:val="single"/>
          <w:lang w:eastAsia="en-US"/>
        </w:rPr>
        <w:t>алгоритму навчання точкової моделі ранжування</w:t>
      </w:r>
      <w:r w:rsidR="00802E0F">
        <w:rPr>
          <w:rFonts w:eastAsia="Calibri"/>
          <w:u w:val="single"/>
          <w:lang w:eastAsia="en-US"/>
        </w:rPr>
        <w:t xml:space="preserve"> списку</w:t>
      </w:r>
      <w:r w:rsidRPr="00F13B17">
        <w:rPr>
          <w:rFonts w:eastAsia="Calibri"/>
          <w:u w:val="single"/>
          <w:lang w:eastAsia="en-US"/>
        </w:rPr>
        <w:t>, залежної від</w:t>
      </w:r>
      <w:r w:rsidR="00802E0F">
        <w:rPr>
          <w:rFonts w:eastAsia="Calibri"/>
          <w:u w:val="single"/>
          <w:lang w:eastAsia="en-US"/>
        </w:rPr>
        <w:t xml:space="preserve"> його</w:t>
      </w:r>
      <w:r w:rsidRPr="00F13B17">
        <w:rPr>
          <w:rFonts w:eastAsia="Calibri"/>
          <w:u w:val="single"/>
          <w:lang w:eastAsia="en-US"/>
        </w:rPr>
        <w:t xml:space="preserve"> </w:t>
      </w:r>
      <w:r w:rsidRPr="00AB662F">
        <w:rPr>
          <w:rFonts w:eastAsia="Calibri"/>
          <w:u w:val="single"/>
          <w:lang w:eastAsia="en-US"/>
        </w:rPr>
        <w:t>контексту</w:t>
      </w:r>
      <w:bookmarkEnd w:id="2"/>
      <w:bookmarkEnd w:id="3"/>
      <w:r>
        <w:rPr>
          <w:rFonts w:eastAsia="Calibri"/>
        </w:rPr>
        <w:t>.</w:t>
      </w:r>
    </w:p>
    <w:p w14:paraId="0A66F184" w14:textId="75C1890D" w:rsidR="003357BB" w:rsidRPr="003357BB" w:rsidRDefault="00F13B17" w:rsidP="009E51AD">
      <w:pPr>
        <w:pStyle w:val="ListParagraph"/>
        <w:spacing w:after="80" w:line="240" w:lineRule="auto"/>
        <w:ind w:left="0" w:firstLine="0"/>
        <w:rPr>
          <w:rFonts w:eastAsia="Calibri"/>
        </w:rPr>
      </w:pPr>
      <w:r w:rsidRPr="003357BB">
        <w:rPr>
          <w:rFonts w:eastAsia="Calibri"/>
        </w:rPr>
        <w:t>керівник роботи</w:t>
      </w:r>
      <w:r w:rsidR="003357BB" w:rsidRPr="003357BB">
        <w:rPr>
          <w:rFonts w:eastAsia="Calibri"/>
        </w:rPr>
        <w:t xml:space="preserve"> </w:t>
      </w:r>
      <w:proofErr w:type="spellStart"/>
      <w:r w:rsidR="003357BB" w:rsidRPr="003357BB">
        <w:rPr>
          <w:rFonts w:eastAsia="Calibri"/>
          <w:u w:val="single"/>
        </w:rPr>
        <w:t>Притоманова</w:t>
      </w:r>
      <w:proofErr w:type="spellEnd"/>
      <w:r w:rsidR="003357BB" w:rsidRPr="003357BB">
        <w:rPr>
          <w:rFonts w:eastAsia="Calibri"/>
          <w:u w:val="single"/>
        </w:rPr>
        <w:t xml:space="preserve"> Ольга Михайлівна</w:t>
      </w:r>
      <w:r w:rsidRPr="003357BB">
        <w:rPr>
          <w:rFonts w:eastAsia="Calibri"/>
          <w:u w:val="single"/>
        </w:rPr>
        <w:t xml:space="preserve"> </w:t>
      </w:r>
      <w:r w:rsidR="003357BB" w:rsidRPr="003357BB">
        <w:rPr>
          <w:rFonts w:eastAsia="Calibri"/>
          <w:u w:val="single"/>
        </w:rPr>
        <w:t>д-р. </w:t>
      </w:r>
      <w:proofErr w:type="spellStart"/>
      <w:r w:rsidR="003357BB" w:rsidRPr="003357BB">
        <w:rPr>
          <w:rFonts w:eastAsia="Calibri"/>
          <w:u w:val="single"/>
        </w:rPr>
        <w:t>фіз</w:t>
      </w:r>
      <w:proofErr w:type="spellEnd"/>
      <w:r w:rsidR="003357BB" w:rsidRPr="003357BB">
        <w:rPr>
          <w:rFonts w:eastAsia="Calibri"/>
          <w:u w:val="single"/>
        </w:rPr>
        <w:t>.-мат. наук, професор кафедри обчислювальної математики та математичної кібернетики</w:t>
      </w:r>
      <w:r w:rsidR="003357BB">
        <w:rPr>
          <w:rFonts w:eastAsia="Calibri"/>
        </w:rPr>
        <w:t>, затверджені наказом по Університету від 21.03.2022</w:t>
      </w:r>
      <w:r w:rsidR="006223DD">
        <w:rPr>
          <w:rFonts w:eastAsia="Calibri"/>
        </w:rPr>
        <w:t xml:space="preserve"> №303-с.</w:t>
      </w:r>
    </w:p>
    <w:tbl>
      <w:tblPr>
        <w:tblStyle w:val="TableGrid"/>
        <w:tblpPr w:leftFromText="180" w:rightFromText="180" w:vertAnchor="text" w:horzAnchor="margin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85"/>
      </w:tblGrid>
      <w:tr w:rsidR="00797F25" w14:paraId="705EF7CF" w14:textId="77777777" w:rsidTr="00C94E16">
        <w:tc>
          <w:tcPr>
            <w:tcW w:w="5969" w:type="dxa"/>
            <w:noWrap/>
            <w:tcMar>
              <w:left w:w="0" w:type="dxa"/>
              <w:right w:w="0" w:type="dxa"/>
            </w:tcMar>
            <w:vAlign w:val="bottom"/>
          </w:tcPr>
          <w:p w14:paraId="2B0EC316" w14:textId="11F25F17" w:rsidR="006223DD" w:rsidRPr="00C94E16" w:rsidRDefault="000B5975" w:rsidP="009E51AD">
            <w:pPr>
              <w:pStyle w:val="ListParagraph"/>
              <w:spacing w:after="80" w:line="240" w:lineRule="auto"/>
              <w:ind w:left="0" w:firstLine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7</w:t>
            </w:r>
            <w:r w:rsidR="00C94E16">
              <w:rPr>
                <w:rFonts w:eastAsia="Calibri"/>
                <w:lang w:val="en-US"/>
              </w:rPr>
              <w:t>.06.2022</w:t>
            </w:r>
          </w:p>
        </w:tc>
      </w:tr>
    </w:tbl>
    <w:p w14:paraId="0E1FE284" w14:textId="77777777" w:rsidR="006223DD" w:rsidRPr="00F13B17" w:rsidRDefault="006223DD" w:rsidP="00466B19">
      <w:pPr>
        <w:pStyle w:val="ListParagraph"/>
        <w:numPr>
          <w:ilvl w:val="0"/>
          <w:numId w:val="14"/>
        </w:numPr>
        <w:spacing w:after="80" w:line="240" w:lineRule="auto"/>
        <w:ind w:left="0" w:firstLine="0"/>
        <w:rPr>
          <w:rFonts w:eastAsia="Calibri"/>
        </w:rPr>
      </w:pPr>
      <w:r>
        <w:rPr>
          <w:rFonts w:eastAsia="Calibri"/>
        </w:rPr>
        <w:t xml:space="preserve">Строк подання роботи </w:t>
      </w:r>
    </w:p>
    <w:p w14:paraId="26C73AE7" w14:textId="77777777" w:rsidR="00F64220" w:rsidRDefault="00A920FC" w:rsidP="00466B19">
      <w:pPr>
        <w:pStyle w:val="ListParagraph"/>
        <w:numPr>
          <w:ilvl w:val="0"/>
          <w:numId w:val="14"/>
        </w:numPr>
        <w:spacing w:after="80" w:line="240" w:lineRule="auto"/>
        <w:ind w:left="0" w:firstLine="0"/>
        <w:rPr>
          <w:rFonts w:eastAsia="Calibri"/>
        </w:rPr>
      </w:pPr>
      <w:r>
        <w:rPr>
          <w:rFonts w:eastAsia="Calibri"/>
        </w:rPr>
        <w:t xml:space="preserve">Вхідні дані до роботи </w:t>
      </w:r>
    </w:p>
    <w:p w14:paraId="043D4006" w14:textId="59C07DF1" w:rsidR="00F13B17" w:rsidRDefault="00F64220" w:rsidP="009E51AD">
      <w:pPr>
        <w:pStyle w:val="ListParagraph"/>
        <w:spacing w:after="80" w:line="240" w:lineRule="auto"/>
        <w:ind w:left="0" w:firstLine="0"/>
        <w:rPr>
          <w:rFonts w:eastAsia="Calibri"/>
        </w:rPr>
      </w:pPr>
      <w:r w:rsidRPr="00F64220">
        <w:rPr>
          <w:rFonts w:eastAsia="Calibri"/>
          <w:u w:val="single"/>
        </w:rPr>
        <w:t xml:space="preserve">Задача ранжування списку, методи класифікації, набори даних: </w:t>
      </w:r>
      <w:r w:rsidRPr="00F64220">
        <w:rPr>
          <w:rFonts w:eastAsia="Calibri"/>
          <w:u w:val="single"/>
          <w:lang w:val="en-US"/>
        </w:rPr>
        <w:t>CUAD</w:t>
      </w:r>
      <w:r w:rsidRPr="00F64220">
        <w:rPr>
          <w:rFonts w:eastAsia="Calibri"/>
          <w:u w:val="single"/>
        </w:rPr>
        <w:t xml:space="preserve"> </w:t>
      </w:r>
      <w:r w:rsidRPr="00F64220">
        <w:rPr>
          <w:rFonts w:eastAsia="Calibri"/>
          <w:u w:val="single"/>
          <w:lang w:val="en-US"/>
        </w:rPr>
        <w:t>V</w:t>
      </w:r>
      <w:r w:rsidRPr="00F64220">
        <w:rPr>
          <w:rFonts w:eastAsia="Calibri"/>
          <w:u w:val="single"/>
        </w:rPr>
        <w:t>1, відгуки</w:t>
      </w:r>
      <w:r w:rsidR="00EF7C86">
        <w:rPr>
          <w:rFonts w:eastAsia="Calibri"/>
          <w:u w:val="single"/>
        </w:rPr>
        <w:t xml:space="preserve"> </w:t>
      </w:r>
      <w:r w:rsidRPr="00F64220">
        <w:rPr>
          <w:rFonts w:eastAsia="Calibri"/>
          <w:u w:val="single"/>
        </w:rPr>
        <w:t xml:space="preserve">користувачів про додатки у </w:t>
      </w:r>
      <w:r w:rsidRPr="00F64220">
        <w:rPr>
          <w:rFonts w:eastAsia="Calibri"/>
          <w:u w:val="single"/>
          <w:lang w:val="en-US"/>
        </w:rPr>
        <w:t>Google</w:t>
      </w:r>
      <w:r w:rsidRPr="00F64220">
        <w:rPr>
          <w:rFonts w:eastAsia="Calibri"/>
          <w:u w:val="single"/>
        </w:rPr>
        <w:t xml:space="preserve"> </w:t>
      </w:r>
      <w:r w:rsidRPr="00F64220">
        <w:rPr>
          <w:rFonts w:eastAsia="Calibri"/>
          <w:u w:val="single"/>
          <w:lang w:val="en-US"/>
        </w:rPr>
        <w:t>Play</w:t>
      </w:r>
      <w:r>
        <w:rPr>
          <w:rFonts w:eastAsia="Calibri"/>
        </w:rPr>
        <w:t>.</w:t>
      </w:r>
    </w:p>
    <w:p w14:paraId="26A6AB1A" w14:textId="77777777" w:rsidR="00300AA3" w:rsidRDefault="00F64220" w:rsidP="00466B19">
      <w:pPr>
        <w:pStyle w:val="ListParagraph"/>
        <w:numPr>
          <w:ilvl w:val="0"/>
          <w:numId w:val="14"/>
        </w:numPr>
        <w:spacing w:after="80" w:line="240" w:lineRule="auto"/>
        <w:ind w:left="0" w:firstLine="0"/>
        <w:rPr>
          <w:rFonts w:eastAsia="Calibri"/>
        </w:rPr>
      </w:pPr>
      <w:r>
        <w:rPr>
          <w:rFonts w:eastAsia="Calibri"/>
        </w:rPr>
        <w:t xml:space="preserve">Зміст кваліфікаційної роботи </w:t>
      </w:r>
    </w:p>
    <w:p w14:paraId="732888D4" w14:textId="629F4263" w:rsidR="00F64220" w:rsidRPr="00C94E16" w:rsidRDefault="00300AA3" w:rsidP="009E51AD">
      <w:pPr>
        <w:pStyle w:val="ListParagraph"/>
        <w:spacing w:after="80" w:line="240" w:lineRule="auto"/>
        <w:ind w:left="0" w:firstLine="0"/>
        <w:rPr>
          <w:rFonts w:eastAsia="Calibri"/>
          <w:u w:val="single"/>
        </w:rPr>
      </w:pPr>
      <w:r w:rsidRPr="00C94E16">
        <w:rPr>
          <w:u w:val="single"/>
        </w:rPr>
        <w:t>В</w:t>
      </w:r>
      <w:r w:rsidR="002B5F3C" w:rsidRPr="00C94E16">
        <w:rPr>
          <w:u w:val="single"/>
        </w:rPr>
        <w:t>изначення впливу введення конкуруючих елементів до модел</w:t>
      </w:r>
      <w:r w:rsidR="009E5EB6" w:rsidRPr="00C94E16">
        <w:rPr>
          <w:u w:val="single"/>
        </w:rPr>
        <w:t>ей</w:t>
      </w:r>
      <w:r w:rsidRPr="00C94E16">
        <w:rPr>
          <w:u w:val="single"/>
        </w:rPr>
        <w:t xml:space="preserve"> класифікації</w:t>
      </w:r>
      <w:r w:rsidR="009E5EB6" w:rsidRPr="00C94E16">
        <w:rPr>
          <w:u w:val="single"/>
        </w:rPr>
        <w:t xml:space="preserve">, що використовуються як </w:t>
      </w:r>
      <w:r w:rsidR="00DF3068" w:rsidRPr="00C94E16">
        <w:rPr>
          <w:u w:val="single"/>
        </w:rPr>
        <w:t>локальні функції</w:t>
      </w:r>
      <w:r w:rsidR="009E5EB6" w:rsidRPr="00C94E16">
        <w:rPr>
          <w:u w:val="single"/>
        </w:rPr>
        <w:t xml:space="preserve"> ранжування</w:t>
      </w:r>
      <w:r w:rsidR="002B5F3C" w:rsidRPr="00C94E16">
        <w:rPr>
          <w:u w:val="single"/>
        </w:rPr>
        <w:t xml:space="preserve">, </w:t>
      </w:r>
      <w:r w:rsidRPr="00C94E16">
        <w:rPr>
          <w:u w:val="single"/>
        </w:rPr>
        <w:t>на точність розв’язку задачі ранжування</w:t>
      </w:r>
      <w:r w:rsidR="00166299" w:rsidRPr="00C94E16">
        <w:rPr>
          <w:u w:val="single"/>
        </w:rPr>
        <w:t xml:space="preserve"> точковим підходом (</w:t>
      </w:r>
      <w:proofErr w:type="spellStart"/>
      <w:r w:rsidR="00166299" w:rsidRPr="00C94E16">
        <w:rPr>
          <w:u w:val="single"/>
          <w:lang w:val="en-US"/>
        </w:rPr>
        <w:t>poitwise</w:t>
      </w:r>
      <w:proofErr w:type="spellEnd"/>
      <w:r w:rsidR="00166299" w:rsidRPr="00C94E16">
        <w:rPr>
          <w:u w:val="single"/>
        </w:rPr>
        <w:t>)</w:t>
      </w:r>
      <w:r w:rsidR="00C94E16" w:rsidRPr="00C94E16">
        <w:rPr>
          <w:u w:val="single"/>
        </w:rPr>
        <w:t xml:space="preserve">. </w:t>
      </w:r>
    </w:p>
    <w:p w14:paraId="0F911BE8" w14:textId="5146AB69" w:rsidR="009E5EB6" w:rsidRDefault="009E5EB6" w:rsidP="00466B19">
      <w:pPr>
        <w:pStyle w:val="ListParagraph"/>
        <w:numPr>
          <w:ilvl w:val="0"/>
          <w:numId w:val="14"/>
        </w:numPr>
        <w:spacing w:after="80" w:line="240" w:lineRule="auto"/>
        <w:ind w:left="0" w:firstLine="0"/>
        <w:rPr>
          <w:rFonts w:eastAsia="Calibri"/>
        </w:rPr>
      </w:pPr>
      <w:r w:rsidRPr="009E5EB6">
        <w:rPr>
          <w:rFonts w:eastAsia="Calibri"/>
        </w:rPr>
        <w:t>Перелік графічного матеріалу (з точним зазначенням обов’язкових креслень)</w:t>
      </w:r>
    </w:p>
    <w:tbl>
      <w:tblPr>
        <w:tblStyle w:val="TableGrid"/>
        <w:tblpPr w:leftFromText="180" w:rightFromText="180" w:vertAnchor="text" w:horzAnchor="margin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9E5EB6" w14:paraId="2356E5DB" w14:textId="77777777" w:rsidTr="009E5EB6">
        <w:tc>
          <w:tcPr>
            <w:tcW w:w="9797" w:type="dxa"/>
            <w:noWrap/>
            <w:tcMar>
              <w:left w:w="0" w:type="dxa"/>
              <w:right w:w="0" w:type="dxa"/>
            </w:tcMar>
            <w:vAlign w:val="bottom"/>
          </w:tcPr>
          <w:p w14:paraId="1EFB2213" w14:textId="40D84C24" w:rsidR="009E5EB6" w:rsidRPr="009E5EB6" w:rsidRDefault="009E5EB6" w:rsidP="007D55D6">
            <w:pPr>
              <w:pStyle w:val="ListParagraph"/>
              <w:spacing w:after="80" w:line="240" w:lineRule="auto"/>
              <w:ind w:left="0"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не передбачений</w:t>
            </w:r>
          </w:p>
        </w:tc>
      </w:tr>
    </w:tbl>
    <w:p w14:paraId="312FCF90" w14:textId="696DB0EB" w:rsidR="003F5251" w:rsidRDefault="003F5251">
      <w:pPr>
        <w:widowControl/>
        <w:autoSpaceDE/>
        <w:autoSpaceDN/>
        <w:adjustRightInd/>
        <w:spacing w:after="0" w:line="276" w:lineRule="auto"/>
        <w:ind w:firstLine="0"/>
        <w:jc w:val="left"/>
        <w:rPr>
          <w:rFonts w:eastAsia="Calibri"/>
        </w:rPr>
      </w:pPr>
    </w:p>
    <w:p w14:paraId="503D6F1B" w14:textId="3F761C7D" w:rsidR="00F64220" w:rsidRDefault="009E5EB6" w:rsidP="00466B19">
      <w:pPr>
        <w:pStyle w:val="ListParagraph"/>
        <w:numPr>
          <w:ilvl w:val="0"/>
          <w:numId w:val="14"/>
        </w:numPr>
        <w:spacing w:after="80" w:line="240" w:lineRule="auto"/>
        <w:ind w:left="0" w:firstLine="0"/>
        <w:rPr>
          <w:rFonts w:eastAsia="Calibri"/>
        </w:rPr>
      </w:pPr>
      <w:r>
        <w:rPr>
          <w:rFonts w:eastAsia="Calibri"/>
        </w:rPr>
        <w:t>Консультанти роботи</w:t>
      </w:r>
    </w:p>
    <w:tbl>
      <w:tblPr>
        <w:tblW w:w="96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7"/>
        <w:gridCol w:w="4900"/>
        <w:gridCol w:w="1722"/>
        <w:gridCol w:w="1592"/>
      </w:tblGrid>
      <w:tr w:rsidR="009E5EB6" w14:paraId="1428E23B" w14:textId="77777777" w:rsidTr="009E51AD">
        <w:trPr>
          <w:trHeight w:val="321"/>
        </w:trPr>
        <w:tc>
          <w:tcPr>
            <w:tcW w:w="1457" w:type="dxa"/>
            <w:vMerge w:val="restart"/>
          </w:tcPr>
          <w:p w14:paraId="40514BF4" w14:textId="77777777" w:rsidR="009E5EB6" w:rsidRDefault="009E5EB6" w:rsidP="007D55D6">
            <w:pPr>
              <w:pStyle w:val="TableParagraph"/>
              <w:spacing w:before="8" w:after="80"/>
              <w:jc w:val="center"/>
              <w:rPr>
                <w:sz w:val="27"/>
              </w:rPr>
            </w:pPr>
          </w:p>
          <w:p w14:paraId="09DBB506" w14:textId="77777777" w:rsidR="009E5EB6" w:rsidRDefault="009E5EB6" w:rsidP="007D55D6">
            <w:pPr>
              <w:pStyle w:val="TableParagraph"/>
              <w:spacing w:after="80"/>
              <w:ind w:left="345"/>
              <w:rPr>
                <w:sz w:val="28"/>
              </w:rPr>
            </w:pPr>
            <w:r>
              <w:rPr>
                <w:sz w:val="28"/>
              </w:rPr>
              <w:t>Розділ</w:t>
            </w:r>
          </w:p>
        </w:tc>
        <w:tc>
          <w:tcPr>
            <w:tcW w:w="4900" w:type="dxa"/>
            <w:vMerge w:val="restart"/>
          </w:tcPr>
          <w:p w14:paraId="4CBC5170" w14:textId="77777777" w:rsidR="009E5EB6" w:rsidRDefault="009E5EB6" w:rsidP="007D55D6">
            <w:pPr>
              <w:pStyle w:val="TableParagraph"/>
              <w:spacing w:before="158" w:after="80"/>
              <w:ind w:left="1648" w:right="724" w:hanging="917"/>
              <w:rPr>
                <w:sz w:val="28"/>
              </w:rPr>
            </w:pPr>
            <w:r>
              <w:rPr>
                <w:sz w:val="28"/>
              </w:rPr>
              <w:t>Прізвище,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ініціали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посада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консультанта</w:t>
            </w:r>
          </w:p>
        </w:tc>
        <w:tc>
          <w:tcPr>
            <w:tcW w:w="3314" w:type="dxa"/>
            <w:gridSpan w:val="2"/>
          </w:tcPr>
          <w:p w14:paraId="6F8D209C" w14:textId="77777777" w:rsidR="009E5EB6" w:rsidRDefault="009E5EB6" w:rsidP="007D55D6">
            <w:pPr>
              <w:pStyle w:val="TableParagraph"/>
              <w:spacing w:after="80"/>
              <w:ind w:left="904"/>
              <w:rPr>
                <w:sz w:val="28"/>
              </w:rPr>
            </w:pPr>
            <w:r>
              <w:rPr>
                <w:sz w:val="28"/>
              </w:rPr>
              <w:t>Підпис,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дата</w:t>
            </w:r>
          </w:p>
        </w:tc>
      </w:tr>
      <w:tr w:rsidR="009E5EB6" w14:paraId="0FF24948" w14:textId="77777777" w:rsidTr="009E51AD">
        <w:trPr>
          <w:trHeight w:val="645"/>
        </w:trPr>
        <w:tc>
          <w:tcPr>
            <w:tcW w:w="1457" w:type="dxa"/>
            <w:vMerge/>
            <w:tcBorders>
              <w:top w:val="nil"/>
            </w:tcBorders>
          </w:tcPr>
          <w:p w14:paraId="7F7BB816" w14:textId="77777777" w:rsidR="009E5EB6" w:rsidRDefault="009E5EB6" w:rsidP="007D55D6">
            <w:pPr>
              <w:spacing w:after="80" w:line="240" w:lineRule="auto"/>
              <w:rPr>
                <w:sz w:val="2"/>
                <w:szCs w:val="2"/>
              </w:rPr>
            </w:pPr>
          </w:p>
        </w:tc>
        <w:tc>
          <w:tcPr>
            <w:tcW w:w="4900" w:type="dxa"/>
            <w:vMerge/>
            <w:tcBorders>
              <w:top w:val="nil"/>
            </w:tcBorders>
          </w:tcPr>
          <w:p w14:paraId="48522F35" w14:textId="77777777" w:rsidR="009E5EB6" w:rsidRDefault="009E5EB6" w:rsidP="007D55D6">
            <w:pPr>
              <w:spacing w:after="80" w:line="240" w:lineRule="auto"/>
              <w:rPr>
                <w:sz w:val="2"/>
                <w:szCs w:val="2"/>
              </w:rPr>
            </w:pPr>
          </w:p>
        </w:tc>
        <w:tc>
          <w:tcPr>
            <w:tcW w:w="1722" w:type="dxa"/>
          </w:tcPr>
          <w:p w14:paraId="13E9F0FA" w14:textId="77777777" w:rsidR="009E5EB6" w:rsidRDefault="009E5EB6" w:rsidP="007D55D6">
            <w:pPr>
              <w:pStyle w:val="TableParagraph"/>
              <w:spacing w:after="80"/>
              <w:ind w:left="309" w:right="300"/>
              <w:jc w:val="center"/>
              <w:rPr>
                <w:sz w:val="28"/>
              </w:rPr>
            </w:pPr>
            <w:r>
              <w:rPr>
                <w:sz w:val="28"/>
              </w:rPr>
              <w:t>завдання</w:t>
            </w:r>
          </w:p>
          <w:p w14:paraId="10CE6FCE" w14:textId="77777777" w:rsidR="009E5EB6" w:rsidRDefault="009E5EB6" w:rsidP="007D55D6">
            <w:pPr>
              <w:pStyle w:val="TableParagraph"/>
              <w:spacing w:after="80"/>
              <w:ind w:left="309" w:right="297"/>
              <w:jc w:val="center"/>
              <w:rPr>
                <w:sz w:val="28"/>
              </w:rPr>
            </w:pPr>
            <w:r>
              <w:rPr>
                <w:sz w:val="28"/>
              </w:rPr>
              <w:t>видав</w:t>
            </w:r>
          </w:p>
        </w:tc>
        <w:tc>
          <w:tcPr>
            <w:tcW w:w="1592" w:type="dxa"/>
          </w:tcPr>
          <w:p w14:paraId="5AA3E22A" w14:textId="77777777" w:rsidR="009E5EB6" w:rsidRDefault="009E5EB6" w:rsidP="007D55D6">
            <w:pPr>
              <w:pStyle w:val="TableParagraph"/>
              <w:spacing w:after="80"/>
              <w:ind w:left="259"/>
              <w:rPr>
                <w:sz w:val="28"/>
              </w:rPr>
            </w:pPr>
            <w:r>
              <w:rPr>
                <w:sz w:val="28"/>
              </w:rPr>
              <w:t>завдання</w:t>
            </w:r>
          </w:p>
          <w:p w14:paraId="5C28452A" w14:textId="77777777" w:rsidR="009E5EB6" w:rsidRDefault="009E5EB6" w:rsidP="007D55D6">
            <w:pPr>
              <w:pStyle w:val="TableParagraph"/>
              <w:spacing w:after="80"/>
              <w:ind w:left="291"/>
              <w:rPr>
                <w:sz w:val="28"/>
              </w:rPr>
            </w:pPr>
            <w:r>
              <w:rPr>
                <w:sz w:val="28"/>
              </w:rPr>
              <w:t>прийняв</w:t>
            </w:r>
          </w:p>
        </w:tc>
      </w:tr>
      <w:tr w:rsidR="009E5EB6" w14:paraId="04934E47" w14:textId="77777777" w:rsidTr="009E51AD">
        <w:trPr>
          <w:trHeight w:val="335"/>
        </w:trPr>
        <w:tc>
          <w:tcPr>
            <w:tcW w:w="1457" w:type="dxa"/>
          </w:tcPr>
          <w:p w14:paraId="5CF20DA5" w14:textId="77777777" w:rsidR="009E5EB6" w:rsidRDefault="009E5EB6" w:rsidP="007D55D6">
            <w:pPr>
              <w:pStyle w:val="TableParagraph"/>
              <w:spacing w:after="80"/>
              <w:rPr>
                <w:sz w:val="24"/>
              </w:rPr>
            </w:pPr>
          </w:p>
        </w:tc>
        <w:tc>
          <w:tcPr>
            <w:tcW w:w="4900" w:type="dxa"/>
          </w:tcPr>
          <w:p w14:paraId="4D025F83" w14:textId="77777777" w:rsidR="009E5EB6" w:rsidRDefault="009E5EB6" w:rsidP="007D55D6">
            <w:pPr>
              <w:pStyle w:val="TableParagraph"/>
              <w:spacing w:after="80"/>
              <w:ind w:left="1634"/>
              <w:rPr>
                <w:sz w:val="24"/>
              </w:rPr>
            </w:pPr>
            <w:r>
              <w:rPr>
                <w:sz w:val="24"/>
              </w:rPr>
              <w:t>Не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передбачено</w:t>
            </w:r>
          </w:p>
        </w:tc>
        <w:tc>
          <w:tcPr>
            <w:tcW w:w="1722" w:type="dxa"/>
          </w:tcPr>
          <w:p w14:paraId="6F1705FE" w14:textId="77777777" w:rsidR="009E5EB6" w:rsidRDefault="009E5EB6" w:rsidP="007D55D6">
            <w:pPr>
              <w:pStyle w:val="TableParagraph"/>
              <w:spacing w:after="80"/>
              <w:rPr>
                <w:sz w:val="24"/>
              </w:rPr>
            </w:pPr>
          </w:p>
        </w:tc>
        <w:tc>
          <w:tcPr>
            <w:tcW w:w="1592" w:type="dxa"/>
          </w:tcPr>
          <w:p w14:paraId="614DE692" w14:textId="77777777" w:rsidR="009E5EB6" w:rsidRDefault="009E5EB6" w:rsidP="007D55D6">
            <w:pPr>
              <w:pStyle w:val="TableParagraph"/>
              <w:spacing w:after="80"/>
              <w:rPr>
                <w:sz w:val="24"/>
              </w:rPr>
            </w:pPr>
          </w:p>
        </w:tc>
      </w:tr>
    </w:tbl>
    <w:p w14:paraId="622F82F5" w14:textId="26691D98" w:rsidR="00B53B64" w:rsidRPr="00B53B64" w:rsidRDefault="00B53B64" w:rsidP="007D55D6">
      <w:pPr>
        <w:spacing w:after="80" w:line="240" w:lineRule="auto"/>
        <w:ind w:firstLine="0"/>
        <w:rPr>
          <w:rFonts w:eastAsia="Calibri"/>
        </w:rPr>
      </w:pPr>
    </w:p>
    <w:p w14:paraId="371DE731" w14:textId="668432FC" w:rsidR="009E51AD" w:rsidRPr="004D52F6" w:rsidRDefault="00B53B64" w:rsidP="00466B19">
      <w:pPr>
        <w:pStyle w:val="ListParagraph"/>
        <w:numPr>
          <w:ilvl w:val="0"/>
          <w:numId w:val="14"/>
        </w:numPr>
        <w:spacing w:after="80" w:line="240" w:lineRule="auto"/>
        <w:ind w:left="0" w:firstLine="0"/>
        <w:rPr>
          <w:rFonts w:eastAsia="Calibri"/>
        </w:rPr>
      </w:pPr>
      <w:r>
        <w:rPr>
          <w:rFonts w:eastAsia="Calibri"/>
        </w:rPr>
        <w:t>Дата видачі завдання</w:t>
      </w:r>
      <w:r w:rsidR="004D52F6">
        <w:rPr>
          <w:rFonts w:eastAsia="Calibri"/>
        </w:rPr>
        <w:t xml:space="preserve"> </w:t>
      </w:r>
      <w:r w:rsidR="004D52F6" w:rsidRPr="004D52F6">
        <w:rPr>
          <w:rFonts w:eastAsia="Calibri"/>
          <w:u w:val="single"/>
        </w:rPr>
        <w:t>17.01.2022</w:t>
      </w:r>
    </w:p>
    <w:p w14:paraId="79307EBC" w14:textId="547AF63F" w:rsidR="009E51AD" w:rsidRDefault="00FB2582" w:rsidP="004D52F6">
      <w:pPr>
        <w:spacing w:before="240" w:after="80"/>
        <w:jc w:val="center"/>
        <w:rPr>
          <w:rFonts w:eastAsia="Calibri"/>
          <w:b/>
          <w:bCs/>
        </w:rPr>
      </w:pPr>
      <w:r w:rsidRPr="00FB2582">
        <w:rPr>
          <w:rFonts w:eastAsia="Calibri"/>
          <w:b/>
          <w:bCs/>
        </w:rPr>
        <w:t>КАЛЕНДАРНИЙ ПЛАН</w:t>
      </w:r>
    </w:p>
    <w:tbl>
      <w:tblPr>
        <w:tblW w:w="963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9"/>
        <w:gridCol w:w="5528"/>
        <w:gridCol w:w="1843"/>
        <w:gridCol w:w="1558"/>
      </w:tblGrid>
      <w:tr w:rsidR="00CE79F2" w14:paraId="3EB07273" w14:textId="77777777" w:rsidTr="003F5251">
        <w:trPr>
          <w:trHeight w:val="861"/>
        </w:trPr>
        <w:tc>
          <w:tcPr>
            <w:tcW w:w="709" w:type="dxa"/>
          </w:tcPr>
          <w:p w14:paraId="7DBF724B" w14:textId="77777777" w:rsidR="00CE79F2" w:rsidRPr="009E51AD" w:rsidRDefault="00CE79F2" w:rsidP="007D55D6">
            <w:pPr>
              <w:pStyle w:val="TableParagraph"/>
              <w:spacing w:before="138" w:after="80"/>
              <w:ind w:left="131" w:right="103" w:firstLine="31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№</w:t>
            </w:r>
            <w:r w:rsidRPr="009E51AD">
              <w:rPr>
                <w:spacing w:val="-60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з/п</w:t>
            </w:r>
          </w:p>
        </w:tc>
        <w:tc>
          <w:tcPr>
            <w:tcW w:w="5528" w:type="dxa"/>
          </w:tcPr>
          <w:p w14:paraId="34909518" w14:textId="77777777" w:rsidR="00CE79F2" w:rsidRPr="009E51AD" w:rsidRDefault="00CE79F2" w:rsidP="007D55D6">
            <w:pPr>
              <w:pStyle w:val="TableParagraph"/>
              <w:spacing w:before="4" w:after="80"/>
              <w:rPr>
                <w:b/>
                <w:sz w:val="28"/>
                <w:szCs w:val="28"/>
              </w:rPr>
            </w:pPr>
          </w:p>
          <w:p w14:paraId="29B47849" w14:textId="77777777" w:rsidR="00CE79F2" w:rsidRPr="009E51AD" w:rsidRDefault="00CE79F2" w:rsidP="007D55D6">
            <w:pPr>
              <w:pStyle w:val="TableParagraph"/>
              <w:spacing w:after="80"/>
              <w:ind w:left="967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Назва</w:t>
            </w:r>
            <w:r w:rsidRPr="009E51AD">
              <w:rPr>
                <w:spacing w:val="-4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етапів</w:t>
            </w:r>
            <w:r w:rsidRPr="009E51AD">
              <w:rPr>
                <w:spacing w:val="-4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кваліфікаційної</w:t>
            </w:r>
            <w:r w:rsidRPr="009E51AD">
              <w:rPr>
                <w:spacing w:val="-4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роботи</w:t>
            </w:r>
          </w:p>
        </w:tc>
        <w:tc>
          <w:tcPr>
            <w:tcW w:w="1843" w:type="dxa"/>
          </w:tcPr>
          <w:p w14:paraId="0B7755B3" w14:textId="77777777" w:rsidR="00CE79F2" w:rsidRPr="009E51AD" w:rsidRDefault="00CE79F2" w:rsidP="007D55D6">
            <w:pPr>
              <w:pStyle w:val="TableParagraph"/>
              <w:spacing w:after="80"/>
              <w:ind w:left="287" w:right="275" w:firstLine="2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Строк</w:t>
            </w:r>
            <w:r w:rsidRPr="009E51AD">
              <w:rPr>
                <w:spacing w:val="1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виконання</w:t>
            </w:r>
          </w:p>
          <w:p w14:paraId="7C1F6AF2" w14:textId="77777777" w:rsidR="00CE79F2" w:rsidRPr="009E51AD" w:rsidRDefault="00CE79F2" w:rsidP="007D55D6">
            <w:pPr>
              <w:pStyle w:val="TableParagraph"/>
              <w:spacing w:after="80"/>
              <w:ind w:left="101" w:right="92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етапів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роботи</w:t>
            </w:r>
          </w:p>
        </w:tc>
        <w:tc>
          <w:tcPr>
            <w:tcW w:w="1558" w:type="dxa"/>
          </w:tcPr>
          <w:p w14:paraId="5C56CB96" w14:textId="77777777" w:rsidR="00CE79F2" w:rsidRPr="009E51AD" w:rsidRDefault="00CE79F2" w:rsidP="007D55D6">
            <w:pPr>
              <w:pStyle w:val="TableParagraph"/>
              <w:spacing w:before="1" w:after="80"/>
              <w:rPr>
                <w:b/>
                <w:sz w:val="28"/>
                <w:szCs w:val="28"/>
              </w:rPr>
            </w:pPr>
          </w:p>
          <w:p w14:paraId="08CD1522" w14:textId="77777777" w:rsidR="00CE79F2" w:rsidRPr="009E51AD" w:rsidRDefault="00CE79F2" w:rsidP="007D55D6">
            <w:pPr>
              <w:pStyle w:val="TableParagraph"/>
              <w:spacing w:after="80"/>
              <w:ind w:left="107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Примітка</w:t>
            </w:r>
          </w:p>
        </w:tc>
      </w:tr>
      <w:tr w:rsidR="00CE79F2" w14:paraId="1AFB7E4C" w14:textId="77777777" w:rsidTr="003F5251">
        <w:trPr>
          <w:trHeight w:val="575"/>
        </w:trPr>
        <w:tc>
          <w:tcPr>
            <w:tcW w:w="709" w:type="dxa"/>
          </w:tcPr>
          <w:p w14:paraId="122368FE" w14:textId="77777777" w:rsidR="00CE79F2" w:rsidRPr="009E51AD" w:rsidRDefault="00CE79F2" w:rsidP="007D55D6">
            <w:pPr>
              <w:pStyle w:val="TableParagraph"/>
              <w:spacing w:after="80"/>
              <w:ind w:left="220"/>
              <w:rPr>
                <w:sz w:val="28"/>
                <w:szCs w:val="28"/>
              </w:rPr>
            </w:pPr>
            <w:r w:rsidRPr="009E51AD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5528" w:type="dxa"/>
          </w:tcPr>
          <w:p w14:paraId="737F8920" w14:textId="77777777" w:rsidR="00CE79F2" w:rsidRPr="009E51AD" w:rsidRDefault="00CE79F2" w:rsidP="007D55D6">
            <w:pPr>
              <w:pStyle w:val="TableParagraph"/>
              <w:spacing w:after="80"/>
              <w:ind w:left="108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Формулювання</w:t>
            </w:r>
            <w:r w:rsidRPr="009E51AD">
              <w:rPr>
                <w:spacing w:val="-5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теми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кваліфікаційної</w:t>
            </w:r>
            <w:r w:rsidRPr="009E51AD">
              <w:rPr>
                <w:spacing w:val="-4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роботи,</w:t>
            </w:r>
          </w:p>
          <w:p w14:paraId="7EBC7AF2" w14:textId="3297F186" w:rsidR="00CE79F2" w:rsidRPr="009E51AD" w:rsidRDefault="00CE79F2" w:rsidP="007D55D6">
            <w:pPr>
              <w:pStyle w:val="TableParagraph"/>
              <w:spacing w:after="80"/>
              <w:ind w:left="108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складання</w:t>
            </w:r>
            <w:r w:rsidRPr="009E51AD">
              <w:rPr>
                <w:spacing w:val="-2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графіку</w:t>
            </w:r>
            <w:r w:rsidRPr="009E51AD">
              <w:rPr>
                <w:spacing w:val="-4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її</w:t>
            </w:r>
            <w:r w:rsidRPr="009E51AD">
              <w:rPr>
                <w:spacing w:val="-2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виконання</w:t>
            </w:r>
            <w:r w:rsidR="00AD104C" w:rsidRPr="009E51AD">
              <w:rPr>
                <w:sz w:val="28"/>
                <w:szCs w:val="28"/>
              </w:rPr>
              <w:t>.</w:t>
            </w:r>
          </w:p>
        </w:tc>
        <w:tc>
          <w:tcPr>
            <w:tcW w:w="1843" w:type="dxa"/>
          </w:tcPr>
          <w:p w14:paraId="1FC58C87" w14:textId="06418C70" w:rsidR="00CE79F2" w:rsidRPr="009E51AD" w:rsidRDefault="00790517" w:rsidP="007D55D6">
            <w:pPr>
              <w:pStyle w:val="TableParagraph"/>
              <w:spacing w:after="80"/>
              <w:ind w:left="48" w:right="92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19</w:t>
            </w:r>
            <w:r w:rsidR="00CE79F2" w:rsidRPr="009E51AD">
              <w:rPr>
                <w:sz w:val="28"/>
                <w:szCs w:val="28"/>
              </w:rPr>
              <w:t>.0</w:t>
            </w:r>
            <w:r w:rsidRPr="009E51AD">
              <w:rPr>
                <w:sz w:val="28"/>
                <w:szCs w:val="28"/>
              </w:rPr>
              <w:t>2</w:t>
            </w:r>
            <w:r w:rsidR="00CE79F2" w:rsidRPr="009E51AD">
              <w:rPr>
                <w:sz w:val="28"/>
                <w:szCs w:val="28"/>
              </w:rPr>
              <w:t>.2022</w:t>
            </w:r>
          </w:p>
        </w:tc>
        <w:tc>
          <w:tcPr>
            <w:tcW w:w="1558" w:type="dxa"/>
            <w:vAlign w:val="center"/>
          </w:tcPr>
          <w:p w14:paraId="78ACDF32" w14:textId="77777777" w:rsidR="00CE79F2" w:rsidRPr="009E51AD" w:rsidRDefault="00CE79F2" w:rsidP="009E51AD">
            <w:pPr>
              <w:pStyle w:val="TableParagraph"/>
              <w:spacing w:after="80"/>
              <w:ind w:left="254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Виконано</w:t>
            </w:r>
          </w:p>
        </w:tc>
      </w:tr>
      <w:tr w:rsidR="00CE79F2" w14:paraId="1FCEC9FC" w14:textId="77777777" w:rsidTr="003F5251">
        <w:trPr>
          <w:trHeight w:val="1149"/>
        </w:trPr>
        <w:tc>
          <w:tcPr>
            <w:tcW w:w="709" w:type="dxa"/>
          </w:tcPr>
          <w:p w14:paraId="3D28EA46" w14:textId="77777777" w:rsidR="00CE79F2" w:rsidRPr="009E51AD" w:rsidRDefault="00CE79F2" w:rsidP="007D55D6">
            <w:pPr>
              <w:pStyle w:val="TableParagraph"/>
              <w:spacing w:after="80"/>
              <w:ind w:left="220"/>
              <w:rPr>
                <w:sz w:val="28"/>
                <w:szCs w:val="28"/>
              </w:rPr>
            </w:pPr>
            <w:r w:rsidRPr="009E51AD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5528" w:type="dxa"/>
          </w:tcPr>
          <w:p w14:paraId="37F62DE8" w14:textId="21CFC4D2" w:rsidR="00CE79F2" w:rsidRPr="009E51AD" w:rsidRDefault="00CE79F2" w:rsidP="003F5251">
            <w:pPr>
              <w:pStyle w:val="TableParagraph"/>
              <w:spacing w:after="80"/>
              <w:ind w:left="108" w:right="426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Здійснення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пошуку</w:t>
            </w:r>
            <w:r w:rsidRPr="009E51AD">
              <w:rPr>
                <w:spacing w:val="-4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інформації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в галузі системного аналізу за темою</w:t>
            </w:r>
            <w:r w:rsidRPr="009E51AD">
              <w:rPr>
                <w:spacing w:val="1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роботи,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використовуючи</w:t>
            </w:r>
            <w:r w:rsidR="00B47E87">
              <w:rPr>
                <w:sz w:val="28"/>
                <w:szCs w:val="28"/>
                <w:lang w:val="ru-RU"/>
              </w:rPr>
              <w:t xml:space="preserve"> </w:t>
            </w:r>
            <w:r w:rsidR="00B47E87">
              <w:rPr>
                <w:sz w:val="28"/>
                <w:szCs w:val="28"/>
              </w:rPr>
              <w:t>наукові</w:t>
            </w:r>
            <w:r w:rsidR="003F5251">
              <w:rPr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 xml:space="preserve">журнали, </w:t>
            </w:r>
            <w:proofErr w:type="spellStart"/>
            <w:r w:rsidRPr="009E51AD">
              <w:rPr>
                <w:sz w:val="28"/>
                <w:szCs w:val="28"/>
              </w:rPr>
              <w:t>on-line</w:t>
            </w:r>
            <w:proofErr w:type="spellEnd"/>
            <w:r w:rsidRPr="009E51AD">
              <w:rPr>
                <w:spacing w:val="-2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ресурси</w:t>
            </w:r>
            <w:r w:rsidR="00AD104C" w:rsidRPr="009E51AD">
              <w:rPr>
                <w:sz w:val="28"/>
                <w:szCs w:val="28"/>
              </w:rPr>
              <w:t>.</w:t>
            </w:r>
          </w:p>
        </w:tc>
        <w:tc>
          <w:tcPr>
            <w:tcW w:w="1843" w:type="dxa"/>
          </w:tcPr>
          <w:p w14:paraId="7A4BE0B7" w14:textId="32D88040" w:rsidR="00CE79F2" w:rsidRPr="009E51AD" w:rsidRDefault="00790517" w:rsidP="007D55D6">
            <w:pPr>
              <w:pStyle w:val="TableParagraph"/>
              <w:spacing w:after="80"/>
              <w:ind w:left="48" w:right="92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1</w:t>
            </w:r>
            <w:r w:rsidR="00CE79F2" w:rsidRPr="009E51AD">
              <w:rPr>
                <w:sz w:val="28"/>
                <w:szCs w:val="28"/>
              </w:rPr>
              <w:t>.0</w:t>
            </w:r>
            <w:r w:rsidRPr="009E51AD">
              <w:rPr>
                <w:sz w:val="28"/>
                <w:szCs w:val="28"/>
              </w:rPr>
              <w:t>3</w:t>
            </w:r>
            <w:r w:rsidR="00CE79F2" w:rsidRPr="009E51AD">
              <w:rPr>
                <w:sz w:val="28"/>
                <w:szCs w:val="28"/>
              </w:rPr>
              <w:t>.2022</w:t>
            </w:r>
          </w:p>
        </w:tc>
        <w:tc>
          <w:tcPr>
            <w:tcW w:w="1558" w:type="dxa"/>
            <w:vAlign w:val="center"/>
          </w:tcPr>
          <w:p w14:paraId="4BF8B89A" w14:textId="3C4213E8" w:rsidR="00CE79F2" w:rsidRPr="009E51AD" w:rsidRDefault="00790517" w:rsidP="009E51AD">
            <w:pPr>
              <w:pStyle w:val="TableParagraph"/>
              <w:spacing w:after="80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Виконано</w:t>
            </w:r>
          </w:p>
        </w:tc>
      </w:tr>
      <w:tr w:rsidR="00CE79F2" w14:paraId="21AEB187" w14:textId="77777777" w:rsidTr="003F5251">
        <w:trPr>
          <w:trHeight w:val="712"/>
        </w:trPr>
        <w:tc>
          <w:tcPr>
            <w:tcW w:w="709" w:type="dxa"/>
          </w:tcPr>
          <w:p w14:paraId="5B277A73" w14:textId="77777777" w:rsidR="00CE79F2" w:rsidRPr="009E51AD" w:rsidRDefault="00CE79F2" w:rsidP="007D55D6">
            <w:pPr>
              <w:pStyle w:val="TableParagraph"/>
              <w:spacing w:after="80"/>
              <w:ind w:left="220"/>
              <w:rPr>
                <w:sz w:val="28"/>
                <w:szCs w:val="28"/>
              </w:rPr>
            </w:pPr>
            <w:r w:rsidRPr="009E51AD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5528" w:type="dxa"/>
          </w:tcPr>
          <w:p w14:paraId="2918ABE2" w14:textId="7283D373" w:rsidR="00CE79F2" w:rsidRPr="009E51AD" w:rsidRDefault="002A4669" w:rsidP="007D55D6">
            <w:pPr>
              <w:pStyle w:val="TableParagraph"/>
              <w:spacing w:after="80"/>
              <w:ind w:left="108" w:right="100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Вивчення алгоритмів та моделей ранжування списку.</w:t>
            </w:r>
          </w:p>
        </w:tc>
        <w:tc>
          <w:tcPr>
            <w:tcW w:w="1843" w:type="dxa"/>
          </w:tcPr>
          <w:p w14:paraId="3286C376" w14:textId="5D99B83B" w:rsidR="00CE79F2" w:rsidRPr="009E51AD" w:rsidRDefault="00790517" w:rsidP="007D55D6">
            <w:pPr>
              <w:pStyle w:val="TableParagraph"/>
              <w:spacing w:after="80"/>
              <w:ind w:left="48" w:right="92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8</w:t>
            </w:r>
            <w:r w:rsidR="00CE79F2" w:rsidRPr="009E51AD">
              <w:rPr>
                <w:sz w:val="28"/>
                <w:szCs w:val="28"/>
              </w:rPr>
              <w:t>.0</w:t>
            </w:r>
            <w:r w:rsidRPr="009E51AD">
              <w:rPr>
                <w:sz w:val="28"/>
                <w:szCs w:val="28"/>
              </w:rPr>
              <w:t>3</w:t>
            </w:r>
            <w:r w:rsidR="00CE79F2" w:rsidRPr="009E51AD">
              <w:rPr>
                <w:sz w:val="28"/>
                <w:szCs w:val="28"/>
              </w:rPr>
              <w:t>.2022</w:t>
            </w:r>
          </w:p>
        </w:tc>
        <w:tc>
          <w:tcPr>
            <w:tcW w:w="1558" w:type="dxa"/>
            <w:vAlign w:val="center"/>
          </w:tcPr>
          <w:p w14:paraId="77054ED8" w14:textId="4E027CA7" w:rsidR="00CE79F2" w:rsidRPr="009E51AD" w:rsidRDefault="00790517" w:rsidP="009E51AD">
            <w:pPr>
              <w:pStyle w:val="TableParagraph"/>
              <w:spacing w:after="80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Виконано</w:t>
            </w:r>
          </w:p>
        </w:tc>
      </w:tr>
      <w:tr w:rsidR="00CE79F2" w14:paraId="6D092976" w14:textId="77777777" w:rsidTr="004D52F6">
        <w:trPr>
          <w:trHeight w:val="383"/>
        </w:trPr>
        <w:tc>
          <w:tcPr>
            <w:tcW w:w="709" w:type="dxa"/>
          </w:tcPr>
          <w:p w14:paraId="45DD41AA" w14:textId="77777777" w:rsidR="00CE79F2" w:rsidRPr="009E51AD" w:rsidRDefault="00CE79F2" w:rsidP="007D55D6">
            <w:pPr>
              <w:pStyle w:val="TableParagraph"/>
              <w:spacing w:after="80"/>
              <w:ind w:left="220"/>
              <w:rPr>
                <w:sz w:val="28"/>
                <w:szCs w:val="28"/>
              </w:rPr>
            </w:pPr>
            <w:r w:rsidRPr="009E51AD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5528" w:type="dxa"/>
          </w:tcPr>
          <w:p w14:paraId="59426455" w14:textId="615CCC0D" w:rsidR="00CE79F2" w:rsidRPr="009E51AD" w:rsidRDefault="004D52F6" w:rsidP="004D52F6">
            <w:pPr>
              <w:pStyle w:val="TableParagraph"/>
              <w:spacing w:after="0"/>
              <w:ind w:left="108" w:right="19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Попередня о</w:t>
            </w:r>
            <w:r w:rsidR="002A4669" w:rsidRPr="009E51AD">
              <w:rPr>
                <w:sz w:val="28"/>
                <w:szCs w:val="28"/>
              </w:rPr>
              <w:t>бробка</w:t>
            </w:r>
            <w:r w:rsidR="00AD104C" w:rsidRPr="009E51AD">
              <w:rPr>
                <w:sz w:val="28"/>
                <w:szCs w:val="28"/>
              </w:rPr>
              <w:t xml:space="preserve"> даних.</w:t>
            </w:r>
          </w:p>
        </w:tc>
        <w:tc>
          <w:tcPr>
            <w:tcW w:w="1843" w:type="dxa"/>
          </w:tcPr>
          <w:p w14:paraId="630FFDD3" w14:textId="291BFEAD" w:rsidR="00CE79F2" w:rsidRPr="009E51AD" w:rsidRDefault="00790517" w:rsidP="007D55D6">
            <w:pPr>
              <w:pStyle w:val="TableParagraph"/>
              <w:spacing w:after="80"/>
              <w:ind w:left="101" w:right="90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1</w:t>
            </w:r>
            <w:r w:rsidR="00CE79F2" w:rsidRPr="009E51AD">
              <w:rPr>
                <w:sz w:val="28"/>
                <w:szCs w:val="28"/>
              </w:rPr>
              <w:t>.0</w:t>
            </w:r>
            <w:r w:rsidRPr="009E51AD">
              <w:rPr>
                <w:sz w:val="28"/>
                <w:szCs w:val="28"/>
              </w:rPr>
              <w:t>4</w:t>
            </w:r>
            <w:r w:rsidR="00CE79F2" w:rsidRPr="009E51AD">
              <w:rPr>
                <w:sz w:val="28"/>
                <w:szCs w:val="28"/>
              </w:rPr>
              <w:t>.2022</w:t>
            </w:r>
          </w:p>
        </w:tc>
        <w:tc>
          <w:tcPr>
            <w:tcW w:w="1558" w:type="dxa"/>
            <w:vAlign w:val="center"/>
          </w:tcPr>
          <w:p w14:paraId="77896589" w14:textId="5074F68C" w:rsidR="00CE79F2" w:rsidRPr="009E51AD" w:rsidRDefault="00790517" w:rsidP="009E51AD">
            <w:pPr>
              <w:pStyle w:val="TableParagraph"/>
              <w:spacing w:after="80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Виконано</w:t>
            </w:r>
          </w:p>
        </w:tc>
      </w:tr>
      <w:tr w:rsidR="00CE79F2" w14:paraId="32C733BE" w14:textId="77777777" w:rsidTr="003F5251">
        <w:trPr>
          <w:trHeight w:val="574"/>
        </w:trPr>
        <w:tc>
          <w:tcPr>
            <w:tcW w:w="709" w:type="dxa"/>
          </w:tcPr>
          <w:p w14:paraId="138874E7" w14:textId="77777777" w:rsidR="00CE79F2" w:rsidRPr="009E51AD" w:rsidRDefault="00CE79F2" w:rsidP="007D55D6">
            <w:pPr>
              <w:pStyle w:val="TableParagraph"/>
              <w:spacing w:after="80"/>
              <w:ind w:left="220"/>
              <w:rPr>
                <w:sz w:val="28"/>
                <w:szCs w:val="28"/>
              </w:rPr>
            </w:pPr>
            <w:r w:rsidRPr="009E51AD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5528" w:type="dxa"/>
          </w:tcPr>
          <w:p w14:paraId="2266E65D" w14:textId="4653CCA7" w:rsidR="00CE79F2" w:rsidRPr="009E51AD" w:rsidRDefault="00AD104C" w:rsidP="007D55D6">
            <w:pPr>
              <w:pStyle w:val="TableParagraph"/>
              <w:spacing w:after="80"/>
              <w:ind w:left="108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Проведення експериментів.</w:t>
            </w:r>
          </w:p>
        </w:tc>
        <w:tc>
          <w:tcPr>
            <w:tcW w:w="1843" w:type="dxa"/>
          </w:tcPr>
          <w:p w14:paraId="60A045A4" w14:textId="6DC7CF33" w:rsidR="00CE79F2" w:rsidRPr="009E51AD" w:rsidRDefault="00790517" w:rsidP="007D55D6">
            <w:pPr>
              <w:pStyle w:val="TableParagraph"/>
              <w:spacing w:after="80"/>
              <w:ind w:left="48" w:right="92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15</w:t>
            </w:r>
            <w:r w:rsidR="00CE79F2" w:rsidRPr="009E51AD">
              <w:rPr>
                <w:sz w:val="28"/>
                <w:szCs w:val="28"/>
              </w:rPr>
              <w:t>.05.2022</w:t>
            </w:r>
          </w:p>
        </w:tc>
        <w:tc>
          <w:tcPr>
            <w:tcW w:w="1558" w:type="dxa"/>
            <w:vAlign w:val="center"/>
          </w:tcPr>
          <w:p w14:paraId="7F9C85D5" w14:textId="32233792" w:rsidR="00CE79F2" w:rsidRPr="009E51AD" w:rsidRDefault="00790517" w:rsidP="009E51AD">
            <w:pPr>
              <w:pStyle w:val="TableParagraph"/>
              <w:spacing w:after="80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Виконано</w:t>
            </w:r>
          </w:p>
        </w:tc>
      </w:tr>
      <w:tr w:rsidR="00CE79F2" w14:paraId="44BFB37A" w14:textId="77777777" w:rsidTr="003F5251">
        <w:trPr>
          <w:trHeight w:val="400"/>
        </w:trPr>
        <w:tc>
          <w:tcPr>
            <w:tcW w:w="709" w:type="dxa"/>
          </w:tcPr>
          <w:p w14:paraId="1F18C123" w14:textId="77777777" w:rsidR="00CE79F2" w:rsidRPr="009E51AD" w:rsidRDefault="00CE79F2" w:rsidP="007D55D6">
            <w:pPr>
              <w:pStyle w:val="TableParagraph"/>
              <w:spacing w:after="80"/>
              <w:ind w:left="220"/>
              <w:rPr>
                <w:sz w:val="28"/>
                <w:szCs w:val="28"/>
              </w:rPr>
            </w:pPr>
            <w:r w:rsidRPr="009E51AD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5528" w:type="dxa"/>
          </w:tcPr>
          <w:p w14:paraId="4F4E4479" w14:textId="3EA7CDB2" w:rsidR="00CE79F2" w:rsidRPr="009E51AD" w:rsidRDefault="00AD104C" w:rsidP="007D55D6">
            <w:pPr>
              <w:pStyle w:val="TableParagraph"/>
              <w:spacing w:after="80"/>
              <w:ind w:left="108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Аналіз результатів.</w:t>
            </w:r>
          </w:p>
        </w:tc>
        <w:tc>
          <w:tcPr>
            <w:tcW w:w="1843" w:type="dxa"/>
          </w:tcPr>
          <w:p w14:paraId="08A5C202" w14:textId="28813503" w:rsidR="00CE79F2" w:rsidRPr="009E51AD" w:rsidRDefault="00CE79F2" w:rsidP="007D55D6">
            <w:pPr>
              <w:pStyle w:val="TableParagraph"/>
              <w:spacing w:after="80"/>
              <w:ind w:left="48" w:right="92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2</w:t>
            </w:r>
            <w:r w:rsidR="00790517" w:rsidRPr="009E51AD">
              <w:rPr>
                <w:sz w:val="28"/>
                <w:szCs w:val="28"/>
              </w:rPr>
              <w:t>2</w:t>
            </w:r>
            <w:r w:rsidRPr="009E51AD">
              <w:rPr>
                <w:sz w:val="28"/>
                <w:szCs w:val="28"/>
              </w:rPr>
              <w:t>.05.2022</w:t>
            </w:r>
          </w:p>
        </w:tc>
        <w:tc>
          <w:tcPr>
            <w:tcW w:w="1558" w:type="dxa"/>
            <w:vAlign w:val="center"/>
          </w:tcPr>
          <w:p w14:paraId="5A10775B" w14:textId="0C17A64C" w:rsidR="00CE79F2" w:rsidRPr="009E51AD" w:rsidRDefault="00790517" w:rsidP="009E51AD">
            <w:pPr>
              <w:pStyle w:val="TableParagraph"/>
              <w:spacing w:after="80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Виконано</w:t>
            </w:r>
          </w:p>
        </w:tc>
      </w:tr>
      <w:tr w:rsidR="00CE79F2" w14:paraId="1CAC9499" w14:textId="77777777" w:rsidTr="003F5251">
        <w:trPr>
          <w:trHeight w:val="573"/>
        </w:trPr>
        <w:tc>
          <w:tcPr>
            <w:tcW w:w="709" w:type="dxa"/>
          </w:tcPr>
          <w:p w14:paraId="09552BDC" w14:textId="77777777" w:rsidR="00CE79F2" w:rsidRPr="009E51AD" w:rsidRDefault="00CE79F2" w:rsidP="007D55D6">
            <w:pPr>
              <w:pStyle w:val="TableParagraph"/>
              <w:spacing w:after="80"/>
              <w:ind w:left="220"/>
              <w:rPr>
                <w:sz w:val="28"/>
                <w:szCs w:val="28"/>
              </w:rPr>
            </w:pPr>
            <w:r w:rsidRPr="009E51AD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5528" w:type="dxa"/>
          </w:tcPr>
          <w:p w14:paraId="238056EA" w14:textId="77777777" w:rsidR="00CE79F2" w:rsidRPr="009E51AD" w:rsidRDefault="00CE79F2" w:rsidP="007D55D6">
            <w:pPr>
              <w:pStyle w:val="TableParagraph"/>
              <w:spacing w:after="80"/>
              <w:ind w:left="108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Оформлення</w:t>
            </w:r>
            <w:r w:rsidRPr="009E51AD">
              <w:rPr>
                <w:spacing w:val="-4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кваліфікаційної</w:t>
            </w:r>
            <w:r w:rsidRPr="009E51AD">
              <w:rPr>
                <w:spacing w:val="57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роботи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та</w:t>
            </w:r>
          </w:p>
          <w:p w14:paraId="0D930722" w14:textId="3FB23494" w:rsidR="00CE79F2" w:rsidRPr="009E51AD" w:rsidRDefault="00CE79F2" w:rsidP="007D55D6">
            <w:pPr>
              <w:pStyle w:val="TableParagraph"/>
              <w:spacing w:after="80"/>
              <w:ind w:left="108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супроводжуючої</w:t>
            </w:r>
            <w:r w:rsidRPr="009E51AD">
              <w:rPr>
                <w:spacing w:val="-4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документації</w:t>
            </w:r>
            <w:r w:rsidR="00AD104C" w:rsidRPr="009E51AD">
              <w:rPr>
                <w:sz w:val="28"/>
                <w:szCs w:val="28"/>
              </w:rPr>
              <w:t>.</w:t>
            </w:r>
          </w:p>
        </w:tc>
        <w:tc>
          <w:tcPr>
            <w:tcW w:w="1843" w:type="dxa"/>
          </w:tcPr>
          <w:p w14:paraId="5C8558B3" w14:textId="0B27D14F" w:rsidR="00CE79F2" w:rsidRPr="009E51AD" w:rsidRDefault="003F5251" w:rsidP="007D55D6">
            <w:pPr>
              <w:pStyle w:val="TableParagraph"/>
              <w:spacing w:after="80"/>
              <w:ind w:left="101" w:right="9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CE79F2" w:rsidRPr="009E51AD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6</w:t>
            </w:r>
            <w:r w:rsidR="00CE79F2" w:rsidRPr="009E51AD">
              <w:rPr>
                <w:sz w:val="28"/>
                <w:szCs w:val="28"/>
              </w:rPr>
              <w:t>.2022</w:t>
            </w:r>
          </w:p>
        </w:tc>
        <w:tc>
          <w:tcPr>
            <w:tcW w:w="1558" w:type="dxa"/>
            <w:vAlign w:val="center"/>
          </w:tcPr>
          <w:p w14:paraId="02A8B175" w14:textId="02536550" w:rsidR="00CE79F2" w:rsidRPr="009E51AD" w:rsidRDefault="00790517" w:rsidP="009E51AD">
            <w:pPr>
              <w:pStyle w:val="TableParagraph"/>
              <w:spacing w:after="80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Виконано</w:t>
            </w:r>
          </w:p>
        </w:tc>
      </w:tr>
      <w:tr w:rsidR="00CE79F2" w14:paraId="4ED1F6FB" w14:textId="77777777" w:rsidTr="003F5251">
        <w:trPr>
          <w:trHeight w:val="575"/>
        </w:trPr>
        <w:tc>
          <w:tcPr>
            <w:tcW w:w="709" w:type="dxa"/>
          </w:tcPr>
          <w:p w14:paraId="23CD62D0" w14:textId="77777777" w:rsidR="00CE79F2" w:rsidRPr="009E51AD" w:rsidRDefault="00CE79F2" w:rsidP="007D55D6">
            <w:pPr>
              <w:pStyle w:val="TableParagraph"/>
              <w:spacing w:after="80"/>
              <w:ind w:left="220"/>
              <w:rPr>
                <w:sz w:val="28"/>
                <w:szCs w:val="28"/>
              </w:rPr>
            </w:pPr>
            <w:r w:rsidRPr="009E51AD"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5528" w:type="dxa"/>
          </w:tcPr>
          <w:p w14:paraId="19549D02" w14:textId="77777777" w:rsidR="00CE79F2" w:rsidRPr="009E51AD" w:rsidRDefault="00CE79F2" w:rsidP="007D55D6">
            <w:pPr>
              <w:pStyle w:val="TableParagraph"/>
              <w:spacing w:after="80"/>
              <w:ind w:left="108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Надання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в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електронному</w:t>
            </w:r>
            <w:r w:rsidRPr="009E51AD">
              <w:rPr>
                <w:spacing w:val="-5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вигляді</w:t>
            </w:r>
            <w:r w:rsidRPr="009E51AD">
              <w:rPr>
                <w:spacing w:val="-2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примірника</w:t>
            </w:r>
          </w:p>
          <w:p w14:paraId="5E18083A" w14:textId="7A907D28" w:rsidR="00CE79F2" w:rsidRPr="009E51AD" w:rsidRDefault="00CE79F2" w:rsidP="007D55D6">
            <w:pPr>
              <w:pStyle w:val="TableParagraph"/>
              <w:spacing w:after="80"/>
              <w:ind w:left="108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кваліфікаційної</w:t>
            </w:r>
            <w:r w:rsidRPr="009E51AD">
              <w:rPr>
                <w:spacing w:val="-4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роботи</w:t>
            </w:r>
            <w:r w:rsidRPr="009E51AD">
              <w:rPr>
                <w:spacing w:val="-4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до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випускової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кафедри</w:t>
            </w:r>
            <w:r w:rsidR="00790517" w:rsidRPr="009E51AD">
              <w:rPr>
                <w:sz w:val="28"/>
                <w:szCs w:val="28"/>
              </w:rPr>
              <w:t>.</w:t>
            </w:r>
          </w:p>
        </w:tc>
        <w:tc>
          <w:tcPr>
            <w:tcW w:w="1843" w:type="dxa"/>
          </w:tcPr>
          <w:p w14:paraId="5B00833E" w14:textId="54E2C725" w:rsidR="00CE79F2" w:rsidRPr="009E51AD" w:rsidRDefault="000B5975" w:rsidP="007D55D6">
            <w:pPr>
              <w:pStyle w:val="TableParagraph"/>
              <w:spacing w:after="80"/>
              <w:ind w:left="48" w:right="9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7</w:t>
            </w:r>
            <w:r w:rsidR="00CE79F2" w:rsidRPr="009E51AD">
              <w:rPr>
                <w:sz w:val="28"/>
                <w:szCs w:val="28"/>
              </w:rPr>
              <w:t>.06.2022</w:t>
            </w:r>
          </w:p>
        </w:tc>
        <w:tc>
          <w:tcPr>
            <w:tcW w:w="1558" w:type="dxa"/>
            <w:vAlign w:val="center"/>
          </w:tcPr>
          <w:p w14:paraId="3DB7CA20" w14:textId="13201653" w:rsidR="00CE79F2" w:rsidRPr="009E51AD" w:rsidRDefault="009E51AD" w:rsidP="009E51AD">
            <w:pPr>
              <w:pStyle w:val="TableParagraph"/>
              <w:spacing w:after="80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Виконано</w:t>
            </w:r>
          </w:p>
        </w:tc>
      </w:tr>
      <w:tr w:rsidR="00CE79F2" w14:paraId="736450E2" w14:textId="77777777" w:rsidTr="003F5251">
        <w:trPr>
          <w:trHeight w:val="864"/>
        </w:trPr>
        <w:tc>
          <w:tcPr>
            <w:tcW w:w="709" w:type="dxa"/>
          </w:tcPr>
          <w:p w14:paraId="67FCCE5A" w14:textId="77777777" w:rsidR="00CE79F2" w:rsidRPr="009E51AD" w:rsidRDefault="00CE79F2" w:rsidP="007D55D6">
            <w:pPr>
              <w:pStyle w:val="TableParagraph"/>
              <w:spacing w:after="80"/>
              <w:ind w:left="220"/>
              <w:rPr>
                <w:sz w:val="28"/>
                <w:szCs w:val="28"/>
              </w:rPr>
            </w:pPr>
            <w:r w:rsidRPr="009E51AD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5528" w:type="dxa"/>
          </w:tcPr>
          <w:p w14:paraId="5B9C6C50" w14:textId="36531D8E" w:rsidR="00CE79F2" w:rsidRPr="009E51AD" w:rsidRDefault="00CE79F2" w:rsidP="004D52F6">
            <w:pPr>
              <w:pStyle w:val="TableParagraph"/>
              <w:spacing w:after="80"/>
              <w:ind w:left="144" w:right="462" w:hanging="5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Надання</w:t>
            </w:r>
            <w:r w:rsidRPr="009E51AD">
              <w:rPr>
                <w:spacing w:val="-5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паперового</w:t>
            </w:r>
            <w:r w:rsidRPr="009E51AD">
              <w:rPr>
                <w:spacing w:val="-5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примірника</w:t>
            </w:r>
            <w:r w:rsidR="004D52F6">
              <w:rPr>
                <w:spacing w:val="-6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кваліфікаційної</w:t>
            </w:r>
            <w:r w:rsidRPr="009E51AD">
              <w:rPr>
                <w:spacing w:val="-59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роботи</w:t>
            </w:r>
            <w:r w:rsidRPr="009E51AD">
              <w:rPr>
                <w:spacing w:val="-2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з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власноручним</w:t>
            </w:r>
            <w:r w:rsidRPr="009E51AD">
              <w:rPr>
                <w:spacing w:val="-1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підписом</w:t>
            </w:r>
            <w:r w:rsidRPr="009E51AD">
              <w:rPr>
                <w:spacing w:val="-3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до</w:t>
            </w:r>
            <w:r w:rsidRPr="009E51AD">
              <w:rPr>
                <w:spacing w:val="-2"/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випускової</w:t>
            </w:r>
            <w:r w:rsidR="004D52F6">
              <w:rPr>
                <w:sz w:val="28"/>
                <w:szCs w:val="28"/>
              </w:rPr>
              <w:t xml:space="preserve"> </w:t>
            </w:r>
            <w:r w:rsidRPr="009E51AD">
              <w:rPr>
                <w:sz w:val="28"/>
                <w:szCs w:val="28"/>
              </w:rPr>
              <w:t>кафедри</w:t>
            </w:r>
            <w:r w:rsidR="00790517" w:rsidRPr="009E51AD">
              <w:rPr>
                <w:sz w:val="28"/>
                <w:szCs w:val="28"/>
              </w:rPr>
              <w:t>.</w:t>
            </w:r>
          </w:p>
        </w:tc>
        <w:tc>
          <w:tcPr>
            <w:tcW w:w="1843" w:type="dxa"/>
          </w:tcPr>
          <w:p w14:paraId="1AF432AC" w14:textId="3A586DD3" w:rsidR="00CE79F2" w:rsidRPr="009E51AD" w:rsidRDefault="00CE79F2" w:rsidP="007D55D6">
            <w:pPr>
              <w:pStyle w:val="TableParagraph"/>
              <w:spacing w:after="80"/>
              <w:ind w:left="43" w:right="92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1</w:t>
            </w:r>
            <w:r w:rsidR="000B5975">
              <w:rPr>
                <w:sz w:val="28"/>
                <w:szCs w:val="28"/>
                <w:lang w:val="en-US"/>
              </w:rPr>
              <w:t>5</w:t>
            </w:r>
            <w:r w:rsidRPr="009E51AD">
              <w:rPr>
                <w:sz w:val="28"/>
                <w:szCs w:val="28"/>
              </w:rPr>
              <w:t>.06.2022</w:t>
            </w:r>
          </w:p>
        </w:tc>
        <w:tc>
          <w:tcPr>
            <w:tcW w:w="1558" w:type="dxa"/>
            <w:vAlign w:val="center"/>
          </w:tcPr>
          <w:p w14:paraId="2548C2C2" w14:textId="13D8365F" w:rsidR="00CE79F2" w:rsidRPr="009E51AD" w:rsidRDefault="009E51AD" w:rsidP="009E51AD">
            <w:pPr>
              <w:pStyle w:val="TableParagraph"/>
              <w:spacing w:after="80"/>
              <w:jc w:val="center"/>
              <w:rPr>
                <w:sz w:val="28"/>
                <w:szCs w:val="28"/>
              </w:rPr>
            </w:pPr>
            <w:r w:rsidRPr="009E51AD">
              <w:rPr>
                <w:sz w:val="28"/>
                <w:szCs w:val="28"/>
              </w:rPr>
              <w:t>Виконано</w:t>
            </w:r>
          </w:p>
        </w:tc>
      </w:tr>
    </w:tbl>
    <w:p w14:paraId="280AB1A1" w14:textId="708AAF7B" w:rsidR="00765D03" w:rsidRDefault="00765D03" w:rsidP="007D55D6">
      <w:pPr>
        <w:spacing w:after="80" w:line="240" w:lineRule="auto"/>
        <w:ind w:firstLine="0"/>
        <w:rPr>
          <w:rFonts w:eastAsia="Calibri"/>
        </w:rPr>
      </w:pPr>
    </w:p>
    <w:p w14:paraId="328A48B1" w14:textId="72585799" w:rsidR="00DE69AA" w:rsidRPr="009E51AD" w:rsidRDefault="00765D03" w:rsidP="006548C5">
      <w:pPr>
        <w:tabs>
          <w:tab w:val="left" w:pos="5103"/>
        </w:tabs>
        <w:spacing w:after="80" w:line="240" w:lineRule="auto"/>
        <w:ind w:left="2835" w:right="-1" w:firstLine="0"/>
        <w:rPr>
          <w:szCs w:val="28"/>
        </w:rPr>
      </w:pPr>
      <w:r w:rsidRPr="009E51AD">
        <w:rPr>
          <w:szCs w:val="28"/>
        </w:rPr>
        <w:t>Студент</w:t>
      </w:r>
      <w:r w:rsidR="006548C5">
        <w:rPr>
          <w:szCs w:val="28"/>
        </w:rPr>
        <w:tab/>
      </w:r>
      <w:r w:rsidRPr="009E51AD">
        <w:rPr>
          <w:w w:val="99"/>
          <w:szCs w:val="28"/>
          <w:u w:val="single"/>
        </w:rPr>
        <w:t xml:space="preserve"> </w:t>
      </w:r>
      <w:r w:rsidR="00DE69AA" w:rsidRPr="009E51AD">
        <w:rPr>
          <w:w w:val="99"/>
          <w:szCs w:val="28"/>
          <w:u w:val="single"/>
        </w:rPr>
        <w:t xml:space="preserve">                   </w:t>
      </w:r>
      <w:r w:rsidRPr="009E51AD">
        <w:rPr>
          <w:spacing w:val="4"/>
          <w:szCs w:val="28"/>
        </w:rPr>
        <w:t xml:space="preserve"> </w:t>
      </w:r>
      <w:r w:rsidRPr="009E51AD">
        <w:rPr>
          <w:szCs w:val="28"/>
        </w:rPr>
        <w:t xml:space="preserve">Артем КАМАНЦЕВ </w:t>
      </w:r>
    </w:p>
    <w:p w14:paraId="6CDA901A" w14:textId="47C19D85" w:rsidR="00E6703C" w:rsidRPr="004D52F6" w:rsidRDefault="00765D03" w:rsidP="006548C5">
      <w:pPr>
        <w:tabs>
          <w:tab w:val="left" w:pos="5103"/>
        </w:tabs>
        <w:spacing w:after="80" w:line="240" w:lineRule="auto"/>
        <w:ind w:left="2835" w:right="-1" w:firstLine="0"/>
        <w:rPr>
          <w:szCs w:val="28"/>
        </w:rPr>
      </w:pPr>
      <w:r w:rsidRPr="009E51AD">
        <w:rPr>
          <w:szCs w:val="28"/>
        </w:rPr>
        <w:t>Керівник</w:t>
      </w:r>
      <w:r w:rsidRPr="009E51AD">
        <w:rPr>
          <w:spacing w:val="-2"/>
          <w:szCs w:val="28"/>
        </w:rPr>
        <w:t xml:space="preserve"> </w:t>
      </w:r>
      <w:r w:rsidRPr="009E51AD">
        <w:rPr>
          <w:szCs w:val="28"/>
        </w:rPr>
        <w:t>роботи</w:t>
      </w:r>
      <w:r w:rsidR="00DE69AA" w:rsidRPr="009E51AD">
        <w:rPr>
          <w:szCs w:val="28"/>
        </w:rPr>
        <w:t xml:space="preserve"> </w:t>
      </w:r>
      <w:r w:rsidR="00DE69AA" w:rsidRPr="009E51AD">
        <w:rPr>
          <w:szCs w:val="28"/>
        </w:rPr>
        <w:tab/>
      </w:r>
      <w:r w:rsidR="00DE69AA" w:rsidRPr="009E51AD">
        <w:rPr>
          <w:szCs w:val="28"/>
          <w:u w:val="single"/>
        </w:rPr>
        <w:t xml:space="preserve">                    </w:t>
      </w:r>
      <w:r w:rsidR="00DE69AA" w:rsidRPr="009E51AD">
        <w:rPr>
          <w:szCs w:val="28"/>
        </w:rPr>
        <w:t xml:space="preserve"> </w:t>
      </w:r>
      <w:r w:rsidRPr="009E51AD">
        <w:rPr>
          <w:szCs w:val="28"/>
        </w:rPr>
        <w:t>Ольга ПРИТОМАНОВ</w:t>
      </w:r>
      <w:r w:rsidRPr="009E51AD">
        <w:rPr>
          <w:spacing w:val="-4"/>
          <w:szCs w:val="28"/>
        </w:rPr>
        <w:t>А</w:t>
      </w:r>
    </w:p>
    <w:p w14:paraId="650BD3B2" w14:textId="7ABAD717" w:rsidR="00F05364" w:rsidRDefault="00F05364" w:rsidP="00F05364">
      <w:pPr>
        <w:widowControl/>
        <w:autoSpaceDE/>
        <w:autoSpaceDN/>
        <w:adjustRightInd/>
        <w:spacing w:line="276" w:lineRule="auto"/>
        <w:ind w:firstLine="0"/>
        <w:jc w:val="center"/>
        <w:rPr>
          <w:rFonts w:eastAsia="Calibri"/>
        </w:rPr>
      </w:pPr>
      <w:r>
        <w:rPr>
          <w:rFonts w:eastAsia="Calibri"/>
        </w:rPr>
        <w:lastRenderedPageBreak/>
        <w:t>РЕФЕРАТ</w:t>
      </w:r>
    </w:p>
    <w:p w14:paraId="36726982" w14:textId="7A9C9513" w:rsidR="00A70182" w:rsidRDefault="00A70182" w:rsidP="00A70182">
      <w:r>
        <w:t xml:space="preserve">Кваліфікаційна робота: </w:t>
      </w:r>
      <w:r w:rsidR="00D3387C">
        <w:t>4</w:t>
      </w:r>
      <w:r w:rsidR="002B7B0C">
        <w:t>3</w:t>
      </w:r>
      <w:r>
        <w:t xml:space="preserve">с., </w:t>
      </w:r>
      <w:r w:rsidR="00D3387C">
        <w:t>6</w:t>
      </w:r>
      <w:r>
        <w:t xml:space="preserve"> рис., </w:t>
      </w:r>
      <w:r w:rsidR="00F5555F">
        <w:t>5</w:t>
      </w:r>
      <w:r>
        <w:t xml:space="preserve"> табл., </w:t>
      </w:r>
      <w:r w:rsidR="00D3387C">
        <w:t>19</w:t>
      </w:r>
      <w:r>
        <w:t xml:space="preserve"> джерел, </w:t>
      </w:r>
      <w:r w:rsidR="00D3387C">
        <w:t>1</w:t>
      </w:r>
      <w:r>
        <w:t xml:space="preserve"> додатк</w:t>
      </w:r>
      <w:r w:rsidR="00EE01E2">
        <w:t>ів</w:t>
      </w:r>
      <w:r>
        <w:t>.</w:t>
      </w:r>
    </w:p>
    <w:p w14:paraId="5E4675CB" w14:textId="60DA041A" w:rsidR="00A70182" w:rsidRDefault="00A70182" w:rsidP="00A70182">
      <w:r>
        <w:t xml:space="preserve">Об’єкт дослідження: </w:t>
      </w:r>
      <w:r w:rsidR="00CA4A78">
        <w:t>точкова (</w:t>
      </w:r>
      <w:r w:rsidR="00CA4A78">
        <w:rPr>
          <w:lang w:val="en-US"/>
        </w:rPr>
        <w:t>pointwise</w:t>
      </w:r>
      <w:r w:rsidR="00CA4A78" w:rsidRPr="00CA4A78">
        <w:t>) модель</w:t>
      </w:r>
      <w:r w:rsidR="00CA4A78">
        <w:t xml:space="preserve"> ранжування</w:t>
      </w:r>
      <w:r>
        <w:t>.</w:t>
      </w:r>
    </w:p>
    <w:p w14:paraId="5021D738" w14:textId="373B366C" w:rsidR="00A70182" w:rsidRDefault="00A70182" w:rsidP="00A70182">
      <w:r>
        <w:t>Мета роботи:</w:t>
      </w:r>
      <w:r w:rsidR="00193834" w:rsidRPr="00193834">
        <w:t xml:space="preserve"> </w:t>
      </w:r>
      <w:r w:rsidR="00B47E87" w:rsidRPr="00B47E87">
        <w:t>розробити алгоритм навчання точкової моделі ранжування списку, залежної від його контексту</w:t>
      </w:r>
      <w:r w:rsidR="00193834" w:rsidRPr="00193834">
        <w:t>.</w:t>
      </w:r>
    </w:p>
    <w:p w14:paraId="1BECB2EC" w14:textId="1FFAEB9E" w:rsidR="00193834" w:rsidRDefault="00193834" w:rsidP="00A70182">
      <w:r>
        <w:t xml:space="preserve">Методи дослідження: </w:t>
      </w:r>
      <w:r w:rsidR="00B47E87">
        <w:t>методи математичної</w:t>
      </w:r>
      <w:r w:rsidR="00DE734F">
        <w:t xml:space="preserve"> статистики, комп’ютерний експеримент.</w:t>
      </w:r>
    </w:p>
    <w:p w14:paraId="3D4A5D74" w14:textId="061F9E42" w:rsidR="00A70182" w:rsidRPr="00DE734F" w:rsidRDefault="00A70182" w:rsidP="00A70182">
      <w:r>
        <w:t xml:space="preserve">Одержані </w:t>
      </w:r>
      <w:r w:rsidR="00DE734F">
        <w:t>результати</w:t>
      </w:r>
      <w:r>
        <w:t xml:space="preserve"> та їх новизна:</w:t>
      </w:r>
      <w:r w:rsidR="00DE734F">
        <w:t xml:space="preserve"> запропоновано новий метод формування даних для точкової (</w:t>
      </w:r>
      <w:r w:rsidR="00DE734F">
        <w:rPr>
          <w:lang w:val="en-US"/>
        </w:rPr>
        <w:t>pointwise</w:t>
      </w:r>
      <w:r w:rsidR="00DE734F" w:rsidRPr="00DE734F">
        <w:rPr>
          <w:lang w:val="ru-RU"/>
        </w:rPr>
        <w:t xml:space="preserve">) </w:t>
      </w:r>
      <w:r w:rsidR="00DE734F">
        <w:t>моделі ранжування, з’ясовано вплив такого підходу на якість розв’язку задачі ранжування.</w:t>
      </w:r>
    </w:p>
    <w:p w14:paraId="54A8FCF3" w14:textId="2DA29C7B" w:rsidR="00F05364" w:rsidRPr="00097523" w:rsidRDefault="00D46ECF" w:rsidP="00097523">
      <w:r>
        <w:t>Ключові слова</w:t>
      </w:r>
      <w:r w:rsidR="00A70182">
        <w:t xml:space="preserve">: </w:t>
      </w:r>
      <w:r w:rsidR="00097523">
        <w:t xml:space="preserve">РАНЖУВАННЯ, ЗАДАЧА </w:t>
      </w:r>
      <w:r w:rsidR="00BC1FF0">
        <w:t xml:space="preserve">РАНЖУВАННЯ, ТОЧКОВА МОДЕЛЬ РАНЖУВАННЯ, </w:t>
      </w:r>
      <w:r w:rsidR="00BC1FF0">
        <w:rPr>
          <w:lang w:val="en-US"/>
        </w:rPr>
        <w:t>WINNER</w:t>
      </w:r>
      <w:r w:rsidR="00BC1FF0" w:rsidRPr="00BC1FF0">
        <w:t>-</w:t>
      </w:r>
      <w:r w:rsidR="00BC1FF0">
        <w:rPr>
          <w:lang w:val="en-US"/>
        </w:rPr>
        <w:t>TAKES</w:t>
      </w:r>
      <w:r w:rsidR="00BC1FF0" w:rsidRPr="00BC1FF0">
        <w:t>-</w:t>
      </w:r>
      <w:r w:rsidR="00BC1FF0">
        <w:rPr>
          <w:lang w:val="en-US"/>
        </w:rPr>
        <w:t>ALL</w:t>
      </w:r>
      <w:r w:rsidR="00BC1FF0" w:rsidRPr="00BC1FF0">
        <w:t xml:space="preserve">, </w:t>
      </w:r>
      <w:r w:rsidR="00BC1FF0">
        <w:rPr>
          <w:lang w:val="en-US"/>
        </w:rPr>
        <w:t>NAMED</w:t>
      </w:r>
      <w:r w:rsidR="00BC1FF0" w:rsidRPr="00BC1FF0">
        <w:t xml:space="preserve"> </w:t>
      </w:r>
      <w:r w:rsidR="00BC1FF0">
        <w:rPr>
          <w:lang w:val="en-US"/>
        </w:rPr>
        <w:t>ENTITY</w:t>
      </w:r>
      <w:r w:rsidR="00BC1FF0" w:rsidRPr="00BC1FF0">
        <w:t xml:space="preserve"> </w:t>
      </w:r>
      <w:r w:rsidR="00BC1FF0">
        <w:rPr>
          <w:lang w:val="en-US"/>
        </w:rPr>
        <w:t>RECOGNITION</w:t>
      </w:r>
      <w:r w:rsidR="00BC1FF0" w:rsidRPr="00BC1FF0">
        <w:t xml:space="preserve">, </w:t>
      </w:r>
      <w:r w:rsidR="00BC1FF0">
        <w:t>НАВЧАННЯ З УЧИТЕЛЕМ</w:t>
      </w:r>
      <w:r w:rsidR="00BC1FF0" w:rsidRPr="00BC1FF0">
        <w:t>.</w:t>
      </w:r>
      <w:r w:rsidR="00A70182">
        <w:rPr>
          <w:rFonts w:eastAsia="Calibri"/>
        </w:rPr>
        <w:br w:type="page"/>
      </w:r>
    </w:p>
    <w:p w14:paraId="601AA972" w14:textId="77777777" w:rsidR="00097523" w:rsidRDefault="00F05364" w:rsidP="00F05364">
      <w:pPr>
        <w:widowControl/>
        <w:autoSpaceDE/>
        <w:autoSpaceDN/>
        <w:adjustRightInd/>
        <w:spacing w:line="276" w:lineRule="auto"/>
        <w:ind w:firstLine="0"/>
        <w:jc w:val="center"/>
        <w:rPr>
          <w:rFonts w:eastAsia="Calibri"/>
          <w:lang w:val="en-US"/>
        </w:rPr>
      </w:pPr>
      <w:r>
        <w:rPr>
          <w:rFonts w:eastAsia="Calibri"/>
          <w:lang w:val="en-US"/>
        </w:rPr>
        <w:lastRenderedPageBreak/>
        <w:t>ANNOTATION</w:t>
      </w:r>
    </w:p>
    <w:p w14:paraId="052F4A07" w14:textId="590DC0BD" w:rsidR="00097523" w:rsidRDefault="00817ED6" w:rsidP="00817ED6">
      <w:pPr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The graduation research of the 4-year student A. </w:t>
      </w:r>
      <w:proofErr w:type="spellStart"/>
      <w:r>
        <w:rPr>
          <w:rFonts w:eastAsia="Calibri"/>
          <w:lang w:val="en-US"/>
        </w:rPr>
        <w:t>Kamantsev</w:t>
      </w:r>
      <w:proofErr w:type="spellEnd"/>
      <w:r>
        <w:rPr>
          <w:rFonts w:eastAsia="Calibri"/>
          <w:lang w:val="en-US"/>
        </w:rPr>
        <w:t xml:space="preserve"> </w:t>
      </w:r>
      <w:r w:rsidRPr="00817ED6">
        <w:rPr>
          <w:rFonts w:eastAsia="Calibri"/>
          <w:lang w:val="en-US"/>
        </w:rPr>
        <w:t>(</w:t>
      </w:r>
      <w:proofErr w:type="spellStart"/>
      <w:r w:rsidRPr="00817ED6">
        <w:rPr>
          <w:rFonts w:eastAsia="Calibri"/>
          <w:lang w:val="en-US"/>
        </w:rPr>
        <w:t>Oles</w:t>
      </w:r>
      <w:proofErr w:type="spellEnd"/>
      <w:r w:rsidRPr="00817ED6">
        <w:rPr>
          <w:rFonts w:eastAsia="Calibri"/>
          <w:lang w:val="en-US"/>
        </w:rPr>
        <w:t xml:space="preserve"> </w:t>
      </w:r>
      <w:proofErr w:type="spellStart"/>
      <w:r w:rsidRPr="00817ED6">
        <w:rPr>
          <w:rFonts w:eastAsia="Calibri"/>
          <w:lang w:val="en-US"/>
        </w:rPr>
        <w:t>Honchar</w:t>
      </w:r>
      <w:proofErr w:type="spellEnd"/>
      <w:r>
        <w:rPr>
          <w:rFonts w:eastAsia="Calibri"/>
          <w:lang w:val="en-US"/>
        </w:rPr>
        <w:t xml:space="preserve"> </w:t>
      </w:r>
      <w:r w:rsidRPr="00817ED6">
        <w:rPr>
          <w:rFonts w:eastAsia="Calibri"/>
          <w:lang w:val="en-US"/>
        </w:rPr>
        <w:t>Dnipro National University, Faculty of Applied Mathematics, Department of</w:t>
      </w:r>
      <w:r>
        <w:rPr>
          <w:rFonts w:eastAsia="Calibri"/>
          <w:lang w:val="en-US"/>
        </w:rPr>
        <w:t xml:space="preserve"> </w:t>
      </w:r>
      <w:r w:rsidRPr="00817ED6">
        <w:rPr>
          <w:rFonts w:eastAsia="Calibri"/>
          <w:lang w:val="en-US"/>
        </w:rPr>
        <w:t>Calculating Mathematics and Mathematical Cybernetics</w:t>
      </w:r>
      <w:r>
        <w:rPr>
          <w:rFonts w:eastAsia="Calibri"/>
          <w:lang w:val="en-US"/>
        </w:rPr>
        <w:t>) deals with learning to rank problem.</w:t>
      </w:r>
    </w:p>
    <w:p w14:paraId="7064C3F2" w14:textId="46CFA5B9" w:rsidR="005E7A4D" w:rsidRPr="00550CA0" w:rsidRDefault="005E7A4D" w:rsidP="006C1560">
      <w:pPr>
        <w:rPr>
          <w:rFonts w:eastAsia="Calibri"/>
          <w:lang w:val="en-US"/>
        </w:rPr>
      </w:pPr>
      <w:r>
        <w:rPr>
          <w:rFonts w:eastAsia="Calibri"/>
          <w:lang w:val="en-US"/>
        </w:rPr>
        <w:t xml:space="preserve">The </w:t>
      </w:r>
      <w:r w:rsidR="00550CA0">
        <w:rPr>
          <w:rFonts w:eastAsia="Calibri"/>
          <w:lang w:val="en-US"/>
        </w:rPr>
        <w:t>study</w:t>
      </w:r>
      <w:r>
        <w:rPr>
          <w:rFonts w:eastAsia="Calibri"/>
          <w:lang w:val="en-US"/>
        </w:rPr>
        <w:t xml:space="preserve"> is focused on the learning to rank problem with fixed query and Winner-Takes-All metrics as a special case of Named Entity Recognition task.</w:t>
      </w:r>
      <w:r w:rsidR="00550CA0" w:rsidRPr="00550CA0">
        <w:rPr>
          <w:rFonts w:eastAsia="Calibri"/>
          <w:lang w:val="en-US"/>
        </w:rPr>
        <w:t xml:space="preserve"> </w:t>
      </w:r>
      <w:r w:rsidR="00E33587">
        <w:rPr>
          <w:rFonts w:eastAsia="Calibri"/>
          <w:lang w:val="en-US"/>
        </w:rPr>
        <w:t>The pointwise approach with classification model as a local ranking function is used to solve the ranking problem.</w:t>
      </w:r>
      <w:r w:rsidR="00550CA0" w:rsidRPr="00550CA0">
        <w:t xml:space="preserve"> </w:t>
      </w:r>
      <w:r w:rsidR="00550CA0">
        <w:rPr>
          <w:lang w:val="en-US"/>
        </w:rPr>
        <w:t xml:space="preserve">The research is conducted to figure out the impact </w:t>
      </w:r>
      <w:r w:rsidR="00550CA0" w:rsidRPr="00550CA0">
        <w:rPr>
          <w:rFonts w:eastAsia="Calibri"/>
          <w:lang w:val="en-US"/>
        </w:rPr>
        <w:t xml:space="preserve">of an alternative approach to the </w:t>
      </w:r>
      <w:r w:rsidR="00550CA0">
        <w:rPr>
          <w:rFonts w:eastAsia="Calibri"/>
          <w:lang w:val="en-US"/>
        </w:rPr>
        <w:t xml:space="preserve">creation </w:t>
      </w:r>
      <w:r w:rsidR="00550CA0" w:rsidRPr="00550CA0">
        <w:rPr>
          <w:rFonts w:eastAsia="Calibri"/>
          <w:lang w:val="en-US"/>
        </w:rPr>
        <w:t xml:space="preserve">of input data </w:t>
      </w:r>
      <w:r w:rsidR="00973FB0">
        <w:rPr>
          <w:rFonts w:eastAsia="Calibri"/>
          <w:lang w:val="en-US"/>
        </w:rPr>
        <w:t>on</w:t>
      </w:r>
      <w:r w:rsidR="00E33587">
        <w:rPr>
          <w:rFonts w:eastAsia="Calibri"/>
          <w:lang w:val="en-US"/>
        </w:rPr>
        <w:t xml:space="preserve"> the classification model</w:t>
      </w:r>
      <w:r w:rsidR="00550CA0">
        <w:rPr>
          <w:rFonts w:eastAsia="Calibri"/>
          <w:lang w:val="en-US"/>
        </w:rPr>
        <w:t>.</w:t>
      </w:r>
      <w:r w:rsidR="00E33587">
        <w:rPr>
          <w:rFonts w:eastAsia="Calibri"/>
          <w:lang w:val="en-US"/>
        </w:rPr>
        <w:t xml:space="preserve"> </w:t>
      </w:r>
      <w:r w:rsidR="00CF694A">
        <w:rPr>
          <w:rFonts w:eastAsia="Calibri"/>
          <w:lang w:val="en-US"/>
        </w:rPr>
        <w:t>I</w:t>
      </w:r>
      <w:r w:rsidR="00E33587" w:rsidRPr="00E33587">
        <w:rPr>
          <w:rFonts w:eastAsia="Calibri"/>
          <w:lang w:val="en-US"/>
        </w:rPr>
        <w:t xml:space="preserve">t is </w:t>
      </w:r>
      <w:r w:rsidR="00E33587">
        <w:rPr>
          <w:rFonts w:eastAsia="Calibri"/>
          <w:lang w:val="en-US"/>
        </w:rPr>
        <w:t>proposed</w:t>
      </w:r>
      <w:r w:rsidR="00E33587" w:rsidRPr="00E33587">
        <w:rPr>
          <w:rFonts w:eastAsia="Calibri"/>
          <w:lang w:val="en-US"/>
        </w:rPr>
        <w:t xml:space="preserve"> to </w:t>
      </w:r>
      <w:r w:rsidR="00E33587">
        <w:rPr>
          <w:rFonts w:eastAsia="Calibri"/>
          <w:lang w:val="en-US"/>
        </w:rPr>
        <w:t>input</w:t>
      </w:r>
      <w:r w:rsidR="00E33587" w:rsidRPr="00E33587">
        <w:rPr>
          <w:rFonts w:eastAsia="Calibri"/>
          <w:lang w:val="en-US"/>
        </w:rPr>
        <w:t xml:space="preserve"> in</w:t>
      </w:r>
      <w:r w:rsidR="00E33587">
        <w:rPr>
          <w:rFonts w:eastAsia="Calibri"/>
          <w:lang w:val="en-US"/>
        </w:rPr>
        <w:t>to</w:t>
      </w:r>
      <w:r w:rsidR="00E33587" w:rsidRPr="00E33587">
        <w:rPr>
          <w:rFonts w:eastAsia="Calibri"/>
          <w:lang w:val="en-US"/>
        </w:rPr>
        <w:t xml:space="preserve"> the model not only </w:t>
      </w:r>
      <w:r w:rsidR="00E33587">
        <w:rPr>
          <w:rFonts w:eastAsia="Calibri"/>
          <w:lang w:val="en-US"/>
        </w:rPr>
        <w:t>single</w:t>
      </w:r>
      <w:r w:rsidR="00E33587" w:rsidRPr="00E33587">
        <w:rPr>
          <w:rFonts w:eastAsia="Calibri"/>
          <w:lang w:val="en-US"/>
        </w:rPr>
        <w:t xml:space="preserve"> element of the ranked list, but also all other elements of this list as additional features</w:t>
      </w:r>
      <w:r w:rsidR="00CF694A">
        <w:rPr>
          <w:rFonts w:eastAsia="Calibri"/>
          <w:lang w:val="en-US"/>
        </w:rPr>
        <w:t xml:space="preserve"> at each step</w:t>
      </w:r>
      <w:r w:rsidR="00E33587" w:rsidRPr="00E33587">
        <w:rPr>
          <w:rFonts w:eastAsia="Calibri"/>
          <w:lang w:val="en-US"/>
        </w:rPr>
        <w:t>.</w:t>
      </w:r>
      <w:r w:rsidR="00E33587">
        <w:rPr>
          <w:rFonts w:eastAsia="Calibri"/>
          <w:lang w:val="en-US"/>
        </w:rPr>
        <w:t xml:space="preserve"> </w:t>
      </w:r>
      <w:r w:rsidR="00CF694A" w:rsidRPr="00CF694A">
        <w:rPr>
          <w:rFonts w:eastAsia="Calibri"/>
          <w:lang w:val="en-US"/>
        </w:rPr>
        <w:t>The following classification models were used as a local ranking function</w:t>
      </w:r>
      <w:r w:rsidR="00CF694A">
        <w:rPr>
          <w:rFonts w:eastAsia="Calibri"/>
          <w:lang w:val="en-US"/>
        </w:rPr>
        <w:t xml:space="preserve">: </w:t>
      </w:r>
      <w:proofErr w:type="spellStart"/>
      <w:r w:rsidR="00CF694A" w:rsidRPr="00550378">
        <w:t>Naive</w:t>
      </w:r>
      <w:proofErr w:type="spellEnd"/>
      <w:r w:rsidR="00CF694A" w:rsidRPr="00550378">
        <w:t xml:space="preserve"> </w:t>
      </w:r>
      <w:proofErr w:type="spellStart"/>
      <w:r w:rsidR="00CF694A" w:rsidRPr="00550378">
        <w:t>Bayes</w:t>
      </w:r>
      <w:proofErr w:type="spellEnd"/>
      <w:r w:rsidR="00CF694A" w:rsidRPr="00550378">
        <w:t xml:space="preserve">, </w:t>
      </w:r>
      <w:r w:rsidR="00CF694A">
        <w:rPr>
          <w:lang w:val="en-US"/>
        </w:rPr>
        <w:t>Logistic</w:t>
      </w:r>
      <w:r w:rsidR="00CF694A" w:rsidRPr="00550378">
        <w:t xml:space="preserve"> </w:t>
      </w:r>
      <w:r w:rsidR="00CF694A">
        <w:rPr>
          <w:lang w:val="en-US"/>
        </w:rPr>
        <w:t>Regression</w:t>
      </w:r>
      <w:r w:rsidR="00CF694A" w:rsidRPr="00550378">
        <w:t xml:space="preserve">, </w:t>
      </w:r>
      <w:r w:rsidR="00CF694A">
        <w:rPr>
          <w:lang w:val="en-US"/>
        </w:rPr>
        <w:t>K</w:t>
      </w:r>
      <w:r w:rsidR="00CF694A" w:rsidRPr="00221500">
        <w:t xml:space="preserve"> </w:t>
      </w:r>
      <w:r w:rsidR="00CF694A">
        <w:rPr>
          <w:lang w:val="en-US"/>
        </w:rPr>
        <w:t>Near</w:t>
      </w:r>
      <w:r w:rsidR="00CF694A" w:rsidRPr="00221500">
        <w:t xml:space="preserve"> </w:t>
      </w:r>
      <w:r w:rsidR="00CF694A">
        <w:rPr>
          <w:lang w:val="en-US"/>
        </w:rPr>
        <w:t>Neighbors</w:t>
      </w:r>
      <w:r w:rsidR="00CF694A" w:rsidRPr="00221500">
        <w:t xml:space="preserve">, </w:t>
      </w:r>
      <w:r w:rsidR="00CF694A">
        <w:rPr>
          <w:lang w:val="en-US"/>
        </w:rPr>
        <w:t>Support</w:t>
      </w:r>
      <w:r w:rsidR="00CF694A" w:rsidRPr="00221500">
        <w:t xml:space="preserve"> </w:t>
      </w:r>
      <w:r w:rsidR="00CF694A">
        <w:rPr>
          <w:lang w:val="en-US"/>
        </w:rPr>
        <w:t>Vector</w:t>
      </w:r>
      <w:r w:rsidR="00CF694A" w:rsidRPr="00221500">
        <w:t xml:space="preserve"> </w:t>
      </w:r>
      <w:r w:rsidR="00CF694A">
        <w:rPr>
          <w:lang w:val="en-US"/>
        </w:rPr>
        <w:t>Machine</w:t>
      </w:r>
      <w:r w:rsidR="00CF694A" w:rsidRPr="00221500">
        <w:t xml:space="preserve">, </w:t>
      </w:r>
      <w:r w:rsidR="00CF694A">
        <w:rPr>
          <w:lang w:val="en-US"/>
        </w:rPr>
        <w:t>Decision</w:t>
      </w:r>
      <w:r w:rsidR="00CF694A" w:rsidRPr="00221500">
        <w:t xml:space="preserve"> </w:t>
      </w:r>
      <w:r w:rsidR="00CF694A">
        <w:rPr>
          <w:lang w:val="en-US"/>
        </w:rPr>
        <w:t>Tree</w:t>
      </w:r>
      <w:r w:rsidR="00CF694A" w:rsidRPr="00221500">
        <w:t xml:space="preserve">, </w:t>
      </w:r>
      <w:proofErr w:type="spellStart"/>
      <w:r w:rsidR="00CF694A">
        <w:rPr>
          <w:lang w:val="en-US"/>
        </w:rPr>
        <w:t>XGBoost</w:t>
      </w:r>
      <w:proofErr w:type="spellEnd"/>
      <w:r w:rsidR="00CF694A">
        <w:rPr>
          <w:lang w:val="en-US"/>
        </w:rPr>
        <w:t>.</w:t>
      </w:r>
      <w:r w:rsidR="00CF694A">
        <w:rPr>
          <w:rFonts w:eastAsia="Calibri"/>
          <w:lang w:val="en-US"/>
        </w:rPr>
        <w:t xml:space="preserve"> </w:t>
      </w:r>
    </w:p>
    <w:p w14:paraId="081D48CD" w14:textId="16490C05" w:rsidR="00097523" w:rsidRPr="00CF694A" w:rsidRDefault="00AC0BD5" w:rsidP="006C1560">
      <w:pPr>
        <w:rPr>
          <w:lang w:val="en-US"/>
        </w:rPr>
      </w:pPr>
      <w:r>
        <w:rPr>
          <w:lang w:val="en-US"/>
        </w:rPr>
        <w:t>T</w:t>
      </w:r>
      <w:r w:rsidR="00CF694A" w:rsidRPr="00CF694A">
        <w:rPr>
          <w:lang w:val="en-US"/>
        </w:rPr>
        <w:t xml:space="preserve">he proposed </w:t>
      </w:r>
      <w:r w:rsidR="00B91D1D">
        <w:rPr>
          <w:lang w:val="en-US"/>
        </w:rPr>
        <w:t xml:space="preserve">data generation </w:t>
      </w:r>
      <w:r w:rsidR="00CF694A" w:rsidRPr="00CF694A">
        <w:rPr>
          <w:lang w:val="en-US"/>
        </w:rPr>
        <w:t>approach improves ranking results only when Logistic Regression classifier</w:t>
      </w:r>
      <w:r w:rsidR="00B91D1D">
        <w:rPr>
          <w:lang w:val="en-US"/>
        </w:rPr>
        <w:t xml:space="preserve"> is used</w:t>
      </w:r>
      <w:r w:rsidR="00CF694A" w:rsidRPr="00CF694A">
        <w:rPr>
          <w:lang w:val="en-US"/>
        </w:rPr>
        <w:t xml:space="preserve"> as a local ranking function</w:t>
      </w:r>
      <w:r w:rsidR="00782C07">
        <w:t xml:space="preserve"> (</w:t>
      </w:r>
      <w:r w:rsidR="00782C07">
        <w:rPr>
          <w:lang w:val="en-US"/>
        </w:rPr>
        <w:t xml:space="preserve">or </w:t>
      </w:r>
      <w:proofErr w:type="spellStart"/>
      <w:r w:rsidR="00782C07">
        <w:rPr>
          <w:lang w:val="en-US"/>
        </w:rPr>
        <w:t>XGBoost</w:t>
      </w:r>
      <w:proofErr w:type="spellEnd"/>
      <w:r w:rsidR="003E04C9">
        <w:rPr>
          <w:lang w:val="en-US"/>
        </w:rPr>
        <w:t>, in case there is not much noise in the data)</w:t>
      </w:r>
      <w:r w:rsidR="00CF694A" w:rsidRPr="00CF694A">
        <w:rPr>
          <w:lang w:val="en-US"/>
        </w:rPr>
        <w:t>.</w:t>
      </w:r>
      <w:r w:rsidR="00B91D1D">
        <w:rPr>
          <w:lang w:val="en-US"/>
        </w:rPr>
        <w:t xml:space="preserve"> </w:t>
      </w:r>
      <w:r w:rsidR="00B91D1D" w:rsidRPr="00B91D1D">
        <w:rPr>
          <w:lang w:val="en-US"/>
        </w:rPr>
        <w:t>When other models</w:t>
      </w:r>
      <w:r w:rsidR="00B91D1D">
        <w:rPr>
          <w:lang w:val="en-US"/>
        </w:rPr>
        <w:t xml:space="preserve"> are used</w:t>
      </w:r>
      <w:r w:rsidR="00B91D1D" w:rsidRPr="00B91D1D">
        <w:rPr>
          <w:lang w:val="en-US"/>
        </w:rPr>
        <w:t xml:space="preserve">, the ranking results </w:t>
      </w:r>
      <w:r w:rsidR="00B91D1D">
        <w:rPr>
          <w:lang w:val="en-US"/>
        </w:rPr>
        <w:t>does</w:t>
      </w:r>
      <w:r w:rsidR="00B91D1D" w:rsidRPr="00B91D1D">
        <w:rPr>
          <w:lang w:val="en-US"/>
        </w:rPr>
        <w:t xml:space="preserve"> not improve or deteriorate.</w:t>
      </w:r>
    </w:p>
    <w:p w14:paraId="28A74EE2" w14:textId="77777777" w:rsidR="00973FB0" w:rsidRDefault="00973FB0" w:rsidP="00973FB0">
      <w:pPr>
        <w:rPr>
          <w:lang w:val="en-US"/>
        </w:rPr>
      </w:pPr>
      <w:r w:rsidRPr="00973FB0">
        <w:rPr>
          <w:lang w:val="en-US"/>
        </w:rPr>
        <w:t>The results of the study can be used to understand</w:t>
      </w:r>
      <w:r>
        <w:rPr>
          <w:lang w:val="en-US"/>
        </w:rPr>
        <w:t xml:space="preserve"> the boundaries of</w:t>
      </w:r>
      <w:r w:rsidRPr="00973FB0">
        <w:rPr>
          <w:lang w:val="en-US"/>
        </w:rPr>
        <w:t xml:space="preserve"> the feasibility of the proposed</w:t>
      </w:r>
      <w:r>
        <w:rPr>
          <w:lang w:val="en-US"/>
        </w:rPr>
        <w:t xml:space="preserve"> </w:t>
      </w:r>
      <w:r w:rsidRPr="00973FB0">
        <w:rPr>
          <w:lang w:val="en-US"/>
        </w:rPr>
        <w:t>data generation approach</w:t>
      </w:r>
      <w:r>
        <w:rPr>
          <w:lang w:val="en-US"/>
        </w:rPr>
        <w:t xml:space="preserve"> or</w:t>
      </w:r>
      <w:r w:rsidRPr="00973FB0">
        <w:rPr>
          <w:lang w:val="en-US"/>
        </w:rPr>
        <w:t xml:space="preserve"> as a starting point for further research on the feasibility of the proposed data generation approach.</w:t>
      </w:r>
    </w:p>
    <w:p w14:paraId="3D53569A" w14:textId="550043DC" w:rsidR="00680018" w:rsidRDefault="00DC3374" w:rsidP="004F4999">
      <w:pPr>
        <w:rPr>
          <w:rFonts w:eastAsia="Calibri"/>
          <w:lang w:val="en-US"/>
        </w:rPr>
        <w:sectPr w:rsidR="00680018" w:rsidSect="00680018">
          <w:headerReference w:type="default" r:id="rId8"/>
          <w:headerReference w:type="first" r:id="rId9"/>
          <w:pgSz w:w="12240" w:h="15840"/>
          <w:pgMar w:top="1440" w:right="900" w:bottom="1134" w:left="1701" w:header="720" w:footer="720" w:gutter="0"/>
          <w:pgNumType w:start="6"/>
          <w:cols w:space="720"/>
          <w:docGrid w:linePitch="381"/>
        </w:sectPr>
      </w:pPr>
      <w:r w:rsidRPr="00DC3374">
        <w:rPr>
          <w:rFonts w:eastAsia="Calibri"/>
          <w:lang w:val="en-US"/>
        </w:rPr>
        <w:t xml:space="preserve">Рages </w:t>
      </w:r>
      <w:r w:rsidR="00D3387C">
        <w:rPr>
          <w:rFonts w:eastAsia="Calibri"/>
        </w:rPr>
        <w:t>4</w:t>
      </w:r>
      <w:r w:rsidR="002B7B0C">
        <w:rPr>
          <w:rFonts w:eastAsia="Calibri"/>
        </w:rPr>
        <w:t>3</w:t>
      </w:r>
      <w:r w:rsidRPr="00DC3374">
        <w:rPr>
          <w:rFonts w:eastAsia="Calibri"/>
          <w:lang w:val="en-US"/>
        </w:rPr>
        <w:t xml:space="preserve">, bibliography </w:t>
      </w:r>
      <w:r w:rsidR="00D3387C">
        <w:rPr>
          <w:rFonts w:eastAsia="Calibri"/>
        </w:rPr>
        <w:t>19</w:t>
      </w:r>
      <w:r w:rsidRPr="00DC3374">
        <w:rPr>
          <w:rFonts w:eastAsia="Calibri"/>
          <w:lang w:val="en-US"/>
        </w:rPr>
        <w:t xml:space="preserve">, pictures </w:t>
      </w:r>
      <w:r w:rsidR="00D3387C">
        <w:rPr>
          <w:rFonts w:eastAsia="Calibri"/>
        </w:rPr>
        <w:t>6</w:t>
      </w:r>
      <w:r w:rsidRPr="00DC3374">
        <w:rPr>
          <w:rFonts w:eastAsia="Calibri"/>
          <w:lang w:val="en-US"/>
        </w:rPr>
        <w:t xml:space="preserve">, tables </w:t>
      </w:r>
      <w:r>
        <w:rPr>
          <w:rFonts w:eastAsia="Calibri"/>
          <w:lang w:val="en-US"/>
        </w:rPr>
        <w:t>5</w:t>
      </w:r>
      <w:r w:rsidRPr="00DC3374">
        <w:rPr>
          <w:rFonts w:eastAsia="Calibri"/>
          <w:lang w:val="en-US"/>
        </w:rPr>
        <w:t xml:space="preserve">, supplement </w:t>
      </w:r>
      <w:r w:rsidR="00D3387C">
        <w:rPr>
          <w:rFonts w:eastAsia="Calibri"/>
        </w:rPr>
        <w:t>1</w:t>
      </w:r>
      <w:r w:rsidRPr="00DC3374">
        <w:rPr>
          <w:rFonts w:eastAsia="Calibri"/>
          <w:lang w:val="en-US"/>
        </w:rPr>
        <w:t>.</w:t>
      </w:r>
    </w:p>
    <w:sdt>
      <w:sdtPr>
        <w:id w:val="-6543813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E50CE0" w14:textId="5F3002A9" w:rsidR="0065361C" w:rsidRPr="00B71ADA" w:rsidRDefault="00B71ADA" w:rsidP="008B42CE">
          <w:pPr>
            <w:jc w:val="center"/>
            <w:rPr>
              <w:szCs w:val="28"/>
            </w:rPr>
          </w:pPr>
          <w:r>
            <w:rPr>
              <w:szCs w:val="28"/>
            </w:rPr>
            <w:t>ЗМІСТ</w:t>
          </w:r>
        </w:p>
        <w:p w14:paraId="16A94529" w14:textId="0F8F9094" w:rsidR="00CF7739" w:rsidRDefault="0065361C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008504" w:history="1">
            <w:r w:rsidR="00CF7739" w:rsidRPr="00910962">
              <w:rPr>
                <w:rStyle w:val="Hyperlink"/>
                <w:noProof/>
              </w:rPr>
              <w:t>ВСТУП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_Toc106008504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8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76CF022B" w14:textId="16AE969B" w:rsidR="00CF7739" w:rsidRDefault="00CB347A">
          <w:pPr>
            <w:pStyle w:val="TOC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05" w:history="1">
            <w:r w:rsidR="00CF7739" w:rsidRPr="00910962">
              <w:rPr>
                <w:rStyle w:val="Hyperlink"/>
                <w:noProof/>
              </w:rPr>
              <w:t>1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ТЕОРЕТИЧНІ ВІДОМОСТІ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_Toc106008505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11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7E932860" w14:textId="696BB8DF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06" w:history="1">
            <w:r w:rsidR="00CF7739" w:rsidRPr="00910962">
              <w:rPr>
                <w:rStyle w:val="Hyperlink"/>
                <w:noProof/>
                <w:lang w:eastAsia="en-US"/>
              </w:rPr>
              <w:t>1.1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  <w:lang w:eastAsia="en-US"/>
              </w:rPr>
              <w:t>Задача ранжування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_Toc106008506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11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6E80D558" w14:textId="71092020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07" w:history="1">
            <w:r w:rsidR="00CF7739" w:rsidRPr="00910962">
              <w:rPr>
                <w:rStyle w:val="Hyperlink"/>
                <w:noProof/>
                <w:lang w:eastAsia="en-US"/>
              </w:rPr>
              <w:t>1.2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  <w:lang w:eastAsia="en-US"/>
              </w:rPr>
              <w:t>Тренування та тестування моделі ранжування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_Toc106008507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13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5F859584" w14:textId="726CCBBA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08" w:history="1">
            <w:r w:rsidR="00CF7739" w:rsidRPr="00910962">
              <w:rPr>
                <w:rStyle w:val="Hyperlink"/>
                <w:noProof/>
              </w:rPr>
              <w:t>1.3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Постановка формалізованої задачі ранжування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_Toc106008508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15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22C5CF3B" w14:textId="26C71681" w:rsidR="00CF7739" w:rsidRDefault="00CB347A">
          <w:pPr>
            <w:pStyle w:val="TOC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09" w:history="1">
            <w:r w:rsidR="00CF7739" w:rsidRPr="00910962">
              <w:rPr>
                <w:rStyle w:val="Hyperlink"/>
                <w:noProof/>
              </w:rPr>
              <w:t>2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РОЗРОБКА АЛГОРИТМУ НАВЧАННЯ ТОЧКОВОЇ МОДЕЛІ РАНЖУВАННЯ, ЗАЛЕЖНОЇ ВІД КОНТЕКСТУ СПИСКУ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_Toc106008509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19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19ABE1F4" w14:textId="13D06BDA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10" w:history="1">
            <w:r w:rsidR="00CF7739" w:rsidRPr="00910962">
              <w:rPr>
                <w:rStyle w:val="Hyperlink"/>
                <w:noProof/>
              </w:rPr>
              <w:t>2.1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 xml:space="preserve">Ранжування за </w:t>
            </w:r>
            <w:r w:rsidR="00CF7739" w:rsidRPr="00910962">
              <w:rPr>
                <w:rStyle w:val="Hyperlink"/>
                <w:noProof/>
                <w:lang w:val="en-US"/>
              </w:rPr>
              <w:t xml:space="preserve">pointwise </w:t>
            </w:r>
            <w:r w:rsidR="00CF7739" w:rsidRPr="00910962">
              <w:rPr>
                <w:rStyle w:val="Hyperlink"/>
                <w:noProof/>
              </w:rPr>
              <w:t>підходом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_Toc106008510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19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7208071C" w14:textId="7902239C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11" w:history="1">
            <w:r w:rsidR="00CF7739" w:rsidRPr="00910962">
              <w:rPr>
                <w:rStyle w:val="Hyperlink"/>
                <w:noProof/>
              </w:rPr>
              <w:t>2.2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Алгоритм навчання точкової моделі ранжування, залежної від усього списку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_Toc106008511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20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3905A33A" w14:textId="1154DC43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12" w:history="1">
            <w:r w:rsidR="00CF7739" w:rsidRPr="00910962">
              <w:rPr>
                <w:rStyle w:val="Hyperlink"/>
                <w:noProof/>
              </w:rPr>
              <w:t>2.1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Метрики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_Toc106008512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22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2853AAD5" w14:textId="370B39CD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13" w:history="1">
            <w:r w:rsidR="00CF7739" w:rsidRPr="00910962">
              <w:rPr>
                <w:rStyle w:val="Hyperlink"/>
                <w:noProof/>
              </w:rPr>
              <w:t>2.2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Задача ранжування у термінах предметної галузі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_Toc106008513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23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2CCD8126" w14:textId="75560995" w:rsidR="00CF7739" w:rsidRDefault="00CB347A">
          <w:pPr>
            <w:pStyle w:val="TOC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14" w:history="1">
            <w:r w:rsidR="00CF7739" w:rsidRPr="00910962">
              <w:rPr>
                <w:rStyle w:val="Hyperlink"/>
                <w:noProof/>
              </w:rPr>
              <w:t>3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ХІД ЕКСПЕРИМЕНТУ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_Toc106008514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25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62E06B7D" w14:textId="10123538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15" w:history="1">
            <w:r w:rsidR="00CF7739" w:rsidRPr="00910962">
              <w:rPr>
                <w:rStyle w:val="Hyperlink"/>
                <w:noProof/>
                <w:lang w:eastAsia="en-US"/>
              </w:rPr>
              <w:t>3.1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  <w:lang w:eastAsia="en-US"/>
              </w:rPr>
              <w:t>Збір і обробка даних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_Toc106008515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25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56888EB3" w14:textId="2C677C14" w:rsidR="00CF7739" w:rsidRDefault="00CB347A">
          <w:pPr>
            <w:pStyle w:val="TOC3"/>
            <w:tabs>
              <w:tab w:val="left" w:pos="2049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16" w:history="1">
            <w:r w:rsidR="00CF7739" w:rsidRPr="00910962">
              <w:rPr>
                <w:rStyle w:val="Hyperlink"/>
                <w:noProof/>
                <w:lang w:val="ru-RU" w:eastAsia="en-US"/>
              </w:rPr>
              <w:t>3.1.1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  <w:lang w:val="en-US" w:eastAsia="en-US"/>
              </w:rPr>
              <w:t>CUAD</w:t>
            </w:r>
            <w:r w:rsidR="00CF7739" w:rsidRPr="00910962">
              <w:rPr>
                <w:rStyle w:val="Hyperlink"/>
                <w:noProof/>
                <w:lang w:val="ru-RU" w:eastAsia="en-US"/>
              </w:rPr>
              <w:t xml:space="preserve"> </w:t>
            </w:r>
            <w:r w:rsidR="00CF7739" w:rsidRPr="00910962">
              <w:rPr>
                <w:rStyle w:val="Hyperlink"/>
                <w:noProof/>
                <w:lang w:val="en-US" w:eastAsia="en-US"/>
              </w:rPr>
              <w:t>V</w:t>
            </w:r>
            <w:r w:rsidR="00CF7739" w:rsidRPr="00910962">
              <w:rPr>
                <w:rStyle w:val="Hyperlink"/>
                <w:noProof/>
                <w:lang w:val="ru-RU" w:eastAsia="en-US"/>
              </w:rPr>
              <w:t>1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_Toc106008516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25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4FD73F45" w14:textId="0F021F02" w:rsidR="00CF7739" w:rsidRDefault="00CB347A">
          <w:pPr>
            <w:pStyle w:val="TOC3"/>
            <w:tabs>
              <w:tab w:val="left" w:pos="2049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17" w:history="1">
            <w:r w:rsidR="00CF7739" w:rsidRPr="00910962">
              <w:rPr>
                <w:rStyle w:val="Hyperlink"/>
                <w:noProof/>
                <w:lang w:val="en-US" w:eastAsia="en-US"/>
              </w:rPr>
              <w:t>3.1.2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  <w:lang w:val="en-US"/>
              </w:rPr>
              <w:t>Google</w:t>
            </w:r>
            <w:r w:rsidR="00CF7739" w:rsidRPr="00910962">
              <w:rPr>
                <w:rStyle w:val="Hyperlink"/>
                <w:noProof/>
              </w:rPr>
              <w:t xml:space="preserve"> </w:t>
            </w:r>
            <w:r w:rsidR="00CF7739" w:rsidRPr="00910962">
              <w:rPr>
                <w:rStyle w:val="Hyperlink"/>
                <w:noProof/>
                <w:lang w:val="en-US"/>
              </w:rPr>
              <w:t>Play</w:t>
            </w:r>
            <w:r w:rsidR="00CF7739" w:rsidRPr="00910962">
              <w:rPr>
                <w:rStyle w:val="Hyperlink"/>
                <w:noProof/>
              </w:rPr>
              <w:t xml:space="preserve"> </w:t>
            </w:r>
            <w:r w:rsidR="00CF7739" w:rsidRPr="00910962">
              <w:rPr>
                <w:rStyle w:val="Hyperlink"/>
                <w:noProof/>
                <w:lang w:val="en-US" w:eastAsia="en-US"/>
              </w:rPr>
              <w:t>Reviews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_Toc106008517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30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0FA31688" w14:textId="5A420221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18" w:history="1">
            <w:r w:rsidR="00CF7739" w:rsidRPr="00910962">
              <w:rPr>
                <w:rStyle w:val="Hyperlink"/>
                <w:noProof/>
              </w:rPr>
              <w:t>3.2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Алгоритм експериментів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_Toc106008518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34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7EA4186C" w14:textId="303797F8" w:rsidR="00CF7739" w:rsidRDefault="00CB347A">
          <w:pPr>
            <w:pStyle w:val="TOC3"/>
            <w:tabs>
              <w:tab w:val="left" w:pos="2049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19" w:history="1">
            <w:r w:rsidR="00CF7739" w:rsidRPr="00910962">
              <w:rPr>
                <w:rStyle w:val="Hyperlink"/>
                <w:noProof/>
              </w:rPr>
              <w:t>3.2.1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Програмна реалізація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_Toc106008519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34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7849F033" w14:textId="7431138F" w:rsidR="00CF7739" w:rsidRDefault="00CB347A">
          <w:pPr>
            <w:pStyle w:val="TOC3"/>
            <w:tabs>
              <w:tab w:val="left" w:pos="2049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20" w:history="1">
            <w:r w:rsidR="00CF7739" w:rsidRPr="00910962">
              <w:rPr>
                <w:rStyle w:val="Hyperlink"/>
                <w:noProof/>
              </w:rPr>
              <w:t>3.2.2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Формат даних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_Toc106008520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35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4790D63A" w14:textId="3415FABF" w:rsidR="00CF7739" w:rsidRDefault="00CB347A">
          <w:pPr>
            <w:pStyle w:val="TOC3"/>
            <w:tabs>
              <w:tab w:val="left" w:pos="2049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21" w:history="1">
            <w:r w:rsidR="00CF7739" w:rsidRPr="00910962">
              <w:rPr>
                <w:rStyle w:val="Hyperlink"/>
                <w:noProof/>
              </w:rPr>
              <w:t>3.2.1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Тренування і тестування моделей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_Toc106008521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36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1A775919" w14:textId="4717D46C" w:rsidR="00CF7739" w:rsidRDefault="00CB347A">
          <w:pPr>
            <w:pStyle w:val="TOC3"/>
            <w:tabs>
              <w:tab w:val="left" w:pos="2049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22" w:history="1">
            <w:r w:rsidR="00CF7739" w:rsidRPr="00910962">
              <w:rPr>
                <w:rStyle w:val="Hyperlink"/>
                <w:noProof/>
              </w:rPr>
              <w:t>3.2.2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Моделі класифікації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_Toc106008522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38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6FA1C861" w14:textId="58BB489E" w:rsidR="00CF7739" w:rsidRDefault="00CB347A">
          <w:pPr>
            <w:pStyle w:val="TOC3"/>
            <w:tabs>
              <w:tab w:val="left" w:pos="2049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23" w:history="1">
            <w:r w:rsidR="00CF7739" w:rsidRPr="00910962">
              <w:rPr>
                <w:rStyle w:val="Hyperlink"/>
                <w:noProof/>
              </w:rPr>
              <w:t>3.2.3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Порівняння результатів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_Toc106008523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41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2C912933" w14:textId="0BA0FCF0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24" w:history="1">
            <w:r w:rsidR="00CF7739" w:rsidRPr="00910962">
              <w:rPr>
                <w:rStyle w:val="Hyperlink"/>
                <w:noProof/>
              </w:rPr>
              <w:t>3.3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Результати експерименту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_Toc106008524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42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57E65C06" w14:textId="351D2272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25" w:history="1">
            <w:r w:rsidR="00CF7739" w:rsidRPr="00910962">
              <w:rPr>
                <w:rStyle w:val="Hyperlink"/>
                <w:noProof/>
              </w:rPr>
              <w:t>3.4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Логістична регресія. Аналіз коефіцієнтів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_Toc106008525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44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3B652B7F" w14:textId="7B7E07DE" w:rsidR="00CF7739" w:rsidRDefault="00CB347A">
          <w:pPr>
            <w:pStyle w:val="TOC2"/>
            <w:tabs>
              <w:tab w:val="left" w:pos="17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26" w:history="1">
            <w:r w:rsidR="00CF7739" w:rsidRPr="00910962">
              <w:rPr>
                <w:rStyle w:val="Hyperlink"/>
                <w:noProof/>
              </w:rPr>
              <w:t>3.5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Аналіз результатів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_Toc106008526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47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33426E65" w14:textId="1155856A" w:rsidR="00CF7739" w:rsidRDefault="00CB347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27" w:history="1">
            <w:r w:rsidR="00CF7739" w:rsidRPr="00910962">
              <w:rPr>
                <w:rStyle w:val="Hyperlink"/>
                <w:noProof/>
              </w:rPr>
              <w:t>ВИСНОВКИ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_Toc106008527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49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1691E891" w14:textId="2D0C0317" w:rsidR="00CF7739" w:rsidRDefault="00CB347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28" w:history="1">
            <w:r w:rsidR="00CF7739" w:rsidRPr="00910962">
              <w:rPr>
                <w:rStyle w:val="Hyperlink"/>
                <w:noProof/>
              </w:rPr>
              <w:t>ПЕРЕЛІК ВИКОРИСТАНИХ ДЖЕРЕЛ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_Toc106008528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51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7693CE47" w14:textId="543DEEB9" w:rsidR="00CF7739" w:rsidRDefault="00CB347A">
          <w:pPr>
            <w:pStyle w:val="TOC1"/>
            <w:tabs>
              <w:tab w:val="left" w:pos="2688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008529" w:history="1">
            <w:r w:rsidR="00CF7739" w:rsidRPr="00910962">
              <w:rPr>
                <w:rStyle w:val="Hyperlink"/>
                <w:noProof/>
              </w:rPr>
              <w:t xml:space="preserve">ДОДАТОК А </w:t>
            </w:r>
            <w:r w:rsidR="00CF7739" w:rsidRPr="00910962">
              <w:rPr>
                <w:rStyle w:val="Hyperlink"/>
                <w:noProof/>
                <w:lang w:val="ru-RU"/>
              </w:rPr>
              <w:t xml:space="preserve"> </w:t>
            </w:r>
            <w:r w:rsidR="00CF773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F7739" w:rsidRPr="00910962">
              <w:rPr>
                <w:rStyle w:val="Hyperlink"/>
                <w:noProof/>
              </w:rPr>
              <w:t>Функція формування конкурентних даних</w:t>
            </w:r>
            <w:r w:rsidR="00CF7739">
              <w:rPr>
                <w:noProof/>
                <w:webHidden/>
              </w:rPr>
              <w:tab/>
            </w:r>
            <w:r w:rsidR="00CF7739">
              <w:rPr>
                <w:noProof/>
                <w:webHidden/>
              </w:rPr>
              <w:fldChar w:fldCharType="begin"/>
            </w:r>
            <w:r w:rsidR="00CF7739">
              <w:rPr>
                <w:noProof/>
                <w:webHidden/>
              </w:rPr>
              <w:instrText xml:space="preserve"> PAGEREF _Toc106008529 \h </w:instrText>
            </w:r>
            <w:r w:rsidR="00CF7739">
              <w:rPr>
                <w:noProof/>
                <w:webHidden/>
              </w:rPr>
            </w:r>
            <w:r w:rsidR="00CF7739">
              <w:rPr>
                <w:noProof/>
                <w:webHidden/>
              </w:rPr>
              <w:fldChar w:fldCharType="separate"/>
            </w:r>
            <w:r w:rsidR="001E74B4">
              <w:rPr>
                <w:noProof/>
                <w:webHidden/>
              </w:rPr>
              <w:t>54</w:t>
            </w:r>
            <w:r w:rsidR="00CF7739">
              <w:rPr>
                <w:noProof/>
                <w:webHidden/>
              </w:rPr>
              <w:fldChar w:fldCharType="end"/>
            </w:r>
          </w:hyperlink>
        </w:p>
        <w:p w14:paraId="012BB78F" w14:textId="1F5D5E33" w:rsidR="0065361C" w:rsidRDefault="0065361C">
          <w:r>
            <w:rPr>
              <w:b/>
              <w:bCs/>
              <w:noProof/>
            </w:rPr>
            <w:fldChar w:fldCharType="end"/>
          </w:r>
        </w:p>
      </w:sdtContent>
    </w:sdt>
    <w:p w14:paraId="7481F322" w14:textId="70A887FC" w:rsidR="001479C9" w:rsidRDefault="001479C9">
      <w:pPr>
        <w:widowControl/>
        <w:autoSpaceDE/>
        <w:autoSpaceDN/>
        <w:adjustRightInd/>
        <w:spacing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228C40E" w14:textId="42D38058" w:rsidR="001479C9" w:rsidRDefault="004F11B8" w:rsidP="00D506ED">
      <w:pPr>
        <w:pStyle w:val="Heading1"/>
        <w:numPr>
          <w:ilvl w:val="0"/>
          <w:numId w:val="0"/>
        </w:numPr>
        <w:ind w:left="357"/>
      </w:pPr>
      <w:bookmarkStart w:id="4" w:name="_Toc106008504"/>
      <w:r>
        <w:lastRenderedPageBreak/>
        <w:t>ВСТУП</w:t>
      </w:r>
      <w:bookmarkEnd w:id="4"/>
    </w:p>
    <w:p w14:paraId="46EF8BFB" w14:textId="77777777" w:rsidR="00B12DD7" w:rsidRPr="00B12DD7" w:rsidRDefault="00B12DD7" w:rsidP="00B12DD7">
      <w:pPr>
        <w:rPr>
          <w:lang w:eastAsia="en-US"/>
        </w:rPr>
      </w:pPr>
    </w:p>
    <w:p w14:paraId="0801411A" w14:textId="43FD626F" w:rsidR="006F7F46" w:rsidRDefault="00527623" w:rsidP="00D54058">
      <w:pPr>
        <w:ind w:firstLine="720"/>
        <w:rPr>
          <w:lang w:eastAsia="en-US"/>
        </w:rPr>
      </w:pPr>
      <w:r>
        <w:rPr>
          <w:lang w:eastAsia="en-US"/>
        </w:rPr>
        <w:t xml:space="preserve">Процес добування інформації – </w:t>
      </w:r>
      <w:r w:rsidR="00346D4D">
        <w:rPr>
          <w:lang w:eastAsia="en-US"/>
        </w:rPr>
        <w:t xml:space="preserve">процес, що </w:t>
      </w:r>
      <w:r w:rsidR="00D54058">
        <w:rPr>
          <w:lang w:eastAsia="en-US"/>
        </w:rPr>
        <w:t>отримує</w:t>
      </w:r>
      <w:r>
        <w:rPr>
          <w:lang w:eastAsia="en-US"/>
        </w:rPr>
        <w:t xml:space="preserve"> </w:t>
      </w:r>
      <w:r w:rsidR="00346D4D">
        <w:rPr>
          <w:lang w:eastAsia="en-US"/>
        </w:rPr>
        <w:t>структуровану інформацію з неструктурованих даних у формі сутностей</w:t>
      </w:r>
      <w:r w:rsidR="002B5004" w:rsidRPr="002B5004">
        <w:rPr>
          <w:lang w:val="ru-RU" w:eastAsia="en-US"/>
        </w:rPr>
        <w:t xml:space="preserve"> </w:t>
      </w:r>
      <w:r w:rsidR="002B5004">
        <w:rPr>
          <w:lang w:eastAsia="en-US"/>
        </w:rPr>
        <w:t>та їх</w:t>
      </w:r>
      <w:r w:rsidR="00346D4D">
        <w:rPr>
          <w:lang w:eastAsia="en-US"/>
        </w:rPr>
        <w:t xml:space="preserve"> зв’язків. </w:t>
      </w:r>
      <w:r w:rsidR="0013577A">
        <w:rPr>
          <w:lang w:eastAsia="en-US"/>
        </w:rPr>
        <w:t xml:space="preserve">Добута інформація використовується для аналізу даних. Не структуровані дані можуть бути у вигляді тексту, картинки, аудіо чи відео </w:t>
      </w:r>
      <w:r w:rsidR="00D54058">
        <w:rPr>
          <w:lang w:eastAsia="en-US"/>
        </w:rPr>
        <w:t xml:space="preserve">і для кожного виду даних були розроблені численні техніки добування структурованої інформації з них </w:t>
      </w:r>
      <w:sdt>
        <w:sdtPr>
          <w:rPr>
            <w:lang w:eastAsia="en-US"/>
          </w:rPr>
          <w:id w:val="1192260761"/>
          <w:citation/>
        </w:sdtPr>
        <w:sdtEndPr/>
        <w:sdtContent>
          <w:r w:rsidR="006F7F46">
            <w:rPr>
              <w:lang w:eastAsia="en-US"/>
            </w:rPr>
            <w:fldChar w:fldCharType="begin"/>
          </w:r>
          <w:r w:rsidR="00870F7B">
            <w:rPr>
              <w:lang w:eastAsia="en-US"/>
            </w:rPr>
            <w:instrText xml:space="preserve">CITATION Adn19 \l 1058 </w:instrText>
          </w:r>
          <w:r w:rsidR="006F7F46">
            <w:rPr>
              <w:lang w:eastAsia="en-US"/>
            </w:rPr>
            <w:fldChar w:fldCharType="separate"/>
          </w:r>
          <w:r w:rsidR="0009332E">
            <w:rPr>
              <w:noProof/>
              <w:lang w:eastAsia="en-US"/>
            </w:rPr>
            <w:t>[1]</w:t>
          </w:r>
          <w:r w:rsidR="006F7F46">
            <w:rPr>
              <w:lang w:eastAsia="en-US"/>
            </w:rPr>
            <w:fldChar w:fldCharType="end"/>
          </w:r>
        </w:sdtContent>
      </w:sdt>
      <w:r w:rsidR="00D54058">
        <w:rPr>
          <w:lang w:eastAsia="en-US"/>
        </w:rPr>
        <w:t>.</w:t>
      </w:r>
    </w:p>
    <w:p w14:paraId="14EB2809" w14:textId="77777777" w:rsidR="00DC3C47" w:rsidRDefault="00464838" w:rsidP="00DC3C47">
      <w:pPr>
        <w:ind w:firstLine="720"/>
        <w:rPr>
          <w:lang w:eastAsia="en-US"/>
        </w:rPr>
      </w:pPr>
      <w:r>
        <w:rPr>
          <w:lang w:eastAsia="en-US"/>
        </w:rPr>
        <w:t>У роботі приділено увагу</w:t>
      </w:r>
      <w:r w:rsidR="00050363">
        <w:rPr>
          <w:lang w:eastAsia="en-US"/>
        </w:rPr>
        <w:t xml:space="preserve"> </w:t>
      </w:r>
      <w:r>
        <w:rPr>
          <w:lang w:eastAsia="en-US"/>
        </w:rPr>
        <w:t>обробці неструктурованого</w:t>
      </w:r>
      <w:r w:rsidR="00050363">
        <w:rPr>
          <w:lang w:eastAsia="en-US"/>
        </w:rPr>
        <w:t xml:space="preserve"> тексту, </w:t>
      </w:r>
      <w:r>
        <w:rPr>
          <w:lang w:eastAsia="en-US"/>
        </w:rPr>
        <w:t xml:space="preserve">тому розглянемо детальніше </w:t>
      </w:r>
      <w:r w:rsidR="00DC3C47">
        <w:rPr>
          <w:lang w:eastAsia="en-US"/>
        </w:rPr>
        <w:t xml:space="preserve">задачі і </w:t>
      </w:r>
      <w:r>
        <w:rPr>
          <w:lang w:eastAsia="en-US"/>
        </w:rPr>
        <w:t>методи добування структурованої інформації саме з цього виду даних.</w:t>
      </w:r>
    </w:p>
    <w:p w14:paraId="6FF3DC24" w14:textId="5DD48FD7" w:rsidR="002B5004" w:rsidRDefault="00696E68" w:rsidP="00A71FF4">
      <w:pPr>
        <w:ind w:firstLine="720"/>
        <w:rPr>
          <w:lang w:eastAsia="en-US"/>
        </w:rPr>
      </w:pPr>
      <w:r>
        <w:rPr>
          <w:lang w:val="en-US" w:eastAsia="en-US"/>
        </w:rPr>
        <w:t>Natural</w:t>
      </w:r>
      <w:r w:rsidRPr="00C12AF4">
        <w:rPr>
          <w:lang w:eastAsia="en-US"/>
        </w:rPr>
        <w:t xml:space="preserve"> </w:t>
      </w:r>
      <w:r>
        <w:rPr>
          <w:lang w:val="en-US" w:eastAsia="en-US"/>
        </w:rPr>
        <w:t>Language</w:t>
      </w:r>
      <w:r w:rsidRPr="00696E68">
        <w:rPr>
          <w:lang w:eastAsia="en-US"/>
        </w:rPr>
        <w:t xml:space="preserve"> </w:t>
      </w:r>
      <w:r>
        <w:rPr>
          <w:lang w:val="en-US" w:eastAsia="en-US"/>
        </w:rPr>
        <w:t>Processing</w:t>
      </w:r>
      <w:r>
        <w:rPr>
          <w:lang w:eastAsia="en-US"/>
        </w:rPr>
        <w:t xml:space="preserve"> </w:t>
      </w:r>
      <w:r w:rsidR="00C12AF4">
        <w:rPr>
          <w:lang w:eastAsia="en-US"/>
        </w:rPr>
        <w:t>(</w:t>
      </w:r>
      <w:r w:rsidR="00C12AF4">
        <w:rPr>
          <w:lang w:val="en-US" w:eastAsia="en-US"/>
        </w:rPr>
        <w:t>NLP</w:t>
      </w:r>
      <w:r w:rsidR="00C12AF4" w:rsidRPr="00696E68">
        <w:rPr>
          <w:lang w:eastAsia="en-US"/>
        </w:rPr>
        <w:t>)</w:t>
      </w:r>
      <w:r w:rsidRPr="00696E68">
        <w:rPr>
          <w:lang w:eastAsia="en-US"/>
        </w:rPr>
        <w:t xml:space="preserve"> – </w:t>
      </w:r>
      <w:r>
        <w:rPr>
          <w:lang w:eastAsia="en-US"/>
        </w:rPr>
        <w:t>група методів, що дозволяє інтерпретувати усну чи письмову мову людей.</w:t>
      </w:r>
      <w:r w:rsidR="00A71FF4">
        <w:rPr>
          <w:lang w:eastAsia="en-US"/>
        </w:rPr>
        <w:t xml:space="preserve"> </w:t>
      </w:r>
      <w:r w:rsidR="003C295A">
        <w:rPr>
          <w:lang w:eastAsia="en-US"/>
        </w:rPr>
        <w:t xml:space="preserve">При застосуванні </w:t>
      </w:r>
      <w:r w:rsidR="003C295A">
        <w:rPr>
          <w:lang w:val="en-US" w:eastAsia="en-US"/>
        </w:rPr>
        <w:t>NLP</w:t>
      </w:r>
      <w:r w:rsidR="003C295A" w:rsidRPr="003C295A">
        <w:rPr>
          <w:lang w:eastAsia="en-US"/>
        </w:rPr>
        <w:t xml:space="preserve"> </w:t>
      </w:r>
      <w:r w:rsidR="003C295A">
        <w:rPr>
          <w:lang w:eastAsia="en-US"/>
        </w:rPr>
        <w:t>для обробки мови людей виникає низка задач високого рівня, таких як: добування інформації, корекція інформації, машинний переклад, система відповідей на питання і розуміння натуральної мови.</w:t>
      </w:r>
      <w:r w:rsidR="00A71FF4">
        <w:rPr>
          <w:lang w:eastAsia="en-US"/>
        </w:rPr>
        <w:t xml:space="preserve"> </w:t>
      </w:r>
      <w:r w:rsidR="002B5004">
        <w:rPr>
          <w:lang w:eastAsia="en-US"/>
        </w:rPr>
        <w:t xml:space="preserve">У рамках задачі добування інформації з текстових даних виділяють такі підзадачі </w:t>
      </w:r>
      <w:sdt>
        <w:sdtPr>
          <w:rPr>
            <w:lang w:eastAsia="en-US"/>
          </w:rPr>
          <w:id w:val="440422970"/>
          <w:citation/>
        </w:sdtPr>
        <w:sdtEndPr/>
        <w:sdtContent>
          <w:r w:rsidR="002B5004">
            <w:rPr>
              <w:lang w:eastAsia="en-US"/>
            </w:rPr>
            <w:fldChar w:fldCharType="begin"/>
          </w:r>
          <w:r w:rsidR="00870F7B">
            <w:rPr>
              <w:lang w:eastAsia="en-US"/>
            </w:rPr>
            <w:instrText xml:space="preserve">CITATION Adn19 \l 1058 </w:instrText>
          </w:r>
          <w:r w:rsidR="002B5004">
            <w:rPr>
              <w:lang w:eastAsia="en-US"/>
            </w:rPr>
            <w:fldChar w:fldCharType="separate"/>
          </w:r>
          <w:r w:rsidR="0009332E">
            <w:rPr>
              <w:noProof/>
              <w:lang w:eastAsia="en-US"/>
            </w:rPr>
            <w:t>[1]</w:t>
          </w:r>
          <w:r w:rsidR="002B5004">
            <w:rPr>
              <w:lang w:eastAsia="en-US"/>
            </w:rPr>
            <w:fldChar w:fldCharType="end"/>
          </w:r>
        </w:sdtContent>
      </w:sdt>
      <w:r w:rsidR="002B5004">
        <w:rPr>
          <w:lang w:eastAsia="en-US"/>
        </w:rPr>
        <w:t>:</w:t>
      </w:r>
    </w:p>
    <w:p w14:paraId="72BB7C60" w14:textId="67A19A07" w:rsidR="002B5004" w:rsidRPr="00C76AD6" w:rsidRDefault="002B5004" w:rsidP="00466B19"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val="en-US" w:eastAsia="en-US"/>
        </w:rPr>
        <w:t>Named Entity Recognition (NER)</w:t>
      </w:r>
    </w:p>
    <w:p w14:paraId="3D9EEEB6" w14:textId="06AE668B" w:rsidR="00C76AD6" w:rsidRPr="00C76AD6" w:rsidRDefault="00C76AD6" w:rsidP="00466B19">
      <w:pPr>
        <w:pStyle w:val="ListParagraph"/>
        <w:numPr>
          <w:ilvl w:val="0"/>
          <w:numId w:val="1"/>
        </w:numPr>
        <w:rPr>
          <w:lang w:eastAsia="en-US"/>
        </w:rPr>
      </w:pPr>
      <w:r>
        <w:rPr>
          <w:lang w:val="en-US" w:eastAsia="en-US"/>
        </w:rPr>
        <w:t>Relation Extraction (RE)</w:t>
      </w:r>
    </w:p>
    <w:p w14:paraId="6BA09705" w14:textId="0C65328E" w:rsidR="00C76AD6" w:rsidRPr="00C76AD6" w:rsidRDefault="00C76AD6" w:rsidP="00466B19">
      <w:pPr>
        <w:pStyle w:val="ListParagraph"/>
        <w:numPr>
          <w:ilvl w:val="0"/>
          <w:numId w:val="1"/>
        </w:numPr>
        <w:spacing w:after="240"/>
        <w:rPr>
          <w:lang w:eastAsia="en-US"/>
        </w:rPr>
      </w:pPr>
      <w:r>
        <w:rPr>
          <w:lang w:val="en-US" w:eastAsia="en-US"/>
        </w:rPr>
        <w:t>Event Extraction (EE) and salient facts extraction</w:t>
      </w:r>
    </w:p>
    <w:p w14:paraId="55D8896F" w14:textId="4CCB07B9" w:rsidR="00C76AD6" w:rsidRPr="00465EAA" w:rsidRDefault="008A2BCD" w:rsidP="00C76AD6">
      <w:pPr>
        <w:rPr>
          <w:lang w:eastAsia="en-US"/>
        </w:rPr>
      </w:pPr>
      <w:r>
        <w:rPr>
          <w:lang w:eastAsia="en-US"/>
        </w:rPr>
        <w:t xml:space="preserve">Розглянемо детальніше підзадачу </w:t>
      </w:r>
      <w:r>
        <w:rPr>
          <w:lang w:val="en-US" w:eastAsia="en-US"/>
        </w:rPr>
        <w:t>NER</w:t>
      </w:r>
      <w:r w:rsidRPr="00465EAA">
        <w:rPr>
          <w:lang w:eastAsia="en-US"/>
        </w:rPr>
        <w:t>.</w:t>
      </w:r>
    </w:p>
    <w:p w14:paraId="09B4ED47" w14:textId="1830BF46" w:rsidR="00D04289" w:rsidRDefault="008A2BCD" w:rsidP="00D04289">
      <w:pPr>
        <w:rPr>
          <w:lang w:eastAsia="en-US"/>
        </w:rPr>
      </w:pPr>
      <w:r>
        <w:rPr>
          <w:lang w:val="en-US" w:eastAsia="en-US"/>
        </w:rPr>
        <w:t>NER</w:t>
      </w:r>
      <w:r w:rsidRPr="00465EAA">
        <w:rPr>
          <w:lang w:eastAsia="en-US"/>
        </w:rPr>
        <w:t xml:space="preserve"> </w:t>
      </w:r>
      <w:r w:rsidR="00466563" w:rsidRPr="00465EAA">
        <w:rPr>
          <w:lang w:eastAsia="en-US"/>
        </w:rPr>
        <w:t>–</w:t>
      </w:r>
      <w:r w:rsidRPr="00465EAA">
        <w:rPr>
          <w:lang w:eastAsia="en-US"/>
        </w:rPr>
        <w:t xml:space="preserve"> </w:t>
      </w:r>
      <w:r w:rsidR="00466563">
        <w:rPr>
          <w:lang w:eastAsia="en-US"/>
        </w:rPr>
        <w:t xml:space="preserve">задача ідентифікації домен-незалежних сутностей, таких як локація, особа чи організація та домен-залежних, таких як хвороби, ліки, хімікати, протеїни та інше. </w:t>
      </w:r>
      <w:r w:rsidR="004466A0">
        <w:rPr>
          <w:lang w:eastAsia="en-US"/>
        </w:rPr>
        <w:t xml:space="preserve">Традиційні </w:t>
      </w:r>
      <w:r w:rsidR="004466A0">
        <w:rPr>
          <w:lang w:val="en-US" w:eastAsia="en-US"/>
        </w:rPr>
        <w:t>NER</w:t>
      </w:r>
      <w:r w:rsidR="004466A0" w:rsidRPr="004466A0">
        <w:rPr>
          <w:lang w:eastAsia="en-US"/>
        </w:rPr>
        <w:t xml:space="preserve"> </w:t>
      </w:r>
      <w:r w:rsidR="004466A0">
        <w:rPr>
          <w:lang w:eastAsia="en-US"/>
        </w:rPr>
        <w:t xml:space="preserve">системи </w:t>
      </w:r>
      <w:r w:rsidR="004D1FC7">
        <w:rPr>
          <w:lang w:eastAsia="en-US"/>
        </w:rPr>
        <w:t>можна поділити на</w:t>
      </w:r>
      <w:r w:rsidR="004466A0">
        <w:rPr>
          <w:lang w:eastAsia="en-US"/>
        </w:rPr>
        <w:t xml:space="preserve">: </w:t>
      </w:r>
      <w:r w:rsidR="004D1FC7">
        <w:rPr>
          <w:lang w:eastAsia="en-US"/>
        </w:rPr>
        <w:t xml:space="preserve">засновані на </w:t>
      </w:r>
      <w:r w:rsidR="004466A0">
        <w:rPr>
          <w:lang w:eastAsia="en-US"/>
        </w:rPr>
        <w:lastRenderedPageBreak/>
        <w:t>правилах (</w:t>
      </w:r>
      <w:r w:rsidR="004466A0">
        <w:rPr>
          <w:lang w:val="en-US" w:eastAsia="en-US"/>
        </w:rPr>
        <w:t>Rule</w:t>
      </w:r>
      <w:r w:rsidR="004466A0" w:rsidRPr="004466A0">
        <w:rPr>
          <w:lang w:eastAsia="en-US"/>
        </w:rPr>
        <w:t>-</w:t>
      </w:r>
      <w:r w:rsidR="004466A0">
        <w:rPr>
          <w:lang w:val="en-US" w:eastAsia="en-US"/>
        </w:rPr>
        <w:t>Based</w:t>
      </w:r>
      <w:r w:rsidR="004466A0" w:rsidRPr="004466A0">
        <w:rPr>
          <w:lang w:eastAsia="en-US"/>
        </w:rPr>
        <w:t xml:space="preserve"> </w:t>
      </w:r>
      <w:r w:rsidR="004466A0">
        <w:rPr>
          <w:lang w:val="en-US" w:eastAsia="en-US"/>
        </w:rPr>
        <w:t>Methods</w:t>
      </w:r>
      <w:r w:rsidR="004466A0" w:rsidRPr="004466A0">
        <w:rPr>
          <w:lang w:eastAsia="en-US"/>
        </w:rPr>
        <w:t xml:space="preserve">, </w:t>
      </w:r>
      <w:r w:rsidR="004466A0">
        <w:rPr>
          <w:lang w:val="en-US" w:eastAsia="en-US"/>
        </w:rPr>
        <w:t>RBM</w:t>
      </w:r>
      <w:r w:rsidR="004466A0" w:rsidRPr="004466A0">
        <w:rPr>
          <w:lang w:eastAsia="en-US"/>
        </w:rPr>
        <w:t xml:space="preserve">), </w:t>
      </w:r>
      <w:r w:rsidR="004D1FC7">
        <w:rPr>
          <w:lang w:eastAsia="en-US"/>
        </w:rPr>
        <w:t xml:space="preserve">засновані на </w:t>
      </w:r>
      <w:r w:rsidR="004466A0" w:rsidRPr="004466A0">
        <w:rPr>
          <w:lang w:eastAsia="en-US"/>
        </w:rPr>
        <w:t>навчанн</w:t>
      </w:r>
      <w:r w:rsidR="004466A0">
        <w:rPr>
          <w:lang w:eastAsia="en-US"/>
        </w:rPr>
        <w:t>і (</w:t>
      </w:r>
      <w:r w:rsidR="004466A0">
        <w:rPr>
          <w:lang w:val="en-US" w:eastAsia="en-US"/>
        </w:rPr>
        <w:t>Learning</w:t>
      </w:r>
      <w:r w:rsidR="004466A0" w:rsidRPr="004466A0">
        <w:rPr>
          <w:lang w:eastAsia="en-US"/>
        </w:rPr>
        <w:t>-</w:t>
      </w:r>
      <w:r w:rsidR="004466A0">
        <w:rPr>
          <w:lang w:val="en-US" w:eastAsia="en-US"/>
        </w:rPr>
        <w:t>Based</w:t>
      </w:r>
      <w:r w:rsidR="004466A0" w:rsidRPr="004466A0">
        <w:rPr>
          <w:lang w:eastAsia="en-US"/>
        </w:rPr>
        <w:t xml:space="preserve"> </w:t>
      </w:r>
      <w:r w:rsidR="004466A0">
        <w:rPr>
          <w:lang w:val="en-US" w:eastAsia="en-US"/>
        </w:rPr>
        <w:t>Methods</w:t>
      </w:r>
      <w:r w:rsidR="004466A0" w:rsidRPr="004466A0">
        <w:rPr>
          <w:lang w:eastAsia="en-US"/>
        </w:rPr>
        <w:t xml:space="preserve">, </w:t>
      </w:r>
      <w:r w:rsidR="004466A0">
        <w:rPr>
          <w:lang w:val="en-US" w:eastAsia="en-US"/>
        </w:rPr>
        <w:t>LBM</w:t>
      </w:r>
      <w:r w:rsidR="004466A0" w:rsidRPr="004466A0">
        <w:rPr>
          <w:lang w:eastAsia="en-US"/>
        </w:rPr>
        <w:t xml:space="preserve">) </w:t>
      </w:r>
      <w:r w:rsidR="004466A0">
        <w:rPr>
          <w:lang w:eastAsia="en-US"/>
        </w:rPr>
        <w:t>та гібридні підходи</w:t>
      </w:r>
      <w:r w:rsidR="00D04289">
        <w:rPr>
          <w:lang w:eastAsia="en-US"/>
        </w:rPr>
        <w:t xml:space="preserve"> </w:t>
      </w:r>
      <w:sdt>
        <w:sdtPr>
          <w:rPr>
            <w:lang w:eastAsia="en-US"/>
          </w:rPr>
          <w:id w:val="1999608713"/>
          <w:citation/>
        </w:sdtPr>
        <w:sdtEndPr/>
        <w:sdtContent>
          <w:r w:rsidR="00D04289">
            <w:rPr>
              <w:lang w:eastAsia="en-US"/>
            </w:rPr>
            <w:fldChar w:fldCharType="begin"/>
          </w:r>
          <w:r w:rsidR="00870F7B">
            <w:rPr>
              <w:lang w:eastAsia="en-US"/>
            </w:rPr>
            <w:instrText xml:space="preserve">CITATION Adn19 \l 1058 </w:instrText>
          </w:r>
          <w:r w:rsidR="00D04289">
            <w:rPr>
              <w:lang w:eastAsia="en-US"/>
            </w:rPr>
            <w:fldChar w:fldCharType="separate"/>
          </w:r>
          <w:r w:rsidR="0009332E">
            <w:rPr>
              <w:noProof/>
              <w:lang w:eastAsia="en-US"/>
            </w:rPr>
            <w:t>[1]</w:t>
          </w:r>
          <w:r w:rsidR="00D04289">
            <w:rPr>
              <w:lang w:eastAsia="en-US"/>
            </w:rPr>
            <w:fldChar w:fldCharType="end"/>
          </w:r>
        </w:sdtContent>
      </w:sdt>
      <w:r w:rsidR="004466A0">
        <w:rPr>
          <w:lang w:eastAsia="en-US"/>
        </w:rPr>
        <w:t>.</w:t>
      </w:r>
    </w:p>
    <w:p w14:paraId="24713FF4" w14:textId="29FA2EC0" w:rsidR="00A54E44" w:rsidRDefault="00A54E44" w:rsidP="00D04289">
      <w:pPr>
        <w:rPr>
          <w:lang w:eastAsia="en-US"/>
        </w:rPr>
      </w:pPr>
      <w:r>
        <w:rPr>
          <w:lang w:eastAsia="en-US"/>
        </w:rPr>
        <w:t>Один з гібридних підходів можна описати так</w:t>
      </w:r>
      <w:r w:rsidR="00FF059B" w:rsidRPr="00FF059B">
        <w:rPr>
          <w:lang w:val="ru-RU" w:eastAsia="en-US"/>
        </w:rPr>
        <w:t xml:space="preserve"> </w:t>
      </w:r>
      <w:sdt>
        <w:sdtPr>
          <w:rPr>
            <w:lang w:val="ru-RU" w:eastAsia="en-US"/>
          </w:rPr>
          <w:id w:val="-842858725"/>
          <w:citation/>
        </w:sdtPr>
        <w:sdtEndPr/>
        <w:sdtContent>
          <w:r w:rsidR="00FF059B">
            <w:rPr>
              <w:lang w:val="ru-RU" w:eastAsia="en-US"/>
            </w:rPr>
            <w:fldChar w:fldCharType="begin"/>
          </w:r>
          <w:r w:rsidR="00FF059B" w:rsidRPr="00FF059B">
            <w:rPr>
              <w:lang w:val="ru-RU" w:eastAsia="en-US"/>
            </w:rPr>
            <w:instrText xml:space="preserve"> </w:instrText>
          </w:r>
          <w:r w:rsidR="00FF059B">
            <w:rPr>
              <w:lang w:val="en-US" w:eastAsia="en-US"/>
            </w:rPr>
            <w:instrText>CITATION</w:instrText>
          </w:r>
          <w:r w:rsidR="00FF059B" w:rsidRPr="00FF059B">
            <w:rPr>
              <w:lang w:val="ru-RU" w:eastAsia="en-US"/>
            </w:rPr>
            <w:instrText xml:space="preserve"> </w:instrText>
          </w:r>
          <w:r w:rsidR="00FF059B">
            <w:rPr>
              <w:lang w:val="en-US" w:eastAsia="en-US"/>
            </w:rPr>
            <w:instrText>Nad</w:instrText>
          </w:r>
          <w:r w:rsidR="00FF059B" w:rsidRPr="00FF059B">
            <w:rPr>
              <w:lang w:val="ru-RU" w:eastAsia="en-US"/>
            </w:rPr>
            <w:instrText>07 \</w:instrText>
          </w:r>
          <w:r w:rsidR="00FF059B">
            <w:rPr>
              <w:lang w:val="en-US" w:eastAsia="en-US"/>
            </w:rPr>
            <w:instrText>l</w:instrText>
          </w:r>
          <w:r w:rsidR="00FF059B" w:rsidRPr="00FF059B">
            <w:rPr>
              <w:lang w:val="ru-RU" w:eastAsia="en-US"/>
            </w:rPr>
            <w:instrText xml:space="preserve"> 1033 </w:instrText>
          </w:r>
          <w:r w:rsidR="00FF059B">
            <w:rPr>
              <w:lang w:val="ru-RU" w:eastAsia="en-US"/>
            </w:rPr>
            <w:fldChar w:fldCharType="separate"/>
          </w:r>
          <w:r w:rsidR="0009332E" w:rsidRPr="0009332E">
            <w:rPr>
              <w:noProof/>
              <w:lang w:val="ru-RU" w:eastAsia="en-US"/>
            </w:rPr>
            <w:t>[2]</w:t>
          </w:r>
          <w:r w:rsidR="00FF059B">
            <w:rPr>
              <w:lang w:val="ru-RU" w:eastAsia="en-US"/>
            </w:rPr>
            <w:fldChar w:fldCharType="end"/>
          </w:r>
        </w:sdtContent>
      </w:sdt>
      <w:r>
        <w:rPr>
          <w:lang w:eastAsia="en-US"/>
        </w:rPr>
        <w:t>:</w:t>
      </w:r>
    </w:p>
    <w:p w14:paraId="1DD41C57" w14:textId="49CF6313" w:rsidR="00226DCD" w:rsidRDefault="00226DCD" w:rsidP="00466B19">
      <w:pPr>
        <w:pStyle w:val="ListParagraph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>Знайти</w:t>
      </w:r>
      <w:r w:rsidR="00A54E44">
        <w:rPr>
          <w:lang w:eastAsia="en-US"/>
        </w:rPr>
        <w:t xml:space="preserve"> у тексті, за допомогою шаблонів, послідовност</w:t>
      </w:r>
      <w:r>
        <w:rPr>
          <w:lang w:eastAsia="en-US"/>
        </w:rPr>
        <w:t>і</w:t>
      </w:r>
      <w:r w:rsidR="00A54E44">
        <w:rPr>
          <w:lang w:eastAsia="en-US"/>
        </w:rPr>
        <w:t xml:space="preserve"> слів або символів, </w:t>
      </w:r>
      <w:r w:rsidR="008060DF">
        <w:rPr>
          <w:lang w:eastAsia="en-US"/>
        </w:rPr>
        <w:t>які</w:t>
      </w:r>
      <w:r w:rsidR="00A54E44">
        <w:rPr>
          <w:lang w:eastAsia="en-US"/>
        </w:rPr>
        <w:t xml:space="preserve"> </w:t>
      </w:r>
      <w:r w:rsidR="008060DF">
        <w:rPr>
          <w:lang w:eastAsia="en-US"/>
        </w:rPr>
        <w:t>є ймовірними кандидатами бути сутністю, що необхідно знайти у тексті</w:t>
      </w:r>
      <w:r w:rsidR="000B2DE7" w:rsidRPr="000B2DE7">
        <w:rPr>
          <w:lang w:val="ru-RU" w:eastAsia="en-US"/>
        </w:rPr>
        <w:t>.</w:t>
      </w:r>
      <w:r w:rsidR="00845E68">
        <w:rPr>
          <w:lang w:val="ru-RU" w:eastAsia="en-US"/>
        </w:rPr>
        <w:t xml:space="preserve"> Такими кандидатами</w:t>
      </w:r>
      <w:r w:rsidR="00845E68">
        <w:rPr>
          <w:lang w:eastAsia="en-US"/>
        </w:rPr>
        <w:t xml:space="preserve"> можуть виступати дати, числа, валюти, речення чи слова.</w:t>
      </w:r>
      <w:r w:rsidR="000B2DE7" w:rsidRPr="000B2DE7">
        <w:rPr>
          <w:lang w:val="ru-RU" w:eastAsia="en-US"/>
        </w:rPr>
        <w:t xml:space="preserve"> </w:t>
      </w:r>
      <w:r w:rsidR="000B2DE7">
        <w:rPr>
          <w:lang w:eastAsia="en-US"/>
        </w:rPr>
        <w:t>На цьому кроці застосовуються</w:t>
      </w:r>
      <w:r w:rsidR="008060DF">
        <w:rPr>
          <w:lang w:eastAsia="en-US"/>
        </w:rPr>
        <w:t xml:space="preserve"> </w:t>
      </w:r>
      <w:r w:rsidR="008060DF">
        <w:rPr>
          <w:lang w:val="en-US" w:eastAsia="en-US"/>
        </w:rPr>
        <w:t>RBM</w:t>
      </w:r>
      <w:r w:rsidR="008060DF">
        <w:rPr>
          <w:lang w:eastAsia="en-US"/>
        </w:rPr>
        <w:t>.</w:t>
      </w:r>
    </w:p>
    <w:p w14:paraId="6A3BDA02" w14:textId="4A5F2E94" w:rsidR="000B2DE7" w:rsidRDefault="00742AAB" w:rsidP="00466B19">
      <w:pPr>
        <w:pStyle w:val="ListParagraph"/>
        <w:numPr>
          <w:ilvl w:val="0"/>
          <w:numId w:val="2"/>
        </w:numPr>
        <w:rPr>
          <w:lang w:eastAsia="en-US"/>
        </w:rPr>
      </w:pPr>
      <w:r>
        <w:rPr>
          <w:lang w:eastAsia="en-US"/>
        </w:rPr>
        <w:t xml:space="preserve">За допомогою деякої моделі, попередньо натренованої на розмічених даних, визначити, які з кандидатів є шуканою сутністю. </w:t>
      </w:r>
      <w:r w:rsidR="000B2DE7">
        <w:rPr>
          <w:lang w:eastAsia="en-US"/>
        </w:rPr>
        <w:t xml:space="preserve">Оскільки </w:t>
      </w:r>
      <w:r>
        <w:rPr>
          <w:lang w:eastAsia="en-US"/>
        </w:rPr>
        <w:t xml:space="preserve">модель </w:t>
      </w:r>
      <w:r w:rsidR="000B2DE7">
        <w:rPr>
          <w:lang w:eastAsia="en-US"/>
        </w:rPr>
        <w:t>попередньо тренується на розмічених даних, то цей крок можна віднести до</w:t>
      </w:r>
      <w:r w:rsidR="00226DCD">
        <w:rPr>
          <w:lang w:eastAsia="en-US"/>
        </w:rPr>
        <w:t xml:space="preserve"> </w:t>
      </w:r>
      <w:r w:rsidR="00226DCD">
        <w:rPr>
          <w:lang w:val="en-US" w:eastAsia="en-US"/>
        </w:rPr>
        <w:t>LBM</w:t>
      </w:r>
      <w:r w:rsidR="00226DCD">
        <w:rPr>
          <w:lang w:eastAsia="en-US"/>
        </w:rPr>
        <w:t>.</w:t>
      </w:r>
    </w:p>
    <w:p w14:paraId="53D0B160" w14:textId="3B60AF20" w:rsidR="00A76EF5" w:rsidRDefault="00C70723" w:rsidP="000F517D">
      <w:pPr>
        <w:rPr>
          <w:lang w:eastAsia="en-US"/>
        </w:rPr>
      </w:pPr>
      <w:r>
        <w:rPr>
          <w:lang w:eastAsia="en-US"/>
        </w:rPr>
        <w:t>Іноді</w:t>
      </w:r>
      <w:r w:rsidR="003855E1">
        <w:rPr>
          <w:lang w:eastAsia="en-US"/>
        </w:rPr>
        <w:t xml:space="preserve"> можна спростити задачу</w:t>
      </w:r>
      <w:r>
        <w:rPr>
          <w:lang w:eastAsia="en-US"/>
        </w:rPr>
        <w:t>, зроб</w:t>
      </w:r>
      <w:r w:rsidR="003855E1">
        <w:rPr>
          <w:lang w:eastAsia="en-US"/>
        </w:rPr>
        <w:t>ивши</w:t>
      </w:r>
      <w:r>
        <w:rPr>
          <w:lang w:eastAsia="en-US"/>
        </w:rPr>
        <w:t xml:space="preserve"> припущення, що в тексті шукана сутність має бути одна і лише одна. </w:t>
      </w:r>
    </w:p>
    <w:p w14:paraId="71740C85" w14:textId="17A9A95F" w:rsidR="00A76EF5" w:rsidRDefault="00A76EF5" w:rsidP="000E7A61">
      <w:pPr>
        <w:rPr>
          <w:lang w:eastAsia="en-US"/>
        </w:rPr>
      </w:pPr>
      <w:r>
        <w:rPr>
          <w:lang w:eastAsia="en-US"/>
        </w:rPr>
        <w:t xml:space="preserve">У цьому випадку задача </w:t>
      </w:r>
      <w:r>
        <w:rPr>
          <w:lang w:val="en-US" w:eastAsia="en-US"/>
        </w:rPr>
        <w:t>NER</w:t>
      </w:r>
      <w:r w:rsidRPr="00A76EF5">
        <w:rPr>
          <w:lang w:eastAsia="en-US"/>
        </w:rPr>
        <w:t xml:space="preserve"> </w:t>
      </w:r>
      <w:r>
        <w:rPr>
          <w:lang w:eastAsia="en-US"/>
        </w:rPr>
        <w:t>зводиться до задачі</w:t>
      </w:r>
      <w:r w:rsidR="00097523">
        <w:rPr>
          <w:lang w:eastAsia="en-US"/>
        </w:rPr>
        <w:t xml:space="preserve"> ранжування</w:t>
      </w:r>
      <w:r w:rsidR="00D05A27">
        <w:rPr>
          <w:lang w:eastAsia="en-US"/>
        </w:rPr>
        <w:t xml:space="preserve">, що не залежить від запитів, </w:t>
      </w:r>
      <w:r>
        <w:rPr>
          <w:lang w:eastAsia="en-US"/>
        </w:rPr>
        <w:t xml:space="preserve">із метрикою </w:t>
      </w:r>
      <w:r>
        <w:rPr>
          <w:lang w:val="en-US" w:eastAsia="en-US"/>
        </w:rPr>
        <w:t>Winner</w:t>
      </w:r>
      <w:r w:rsidRPr="00A76EF5">
        <w:rPr>
          <w:lang w:eastAsia="en-US"/>
        </w:rPr>
        <w:t>-</w:t>
      </w:r>
      <w:r>
        <w:rPr>
          <w:lang w:val="en-US" w:eastAsia="en-US"/>
        </w:rPr>
        <w:t>Takes</w:t>
      </w:r>
      <w:r w:rsidRPr="00A76EF5">
        <w:rPr>
          <w:lang w:eastAsia="en-US"/>
        </w:rPr>
        <w:t>-</w:t>
      </w:r>
      <w:r>
        <w:rPr>
          <w:lang w:val="en-US" w:eastAsia="en-US"/>
        </w:rPr>
        <w:t>All</w:t>
      </w:r>
      <w:r w:rsidRPr="00A76EF5">
        <w:rPr>
          <w:lang w:eastAsia="en-US"/>
        </w:rPr>
        <w:t xml:space="preserve"> (</w:t>
      </w:r>
      <w:r>
        <w:rPr>
          <w:lang w:val="en-US" w:eastAsia="en-US"/>
        </w:rPr>
        <w:t>WTA</w:t>
      </w:r>
      <w:r w:rsidRPr="00A76EF5">
        <w:rPr>
          <w:lang w:eastAsia="en-US"/>
        </w:rPr>
        <w:t>).</w:t>
      </w:r>
      <w:r w:rsidRPr="00544BFE">
        <w:rPr>
          <w:lang w:eastAsia="en-US"/>
        </w:rPr>
        <w:t xml:space="preserve"> </w:t>
      </w:r>
      <w:r w:rsidR="00097523">
        <w:rPr>
          <w:lang w:eastAsia="en-US"/>
        </w:rPr>
        <w:t>З</w:t>
      </w:r>
      <w:r>
        <w:rPr>
          <w:lang w:eastAsia="en-US"/>
        </w:rPr>
        <w:t xml:space="preserve">адача </w:t>
      </w:r>
      <w:r w:rsidR="00097523">
        <w:rPr>
          <w:lang w:eastAsia="en-US"/>
        </w:rPr>
        <w:t xml:space="preserve">ранжування </w:t>
      </w:r>
      <w:r>
        <w:rPr>
          <w:lang w:eastAsia="en-US"/>
        </w:rPr>
        <w:t xml:space="preserve">полягає </w:t>
      </w:r>
      <w:r w:rsidR="000E7A61">
        <w:rPr>
          <w:lang w:eastAsia="en-US"/>
        </w:rPr>
        <w:t xml:space="preserve">у тому, </w:t>
      </w:r>
      <w:r>
        <w:rPr>
          <w:lang w:eastAsia="en-US"/>
        </w:rPr>
        <w:t>щоб за деяким критерієм впорядкувати скінчену множину елементів. Критерій може не бути задано у явному вигляді, тому функцію ранжування вивчають за тренувальними даними за допомогою деякої моделі</w:t>
      </w:r>
      <w:r w:rsidR="00B82787">
        <w:rPr>
          <w:lang w:eastAsia="en-US"/>
        </w:rPr>
        <w:t xml:space="preserve"> </w:t>
      </w:r>
      <w:sdt>
        <w:sdtPr>
          <w:rPr>
            <w:lang w:eastAsia="en-US"/>
          </w:rPr>
          <w:id w:val="-9067634"/>
          <w:citation/>
        </w:sdtPr>
        <w:sdtEndPr/>
        <w:sdtContent>
          <w:r w:rsidR="00B82787">
            <w:rPr>
              <w:lang w:eastAsia="en-US"/>
            </w:rPr>
            <w:fldChar w:fldCharType="begin"/>
          </w:r>
          <w:r w:rsidR="00B82787">
            <w:rPr>
              <w:lang w:eastAsia="en-US"/>
            </w:rPr>
            <w:instrText xml:space="preserve"> CITATION LIH11 \l 1058 </w:instrText>
          </w:r>
          <w:r w:rsidR="00B82787">
            <w:rPr>
              <w:lang w:eastAsia="en-US"/>
            </w:rPr>
            <w:fldChar w:fldCharType="separate"/>
          </w:r>
          <w:r w:rsidR="0009332E">
            <w:rPr>
              <w:noProof/>
              <w:lang w:eastAsia="en-US"/>
            </w:rPr>
            <w:t>[3]</w:t>
          </w:r>
          <w:r w:rsidR="00B82787"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Метрика </w:t>
      </w:r>
      <w:r>
        <w:rPr>
          <w:lang w:val="en-US" w:eastAsia="en-US"/>
        </w:rPr>
        <w:t>WTA</w:t>
      </w:r>
      <w:r w:rsidRPr="00A76EF5">
        <w:rPr>
          <w:lang w:eastAsia="en-US"/>
        </w:rPr>
        <w:t xml:space="preserve"> </w:t>
      </w:r>
      <w:r>
        <w:rPr>
          <w:lang w:eastAsia="en-US"/>
        </w:rPr>
        <w:t xml:space="preserve">полягає у тому, що якість моделі оцінюється лише за </w:t>
      </w:r>
      <w:r w:rsidR="005D2CF3">
        <w:rPr>
          <w:lang w:eastAsia="en-US"/>
        </w:rPr>
        <w:t>вірністю ранжування першого елементу кожного списку</w:t>
      </w:r>
      <w:r w:rsidR="00B9304B" w:rsidRPr="00B9304B">
        <w:rPr>
          <w:lang w:eastAsia="en-US"/>
        </w:rPr>
        <w:t xml:space="preserve"> (</w:t>
      </w:r>
      <w:r w:rsidR="00B9304B">
        <w:rPr>
          <w:lang w:eastAsia="en-US"/>
        </w:rPr>
        <w:t xml:space="preserve">це частинний випадок метрики </w:t>
      </w:r>
      <w:r w:rsidR="00B9304B">
        <w:rPr>
          <w:lang w:val="en-US" w:eastAsia="en-US"/>
        </w:rPr>
        <w:t>Precision</w:t>
      </w:r>
      <w:r w:rsidR="00B9304B" w:rsidRPr="00B9304B">
        <w:rPr>
          <w:lang w:eastAsia="en-US"/>
        </w:rPr>
        <w:t xml:space="preserve"> </w:t>
      </w:r>
      <w:r w:rsidR="00B9304B">
        <w:rPr>
          <w:lang w:val="en-US" w:eastAsia="en-US"/>
        </w:rPr>
        <w:t>at</w:t>
      </w:r>
      <w:r w:rsidR="00B9304B" w:rsidRPr="00B9304B">
        <w:rPr>
          <w:lang w:eastAsia="en-US"/>
        </w:rPr>
        <w:t xml:space="preserve"> </w:t>
      </w:r>
      <w:r w:rsidR="00B9304B">
        <w:rPr>
          <w:lang w:val="en-US" w:eastAsia="en-US"/>
        </w:rPr>
        <w:t>k</w:t>
      </w:r>
      <w:r w:rsidR="00B9304B" w:rsidRPr="00B9304B">
        <w:rPr>
          <w:lang w:eastAsia="en-US"/>
        </w:rPr>
        <w:t xml:space="preserve"> </w:t>
      </w:r>
      <w:r w:rsidR="00B9304B">
        <w:rPr>
          <w:lang w:eastAsia="en-US"/>
        </w:rPr>
        <w:t xml:space="preserve">при </w:t>
      </w:r>
      <w:r w:rsidR="00B9304B">
        <w:rPr>
          <w:lang w:val="en-US" w:eastAsia="en-US"/>
        </w:rPr>
        <w:t>k</w:t>
      </w:r>
      <w:r w:rsidR="00B9304B" w:rsidRPr="00B9304B">
        <w:rPr>
          <w:lang w:eastAsia="en-US"/>
        </w:rPr>
        <w:t>=</w:t>
      </w:r>
      <w:r w:rsidR="00B9304B" w:rsidRPr="008D549C">
        <w:rPr>
          <w:lang w:eastAsia="en-US"/>
        </w:rPr>
        <w:t>1</w:t>
      </w:r>
      <w:r w:rsidR="008D549C" w:rsidRPr="008D549C">
        <w:rPr>
          <w:lang w:eastAsia="en-US"/>
        </w:rPr>
        <w:t xml:space="preserve"> </w:t>
      </w:r>
      <w:sdt>
        <w:sdtPr>
          <w:rPr>
            <w:lang w:eastAsia="en-US"/>
          </w:rPr>
          <w:id w:val="734894478"/>
          <w:citation/>
        </w:sdtPr>
        <w:sdtEndPr/>
        <w:sdtContent>
          <w:r w:rsidR="008D549C">
            <w:rPr>
              <w:lang w:eastAsia="en-US"/>
            </w:rPr>
            <w:fldChar w:fldCharType="begin"/>
          </w:r>
          <w:r w:rsidR="008D549C" w:rsidRPr="008D549C">
            <w:rPr>
              <w:lang w:eastAsia="en-US"/>
            </w:rPr>
            <w:instrText xml:space="preserve"> </w:instrText>
          </w:r>
          <w:r w:rsidR="008D549C">
            <w:rPr>
              <w:lang w:val="en-US" w:eastAsia="en-US"/>
            </w:rPr>
            <w:instrText>CITATION</w:instrText>
          </w:r>
          <w:r w:rsidR="008D549C" w:rsidRPr="008D549C">
            <w:rPr>
              <w:lang w:eastAsia="en-US"/>
            </w:rPr>
            <w:instrText xml:space="preserve"> </w:instrText>
          </w:r>
          <w:r w:rsidR="008D549C">
            <w:rPr>
              <w:lang w:val="en-US" w:eastAsia="en-US"/>
            </w:rPr>
            <w:instrText>Qin</w:instrText>
          </w:r>
          <w:r w:rsidR="008D549C" w:rsidRPr="008D549C">
            <w:rPr>
              <w:lang w:eastAsia="en-US"/>
            </w:rPr>
            <w:instrText>10 \</w:instrText>
          </w:r>
          <w:r w:rsidR="008D549C">
            <w:rPr>
              <w:lang w:val="en-US" w:eastAsia="en-US"/>
            </w:rPr>
            <w:instrText>l</w:instrText>
          </w:r>
          <w:r w:rsidR="008D549C" w:rsidRPr="008D549C">
            <w:rPr>
              <w:lang w:eastAsia="en-US"/>
            </w:rPr>
            <w:instrText xml:space="preserve"> 1033 </w:instrText>
          </w:r>
          <w:r w:rsidR="008D549C">
            <w:rPr>
              <w:lang w:eastAsia="en-US"/>
            </w:rPr>
            <w:fldChar w:fldCharType="separate"/>
          </w:r>
          <w:r w:rsidR="0009332E" w:rsidRPr="0009332E">
            <w:rPr>
              <w:noProof/>
              <w:lang w:eastAsia="en-US"/>
            </w:rPr>
            <w:t>[4]</w:t>
          </w:r>
          <w:r w:rsidR="008D549C">
            <w:rPr>
              <w:lang w:eastAsia="en-US"/>
            </w:rPr>
            <w:fldChar w:fldCharType="end"/>
          </w:r>
        </w:sdtContent>
      </w:sdt>
      <w:r w:rsidR="008D549C" w:rsidRPr="008D549C">
        <w:rPr>
          <w:lang w:eastAsia="en-US"/>
        </w:rPr>
        <w:t>)</w:t>
      </w:r>
      <w:r w:rsidR="005D2CF3">
        <w:rPr>
          <w:lang w:eastAsia="en-US"/>
        </w:rPr>
        <w:t xml:space="preserve">. </w:t>
      </w:r>
    </w:p>
    <w:p w14:paraId="574DC31B" w14:textId="7E6BF0DC" w:rsidR="001A4A12" w:rsidRPr="00472501" w:rsidRDefault="005D2CF3" w:rsidP="005D2CF3">
      <w:pPr>
        <w:rPr>
          <w:lang w:eastAsia="en-US"/>
        </w:rPr>
      </w:pPr>
      <w:r>
        <w:rPr>
          <w:lang w:eastAsia="en-US"/>
        </w:rPr>
        <w:t>Існує три основних підходи до розв’язку задачі</w:t>
      </w:r>
      <w:r w:rsidR="00097523">
        <w:rPr>
          <w:lang w:eastAsia="en-US"/>
        </w:rPr>
        <w:t xml:space="preserve"> ранжування</w:t>
      </w:r>
      <w:r w:rsidR="00AA358F" w:rsidRPr="00AA358F">
        <w:rPr>
          <w:lang w:val="ru-RU" w:eastAsia="en-US"/>
        </w:rPr>
        <w:t xml:space="preserve"> </w:t>
      </w:r>
      <w:sdt>
        <w:sdtPr>
          <w:rPr>
            <w:lang w:val="ru-RU" w:eastAsia="en-US"/>
          </w:rPr>
          <w:id w:val="126054296"/>
          <w:citation/>
        </w:sdtPr>
        <w:sdtEndPr/>
        <w:sdtContent>
          <w:r w:rsidR="00AA358F">
            <w:rPr>
              <w:lang w:val="ru-RU" w:eastAsia="en-US"/>
            </w:rPr>
            <w:fldChar w:fldCharType="begin"/>
          </w:r>
          <w:r w:rsidR="00AA358F" w:rsidRPr="00AA358F">
            <w:rPr>
              <w:lang w:val="ru-RU" w:eastAsia="en-US"/>
            </w:rPr>
            <w:instrText xml:space="preserve"> </w:instrText>
          </w:r>
          <w:r w:rsidR="00AA358F">
            <w:rPr>
              <w:lang w:val="en-US" w:eastAsia="en-US"/>
            </w:rPr>
            <w:instrText>CITATION</w:instrText>
          </w:r>
          <w:r w:rsidR="00AA358F" w:rsidRPr="00AA358F">
            <w:rPr>
              <w:lang w:val="ru-RU" w:eastAsia="en-US"/>
            </w:rPr>
            <w:instrText xml:space="preserve"> </w:instrText>
          </w:r>
          <w:r w:rsidR="00AA358F">
            <w:rPr>
              <w:lang w:val="en-US" w:eastAsia="en-US"/>
            </w:rPr>
            <w:instrText>Qin</w:instrText>
          </w:r>
          <w:r w:rsidR="00AA358F" w:rsidRPr="00AA358F">
            <w:rPr>
              <w:lang w:val="ru-RU" w:eastAsia="en-US"/>
            </w:rPr>
            <w:instrText>10 \</w:instrText>
          </w:r>
          <w:r w:rsidR="00AA358F">
            <w:rPr>
              <w:lang w:val="en-US" w:eastAsia="en-US"/>
            </w:rPr>
            <w:instrText>l</w:instrText>
          </w:r>
          <w:r w:rsidR="00AA358F" w:rsidRPr="00AA358F">
            <w:rPr>
              <w:lang w:val="ru-RU" w:eastAsia="en-US"/>
            </w:rPr>
            <w:instrText xml:space="preserve"> 1033 </w:instrText>
          </w:r>
          <w:r w:rsidR="00AA358F">
            <w:rPr>
              <w:lang w:val="ru-RU" w:eastAsia="en-US"/>
            </w:rPr>
            <w:fldChar w:fldCharType="separate"/>
          </w:r>
          <w:r w:rsidR="0009332E" w:rsidRPr="0009332E">
            <w:rPr>
              <w:noProof/>
              <w:lang w:val="ru-RU" w:eastAsia="en-US"/>
            </w:rPr>
            <w:t>[4]</w:t>
          </w:r>
          <w:r w:rsidR="00AA358F">
            <w:rPr>
              <w:lang w:val="ru-RU" w:eastAsia="en-US"/>
            </w:rPr>
            <w:fldChar w:fldCharType="end"/>
          </w:r>
        </w:sdtContent>
      </w:sdt>
      <w:r>
        <w:rPr>
          <w:lang w:eastAsia="en-US"/>
        </w:rPr>
        <w:t xml:space="preserve">: </w:t>
      </w:r>
    </w:p>
    <w:p w14:paraId="4B877619" w14:textId="5BE72A18" w:rsidR="001A4A12" w:rsidRDefault="001A4A12" w:rsidP="00466B19">
      <w:pPr>
        <w:pStyle w:val="ListParagraph"/>
        <w:numPr>
          <w:ilvl w:val="0"/>
          <w:numId w:val="13"/>
        </w:numPr>
        <w:rPr>
          <w:lang w:eastAsia="en-US"/>
        </w:rPr>
      </w:pPr>
      <w:r>
        <w:rPr>
          <w:lang w:val="en-US" w:eastAsia="en-US"/>
        </w:rPr>
        <w:t>P</w:t>
      </w:r>
      <w:r w:rsidR="005D2CF3" w:rsidRPr="001A4A12">
        <w:rPr>
          <w:lang w:val="en-US" w:eastAsia="en-US"/>
        </w:rPr>
        <w:t>ointwise</w:t>
      </w:r>
      <w:r w:rsidR="00A51E42" w:rsidRPr="00A51E42">
        <w:rPr>
          <w:lang w:val="ru-RU" w:eastAsia="en-US"/>
        </w:rPr>
        <w:t xml:space="preserve"> - </w:t>
      </w:r>
      <w:r w:rsidR="00A51E42">
        <w:rPr>
          <w:lang w:eastAsia="en-US"/>
        </w:rPr>
        <w:t>кожний документ списку ранжується окремо і функція помилки обчислюється окремо для кожного документу</w:t>
      </w:r>
      <w:r w:rsidR="00A51E42" w:rsidRPr="00A51E42">
        <w:rPr>
          <w:lang w:val="ru-RU" w:eastAsia="en-US"/>
        </w:rPr>
        <w:t>.</w:t>
      </w:r>
    </w:p>
    <w:p w14:paraId="6C736861" w14:textId="48A44CA8" w:rsidR="001A4A12" w:rsidRDefault="001A4A12" w:rsidP="00466B19">
      <w:pPr>
        <w:pStyle w:val="ListParagraph"/>
        <w:numPr>
          <w:ilvl w:val="0"/>
          <w:numId w:val="13"/>
        </w:numPr>
        <w:rPr>
          <w:lang w:eastAsia="en-US"/>
        </w:rPr>
      </w:pPr>
      <w:r>
        <w:rPr>
          <w:lang w:val="en-US" w:eastAsia="en-US"/>
        </w:rPr>
        <w:lastRenderedPageBreak/>
        <w:t>P</w:t>
      </w:r>
      <w:r w:rsidR="005D2CF3" w:rsidRPr="001A4A12">
        <w:rPr>
          <w:lang w:val="en-US" w:eastAsia="en-US"/>
        </w:rPr>
        <w:t>airwise</w:t>
      </w:r>
      <w:r w:rsidR="00A51E42" w:rsidRPr="00A51E42">
        <w:rPr>
          <w:lang w:val="ru-RU" w:eastAsia="en-US"/>
        </w:rPr>
        <w:t xml:space="preserve"> – </w:t>
      </w:r>
      <w:r w:rsidR="00A51E42">
        <w:rPr>
          <w:lang w:eastAsia="en-US"/>
        </w:rPr>
        <w:t>до моделі по черзі вводяться пари документів, і ї</w:t>
      </w:r>
      <w:r w:rsidR="004D1FC7">
        <w:rPr>
          <w:lang w:eastAsia="en-US"/>
        </w:rPr>
        <w:t>й необхідно</w:t>
      </w:r>
      <w:r w:rsidR="00A51E42">
        <w:rPr>
          <w:lang w:eastAsia="en-US"/>
        </w:rPr>
        <w:t xml:space="preserve"> визнач</w:t>
      </w:r>
      <w:r w:rsidR="004D1FC7">
        <w:rPr>
          <w:lang w:eastAsia="en-US"/>
        </w:rPr>
        <w:t>ити</w:t>
      </w:r>
      <w:r w:rsidR="00A51E42">
        <w:rPr>
          <w:lang w:eastAsia="en-US"/>
        </w:rPr>
        <w:t>, чи правильно впорядкована введена пара. На основі відповід</w:t>
      </w:r>
      <w:r w:rsidR="004D1FC7">
        <w:rPr>
          <w:lang w:eastAsia="en-US"/>
        </w:rPr>
        <w:t>ей</w:t>
      </w:r>
      <w:r w:rsidR="00A51E42">
        <w:rPr>
          <w:lang w:eastAsia="en-US"/>
        </w:rPr>
        <w:t xml:space="preserve"> моделі відбувається впорядкування списку.</w:t>
      </w:r>
    </w:p>
    <w:p w14:paraId="73C0B3F3" w14:textId="000661EE" w:rsidR="00D8671C" w:rsidRPr="00A51E42" w:rsidRDefault="001A4A12" w:rsidP="00466B19">
      <w:pPr>
        <w:pStyle w:val="ListParagraph"/>
        <w:numPr>
          <w:ilvl w:val="0"/>
          <w:numId w:val="13"/>
        </w:numPr>
        <w:rPr>
          <w:lang w:eastAsia="en-US"/>
        </w:rPr>
      </w:pPr>
      <w:r>
        <w:rPr>
          <w:lang w:val="en-US" w:eastAsia="en-US"/>
        </w:rPr>
        <w:t>L</w:t>
      </w:r>
      <w:r w:rsidR="005D2CF3" w:rsidRPr="001A4A12">
        <w:rPr>
          <w:lang w:val="en-US" w:eastAsia="en-US"/>
        </w:rPr>
        <w:t>istwise</w:t>
      </w:r>
      <w:r w:rsidR="00A51E42">
        <w:rPr>
          <w:lang w:eastAsia="en-US"/>
        </w:rPr>
        <w:t xml:space="preserve"> – враховує усі документи, що необхідно впорядкувати.</w:t>
      </w:r>
      <w:r w:rsidR="00B44AB5">
        <w:rPr>
          <w:lang w:eastAsia="en-US"/>
        </w:rPr>
        <w:t xml:space="preserve"> Основною проблемою такого підходу є змінна довжина списку</w:t>
      </w:r>
      <w:r w:rsidR="00544BFE" w:rsidRPr="00544BFE">
        <w:rPr>
          <w:lang w:eastAsia="en-US"/>
        </w:rPr>
        <w:t xml:space="preserve"> </w:t>
      </w:r>
      <w:r w:rsidR="00544BFE">
        <w:rPr>
          <w:lang w:eastAsia="en-US"/>
        </w:rPr>
        <w:t>кандидатів у</w:t>
      </w:r>
      <w:r w:rsidR="00B44AB5">
        <w:rPr>
          <w:lang w:eastAsia="en-US"/>
        </w:rPr>
        <w:t xml:space="preserve"> документ</w:t>
      </w:r>
      <w:r w:rsidR="00544BFE">
        <w:rPr>
          <w:lang w:eastAsia="en-US"/>
        </w:rPr>
        <w:t>і</w:t>
      </w:r>
      <w:r w:rsidR="00B44AB5">
        <w:rPr>
          <w:lang w:eastAsia="en-US"/>
        </w:rPr>
        <w:t>, тому в рамках даного підходу існують досить різні алгоритми: деякі обчислюють функцію помилки за усім списком документів,</w:t>
      </w:r>
      <w:r w:rsidR="001E5996">
        <w:rPr>
          <w:lang w:eastAsia="en-US"/>
        </w:rPr>
        <w:t xml:space="preserve"> виконуючи оцінку кожного документу окремо;</w:t>
      </w:r>
      <w:r w:rsidR="00B44AB5">
        <w:rPr>
          <w:lang w:eastAsia="en-US"/>
        </w:rPr>
        <w:t xml:space="preserve"> деякі роблять семплінг списку документів, деякі використовують складну архітектуру мережі, яка дозволяє вводити змінну кількість документів.</w:t>
      </w:r>
    </w:p>
    <w:p w14:paraId="5A06880B" w14:textId="11B6CF60" w:rsidR="000E7A61" w:rsidRDefault="00AF1A77" w:rsidP="00A51E42">
      <w:pPr>
        <w:rPr>
          <w:lang w:eastAsia="en-US"/>
        </w:rPr>
      </w:pPr>
      <w:r>
        <w:rPr>
          <w:lang w:eastAsia="en-US"/>
        </w:rPr>
        <w:t xml:space="preserve">У роботі пропонується </w:t>
      </w:r>
      <w:r w:rsidR="007214F8">
        <w:rPr>
          <w:lang w:eastAsia="en-US"/>
        </w:rPr>
        <w:t>поєднати</w:t>
      </w:r>
      <w:r>
        <w:rPr>
          <w:lang w:eastAsia="en-US"/>
        </w:rPr>
        <w:t xml:space="preserve"> ідею про важлив</w:t>
      </w:r>
      <w:r w:rsidR="000E7A61">
        <w:rPr>
          <w:lang w:eastAsia="en-US"/>
        </w:rPr>
        <w:t>ість</w:t>
      </w:r>
      <w:r>
        <w:rPr>
          <w:lang w:eastAsia="en-US"/>
        </w:rPr>
        <w:t xml:space="preserve"> вплив</w:t>
      </w:r>
      <w:r w:rsidR="000E7A61">
        <w:rPr>
          <w:lang w:eastAsia="en-US"/>
        </w:rPr>
        <w:t>у</w:t>
      </w:r>
      <w:r>
        <w:rPr>
          <w:lang w:eastAsia="en-US"/>
        </w:rPr>
        <w:t xml:space="preserve"> </w:t>
      </w:r>
      <w:r w:rsidR="00544BFE">
        <w:rPr>
          <w:lang w:eastAsia="en-US"/>
        </w:rPr>
        <w:t>усіх елементів</w:t>
      </w:r>
      <w:r>
        <w:rPr>
          <w:lang w:eastAsia="en-US"/>
        </w:rPr>
        <w:t xml:space="preserve"> списку документів </w:t>
      </w:r>
      <w:r w:rsidR="007214F8">
        <w:rPr>
          <w:lang w:eastAsia="en-US"/>
        </w:rPr>
        <w:t xml:space="preserve">на значення функції ранжування, обчисленої для кожного документу, </w:t>
      </w:r>
      <w:r w:rsidR="00660FC6">
        <w:rPr>
          <w:lang w:val="en-US" w:eastAsia="en-US"/>
        </w:rPr>
        <w:t>l</w:t>
      </w:r>
      <w:r w:rsidR="007214F8">
        <w:rPr>
          <w:lang w:val="en-US" w:eastAsia="en-US"/>
        </w:rPr>
        <w:t>istwise</w:t>
      </w:r>
      <w:r w:rsidR="007214F8" w:rsidRPr="00AF1A77">
        <w:rPr>
          <w:lang w:eastAsia="en-US"/>
        </w:rPr>
        <w:t xml:space="preserve"> </w:t>
      </w:r>
      <w:r w:rsidR="007214F8">
        <w:rPr>
          <w:lang w:eastAsia="en-US"/>
        </w:rPr>
        <w:t xml:space="preserve">підходу з </w:t>
      </w:r>
      <w:r>
        <w:rPr>
          <w:lang w:eastAsia="en-US"/>
        </w:rPr>
        <w:t xml:space="preserve"> </w:t>
      </w:r>
      <w:r w:rsidR="00660FC6">
        <w:rPr>
          <w:lang w:val="en-US" w:eastAsia="en-US"/>
        </w:rPr>
        <w:t>p</w:t>
      </w:r>
      <w:r>
        <w:rPr>
          <w:lang w:val="en-US" w:eastAsia="en-US"/>
        </w:rPr>
        <w:t>ointwise</w:t>
      </w:r>
      <w:r w:rsidRPr="00AF1A77">
        <w:rPr>
          <w:lang w:eastAsia="en-US"/>
        </w:rPr>
        <w:t xml:space="preserve"> </w:t>
      </w:r>
      <w:r w:rsidR="007214F8">
        <w:rPr>
          <w:lang w:eastAsia="en-US"/>
        </w:rPr>
        <w:t>підходом</w:t>
      </w:r>
      <w:r>
        <w:rPr>
          <w:lang w:eastAsia="en-US"/>
        </w:rPr>
        <w:t xml:space="preserve">. </w:t>
      </w:r>
      <w:r w:rsidR="000E7A61">
        <w:rPr>
          <w:lang w:eastAsia="en-US"/>
        </w:rPr>
        <w:t xml:space="preserve">Для цього </w:t>
      </w:r>
      <w:r w:rsidR="009C5CEA">
        <w:rPr>
          <w:lang w:eastAsia="en-US"/>
        </w:rPr>
        <w:t>пропонується для кожного документу</w:t>
      </w:r>
      <w:r w:rsidR="000E7A61">
        <w:rPr>
          <w:lang w:eastAsia="en-US"/>
        </w:rPr>
        <w:t xml:space="preserve"> </w:t>
      </w:r>
      <w:r w:rsidR="009C5CEA">
        <w:rPr>
          <w:lang w:eastAsia="en-US"/>
        </w:rPr>
        <w:t>вводити у модель, що обчислює функцію ранжування,</w:t>
      </w:r>
      <w:r w:rsidR="000E7A61">
        <w:rPr>
          <w:lang w:eastAsia="en-US"/>
        </w:rPr>
        <w:t xml:space="preserve"> </w:t>
      </w:r>
      <w:r w:rsidR="009C5CEA">
        <w:rPr>
          <w:lang w:eastAsia="en-US"/>
        </w:rPr>
        <w:t>не тільки сам цей документ</w:t>
      </w:r>
      <w:r w:rsidR="000E7A61">
        <w:rPr>
          <w:lang w:eastAsia="en-US"/>
        </w:rPr>
        <w:t xml:space="preserve"> (згідно </w:t>
      </w:r>
      <w:r w:rsidR="00660FC6">
        <w:rPr>
          <w:lang w:val="en-US" w:eastAsia="en-US"/>
        </w:rPr>
        <w:t>p</w:t>
      </w:r>
      <w:r w:rsidR="000E7A61">
        <w:rPr>
          <w:lang w:val="en-US" w:eastAsia="en-US"/>
        </w:rPr>
        <w:t>ointwise</w:t>
      </w:r>
      <w:r w:rsidR="000E7A61" w:rsidRPr="000E7A61">
        <w:rPr>
          <w:lang w:val="ru-RU" w:eastAsia="en-US"/>
        </w:rPr>
        <w:t xml:space="preserve"> </w:t>
      </w:r>
      <w:r w:rsidR="000E7A61" w:rsidRPr="000E7A61">
        <w:rPr>
          <w:lang w:eastAsia="en-US"/>
        </w:rPr>
        <w:t>підходом</w:t>
      </w:r>
      <w:r w:rsidR="000E7A61">
        <w:rPr>
          <w:lang w:val="ru-RU" w:eastAsia="en-US"/>
        </w:rPr>
        <w:t xml:space="preserve">) </w:t>
      </w:r>
      <w:r w:rsidR="009C5CEA">
        <w:rPr>
          <w:lang w:eastAsia="en-US"/>
        </w:rPr>
        <w:t xml:space="preserve">а й </w:t>
      </w:r>
      <w:r w:rsidR="00A51095">
        <w:rPr>
          <w:lang w:eastAsia="en-US"/>
        </w:rPr>
        <w:t>усіх його конку</w:t>
      </w:r>
      <w:r w:rsidR="00A21D05">
        <w:rPr>
          <w:lang w:eastAsia="en-US"/>
        </w:rPr>
        <w:t>рентів.</w:t>
      </w:r>
    </w:p>
    <w:p w14:paraId="22C04561" w14:textId="745D329E" w:rsidR="00A21D05" w:rsidRDefault="00A21D05" w:rsidP="00A51E42">
      <w:pPr>
        <w:rPr>
          <w:lang w:eastAsia="en-US"/>
        </w:rPr>
      </w:pPr>
      <w:r>
        <w:rPr>
          <w:lang w:eastAsia="en-US"/>
        </w:rPr>
        <w:t>Об’єктом дослідження є</w:t>
      </w:r>
      <w:r w:rsidR="00AD2BE3">
        <w:rPr>
          <w:lang w:eastAsia="en-US"/>
        </w:rPr>
        <w:t xml:space="preserve"> </w:t>
      </w:r>
      <w:r w:rsidR="00193834">
        <w:rPr>
          <w:lang w:eastAsia="en-US"/>
        </w:rPr>
        <w:t>точкова</w:t>
      </w:r>
      <w:r>
        <w:rPr>
          <w:lang w:eastAsia="en-US"/>
        </w:rPr>
        <w:t xml:space="preserve"> </w:t>
      </w:r>
      <w:r w:rsidR="00193834">
        <w:rPr>
          <w:lang w:eastAsia="en-US"/>
        </w:rPr>
        <w:t>(</w:t>
      </w:r>
      <w:r w:rsidR="00660FC6">
        <w:rPr>
          <w:lang w:val="en-US" w:eastAsia="en-US"/>
        </w:rPr>
        <w:t>p</w:t>
      </w:r>
      <w:r>
        <w:rPr>
          <w:lang w:val="en-US" w:eastAsia="en-US"/>
        </w:rPr>
        <w:t>ointwise</w:t>
      </w:r>
      <w:r w:rsidR="00193834">
        <w:rPr>
          <w:lang w:eastAsia="en-US"/>
        </w:rPr>
        <w:t>) модель ранжування</w:t>
      </w:r>
      <w:r>
        <w:rPr>
          <w:lang w:eastAsia="en-US"/>
        </w:rPr>
        <w:t>.</w:t>
      </w:r>
    </w:p>
    <w:p w14:paraId="44E3DE8C" w14:textId="24FEBE3C" w:rsidR="00A21D05" w:rsidRPr="009248C7" w:rsidRDefault="00A21D05" w:rsidP="00A51E42">
      <w:pPr>
        <w:rPr>
          <w:lang w:eastAsia="en-US"/>
        </w:rPr>
      </w:pPr>
      <w:r>
        <w:rPr>
          <w:lang w:eastAsia="en-US"/>
        </w:rPr>
        <w:t xml:space="preserve">Предметом дослідження є вплив </w:t>
      </w:r>
      <w:r w:rsidR="00922857">
        <w:t>введення на кожному кроці у модель класифікації не лише одного елементу списку, що ранжується, а і його конкурентів з цього списку</w:t>
      </w:r>
      <w:r>
        <w:rPr>
          <w:lang w:eastAsia="en-US"/>
        </w:rPr>
        <w:t xml:space="preserve">, </w:t>
      </w:r>
      <w:r w:rsidR="00AD2BE3">
        <w:rPr>
          <w:lang w:eastAsia="en-US"/>
        </w:rPr>
        <w:t>на якість результатів</w:t>
      </w:r>
      <w:r w:rsidR="009248C7">
        <w:rPr>
          <w:lang w:eastAsia="en-US"/>
        </w:rPr>
        <w:t xml:space="preserve"> ранжування за </w:t>
      </w:r>
      <w:r w:rsidR="00660FC6">
        <w:rPr>
          <w:lang w:val="en-US" w:eastAsia="en-US"/>
        </w:rPr>
        <w:t>p</w:t>
      </w:r>
      <w:r w:rsidR="009248C7">
        <w:rPr>
          <w:lang w:val="en-US" w:eastAsia="en-US"/>
        </w:rPr>
        <w:t>ointwise</w:t>
      </w:r>
      <w:r w:rsidR="009248C7" w:rsidRPr="009248C7">
        <w:rPr>
          <w:lang w:eastAsia="en-US"/>
        </w:rPr>
        <w:t xml:space="preserve"> </w:t>
      </w:r>
      <w:r w:rsidR="009248C7">
        <w:rPr>
          <w:lang w:eastAsia="en-US"/>
        </w:rPr>
        <w:t>підходом.</w:t>
      </w:r>
    </w:p>
    <w:p w14:paraId="124F738C" w14:textId="4F0F3957" w:rsidR="00953179" w:rsidRDefault="00465EAA" w:rsidP="00912F89">
      <w:r>
        <w:t>Мета роботи полягає у тому, щоб з’ясувати, чи покращить</w:t>
      </w:r>
      <w:r w:rsidR="00193834">
        <w:t>ся</w:t>
      </w:r>
      <w:r>
        <w:t xml:space="preserve"> якість </w:t>
      </w:r>
      <w:r w:rsidR="00193834">
        <w:t>ранжування</w:t>
      </w:r>
      <w:r w:rsidR="00E826BA">
        <w:t>,</w:t>
      </w:r>
      <w:r w:rsidR="00193834">
        <w:t xml:space="preserve"> якщо</w:t>
      </w:r>
      <w:r>
        <w:t xml:space="preserve"> на кожному кроці</w:t>
      </w:r>
      <w:r w:rsidR="00193834">
        <w:t xml:space="preserve"> вводити у модель</w:t>
      </w:r>
      <w:r>
        <w:t xml:space="preserve"> не лише</w:t>
      </w:r>
      <w:r w:rsidR="00193834">
        <w:t xml:space="preserve"> один</w:t>
      </w:r>
      <w:r>
        <w:t xml:space="preserve"> </w:t>
      </w:r>
      <w:r w:rsidR="00193834">
        <w:t>елемент списку, що ранжується</w:t>
      </w:r>
      <w:r>
        <w:t>, а і його конкурентів</w:t>
      </w:r>
      <w:r w:rsidR="00193834">
        <w:t xml:space="preserve"> з цього списку</w:t>
      </w:r>
      <w:r>
        <w:t>.</w:t>
      </w:r>
      <w:r w:rsidR="00953179">
        <w:br w:type="page"/>
      </w:r>
    </w:p>
    <w:p w14:paraId="432AA421" w14:textId="4AF9F4AB" w:rsidR="00DE582B" w:rsidRDefault="00E6703C" w:rsidP="00AE601A">
      <w:pPr>
        <w:pStyle w:val="Heading1"/>
      </w:pPr>
      <w:bookmarkStart w:id="5" w:name="_Toc106008505"/>
      <w:r>
        <w:lastRenderedPageBreak/>
        <w:t>ТЕОРЕТИЧНІ ВІДОМОСТІ</w:t>
      </w:r>
      <w:bookmarkEnd w:id="5"/>
    </w:p>
    <w:p w14:paraId="722C1258" w14:textId="77777777" w:rsidR="006A3229" w:rsidRPr="006A3229" w:rsidRDefault="006A3229" w:rsidP="006A3229">
      <w:pPr>
        <w:rPr>
          <w:lang w:eastAsia="en-US"/>
        </w:rPr>
      </w:pPr>
    </w:p>
    <w:p w14:paraId="741B924C" w14:textId="78EE6751" w:rsidR="00D8285C" w:rsidRDefault="0006667B" w:rsidP="00BB2DCE">
      <w:pPr>
        <w:pStyle w:val="Heading2"/>
        <w:rPr>
          <w:lang w:eastAsia="en-US"/>
        </w:rPr>
      </w:pPr>
      <w:bookmarkStart w:id="6" w:name="_Toc106008506"/>
      <w:r>
        <w:rPr>
          <w:lang w:eastAsia="en-US"/>
        </w:rPr>
        <w:t>Задача р</w:t>
      </w:r>
      <w:r w:rsidR="00D8285C">
        <w:rPr>
          <w:lang w:eastAsia="en-US"/>
        </w:rPr>
        <w:t>анжування</w:t>
      </w:r>
      <w:bookmarkEnd w:id="6"/>
    </w:p>
    <w:p w14:paraId="6F1C30D8" w14:textId="77777777" w:rsidR="00B12DD7" w:rsidRPr="00B12DD7" w:rsidRDefault="00B12DD7" w:rsidP="00B12DD7">
      <w:pPr>
        <w:rPr>
          <w:lang w:eastAsia="en-US"/>
        </w:rPr>
      </w:pPr>
    </w:p>
    <w:p w14:paraId="20935250" w14:textId="25B1B071" w:rsidR="003A3E72" w:rsidRDefault="00097523" w:rsidP="00D523AC">
      <w:pPr>
        <w:rPr>
          <w:lang w:eastAsia="en-US"/>
        </w:rPr>
      </w:pPr>
      <w:r>
        <w:rPr>
          <w:lang w:eastAsia="en-US"/>
        </w:rPr>
        <w:t>Задача ранжування</w:t>
      </w:r>
      <w:r w:rsidR="003A3E72">
        <w:rPr>
          <w:lang w:eastAsia="en-US"/>
        </w:rPr>
        <w:t xml:space="preserve"> може </w:t>
      </w:r>
      <w:r>
        <w:rPr>
          <w:lang w:eastAsia="en-US"/>
        </w:rPr>
        <w:t>виникати в</w:t>
      </w:r>
      <w:r w:rsidR="003A3E72">
        <w:rPr>
          <w:lang w:eastAsia="en-US"/>
        </w:rPr>
        <w:t xml:space="preserve"> найрізноманітніших випадках</w:t>
      </w:r>
      <w:r w:rsidR="00500ABA">
        <w:rPr>
          <w:lang w:eastAsia="en-US"/>
        </w:rPr>
        <w:t xml:space="preserve"> у сферах </w:t>
      </w:r>
      <w:r w:rsidR="00500ABA" w:rsidRPr="00500ABA">
        <w:rPr>
          <w:lang w:val="en-US" w:eastAsia="en-US"/>
        </w:rPr>
        <w:t>Information</w:t>
      </w:r>
      <w:r w:rsidR="00500ABA" w:rsidRPr="00500ABA">
        <w:rPr>
          <w:lang w:eastAsia="en-US"/>
        </w:rPr>
        <w:t xml:space="preserve"> </w:t>
      </w:r>
      <w:r w:rsidR="00500ABA" w:rsidRPr="00500ABA">
        <w:rPr>
          <w:lang w:val="en-US" w:eastAsia="en-US"/>
        </w:rPr>
        <w:t>Retrieval</w:t>
      </w:r>
      <w:r w:rsidR="00500ABA" w:rsidRPr="00500ABA">
        <w:rPr>
          <w:lang w:eastAsia="en-US"/>
        </w:rPr>
        <w:t xml:space="preserve"> (</w:t>
      </w:r>
      <w:r w:rsidR="00500ABA" w:rsidRPr="00500ABA">
        <w:rPr>
          <w:lang w:val="en-US" w:eastAsia="en-US"/>
        </w:rPr>
        <w:t>IR</w:t>
      </w:r>
      <w:r w:rsidR="00500ABA" w:rsidRPr="00500ABA">
        <w:rPr>
          <w:lang w:eastAsia="en-US"/>
        </w:rPr>
        <w:t xml:space="preserve">), </w:t>
      </w:r>
      <w:r w:rsidR="00500ABA" w:rsidRPr="00500ABA">
        <w:rPr>
          <w:lang w:val="en-US" w:eastAsia="en-US"/>
        </w:rPr>
        <w:t>Natural</w:t>
      </w:r>
      <w:r w:rsidR="00500ABA" w:rsidRPr="00500ABA">
        <w:rPr>
          <w:lang w:eastAsia="en-US"/>
        </w:rPr>
        <w:t xml:space="preserve"> </w:t>
      </w:r>
      <w:r w:rsidR="00500ABA" w:rsidRPr="00500ABA">
        <w:rPr>
          <w:lang w:val="en-US" w:eastAsia="en-US"/>
        </w:rPr>
        <w:t>Language</w:t>
      </w:r>
      <w:r w:rsidR="00500ABA" w:rsidRPr="00500ABA">
        <w:rPr>
          <w:lang w:eastAsia="en-US"/>
        </w:rPr>
        <w:t xml:space="preserve"> </w:t>
      </w:r>
      <w:r w:rsidR="00500ABA" w:rsidRPr="00500ABA">
        <w:rPr>
          <w:lang w:val="en-US" w:eastAsia="en-US"/>
        </w:rPr>
        <w:t>Processing</w:t>
      </w:r>
      <w:r w:rsidR="00500ABA" w:rsidRPr="00500ABA">
        <w:rPr>
          <w:lang w:eastAsia="en-US"/>
        </w:rPr>
        <w:t xml:space="preserve"> (</w:t>
      </w:r>
      <w:r w:rsidR="00500ABA" w:rsidRPr="00500ABA">
        <w:rPr>
          <w:lang w:val="en-US" w:eastAsia="en-US"/>
        </w:rPr>
        <w:t>NLP</w:t>
      </w:r>
      <w:r w:rsidR="00500ABA" w:rsidRPr="00500ABA">
        <w:rPr>
          <w:lang w:eastAsia="en-US"/>
        </w:rPr>
        <w:t xml:space="preserve">), і </w:t>
      </w:r>
      <w:r w:rsidR="00500ABA" w:rsidRPr="00500ABA">
        <w:rPr>
          <w:lang w:val="en-US" w:eastAsia="en-US"/>
        </w:rPr>
        <w:t>Data</w:t>
      </w:r>
      <w:r w:rsidR="00500ABA" w:rsidRPr="00500ABA">
        <w:rPr>
          <w:lang w:eastAsia="en-US"/>
        </w:rPr>
        <w:t xml:space="preserve"> </w:t>
      </w:r>
      <w:r w:rsidR="00500ABA" w:rsidRPr="00500ABA">
        <w:rPr>
          <w:lang w:val="en-US" w:eastAsia="en-US"/>
        </w:rPr>
        <w:t>Mining</w:t>
      </w:r>
      <w:r w:rsidR="00500ABA" w:rsidRPr="00500ABA">
        <w:rPr>
          <w:lang w:eastAsia="en-US"/>
        </w:rPr>
        <w:t xml:space="preserve"> (</w:t>
      </w:r>
      <w:r w:rsidR="00500ABA" w:rsidRPr="00500ABA">
        <w:rPr>
          <w:lang w:val="en-US" w:eastAsia="en-US"/>
        </w:rPr>
        <w:t>DM</w:t>
      </w:r>
      <w:r w:rsidR="00500ABA" w:rsidRPr="00500ABA">
        <w:rPr>
          <w:lang w:eastAsia="en-US"/>
        </w:rPr>
        <w:t>)</w:t>
      </w:r>
      <w:r w:rsidR="00500ABA">
        <w:rPr>
          <w:lang w:eastAsia="en-US"/>
        </w:rPr>
        <w:t>.</w:t>
      </w:r>
      <w:r w:rsidR="00D523AC">
        <w:rPr>
          <w:lang w:eastAsia="en-US"/>
        </w:rPr>
        <w:t xml:space="preserve"> </w:t>
      </w:r>
      <w:r w:rsidR="003A3E72">
        <w:rPr>
          <w:lang w:eastAsia="en-US"/>
        </w:rPr>
        <w:t xml:space="preserve">Типові </w:t>
      </w:r>
      <w:r w:rsidR="00500ABA">
        <w:rPr>
          <w:lang w:eastAsia="en-US"/>
        </w:rPr>
        <w:t>застосування</w:t>
      </w:r>
      <w:r w:rsidR="003A3E72">
        <w:rPr>
          <w:lang w:eastAsia="en-US"/>
        </w:rPr>
        <w:t>: пошук документів, експерт</w:t>
      </w:r>
      <w:r w:rsidR="00500ABA">
        <w:rPr>
          <w:lang w:eastAsia="en-US"/>
        </w:rPr>
        <w:t xml:space="preserve">ний </w:t>
      </w:r>
      <w:r w:rsidR="003A3E72">
        <w:rPr>
          <w:lang w:eastAsia="en-US"/>
        </w:rPr>
        <w:t>пошук, пошук визначен</w:t>
      </w:r>
      <w:r w:rsidR="00500ABA">
        <w:rPr>
          <w:lang w:eastAsia="en-US"/>
        </w:rPr>
        <w:t>ь</w:t>
      </w:r>
      <w:r w:rsidR="003A3E72">
        <w:rPr>
          <w:lang w:eastAsia="en-US"/>
        </w:rPr>
        <w:t xml:space="preserve">, спільна фільтрація, відповіді на запитання, </w:t>
      </w:r>
      <w:r w:rsidR="00500ABA">
        <w:rPr>
          <w:lang w:eastAsia="en-US"/>
        </w:rPr>
        <w:t>отримання</w:t>
      </w:r>
      <w:r w:rsidR="003A3E72">
        <w:rPr>
          <w:lang w:eastAsia="en-US"/>
        </w:rPr>
        <w:t xml:space="preserve"> ключових фраз, узагальнення документа та машинний переклад. </w:t>
      </w:r>
      <w:r w:rsidR="00500ABA" w:rsidRPr="00500ABA">
        <w:rPr>
          <w:lang w:eastAsia="en-US"/>
        </w:rPr>
        <w:t>Без втрати загальності, візьмемо пошук документів як приклад</w:t>
      </w:r>
      <w:r w:rsidR="00500ABA">
        <w:rPr>
          <w:lang w:eastAsia="en-US"/>
        </w:rPr>
        <w:t xml:space="preserve"> при розгляді теоретичної частини задачі</w:t>
      </w:r>
      <w:r>
        <w:rPr>
          <w:lang w:eastAsia="en-US"/>
        </w:rPr>
        <w:t xml:space="preserve"> ранжування</w:t>
      </w:r>
      <w:r w:rsidR="00500ABA">
        <w:rPr>
          <w:lang w:eastAsia="en-US"/>
        </w:rPr>
        <w:t>, а потім проведемо аналогії з прикладними задачами, що розв’язуються у роботі.</w:t>
      </w:r>
    </w:p>
    <w:p w14:paraId="06434AC0" w14:textId="37A883F9" w:rsidR="002F2D39" w:rsidRDefault="00C12D52" w:rsidP="00EC7302">
      <w:pPr>
        <w:rPr>
          <w:noProof/>
          <w:lang w:val="ru-RU" w:eastAsia="en-US"/>
        </w:rPr>
      </w:pPr>
      <w:r w:rsidRPr="00C12D52">
        <w:rPr>
          <w:lang w:eastAsia="en-US"/>
        </w:rPr>
        <w:t>Пошук документ</w:t>
      </w:r>
      <w:r>
        <w:rPr>
          <w:lang w:eastAsia="en-US"/>
        </w:rPr>
        <w:t>ів</w:t>
      </w:r>
      <w:r w:rsidRPr="00C12D52">
        <w:rPr>
          <w:lang w:eastAsia="en-US"/>
        </w:rPr>
        <w:t xml:space="preserve"> виконується наступним чином (</w:t>
      </w:r>
      <w:r w:rsidR="00F03445">
        <w:rPr>
          <w:lang w:eastAsia="en-US"/>
        </w:rPr>
        <w:t>р</w:t>
      </w:r>
      <w:r>
        <w:rPr>
          <w:lang w:eastAsia="en-US"/>
        </w:rPr>
        <w:t>ис</w:t>
      </w:r>
      <w:r w:rsidRPr="00C12D52">
        <w:rPr>
          <w:lang w:eastAsia="en-US"/>
        </w:rPr>
        <w:t xml:space="preserve">. </w:t>
      </w:r>
      <w:r w:rsidR="00692C59">
        <w:rPr>
          <w:lang w:eastAsia="en-US"/>
        </w:rPr>
        <w:t>1</w:t>
      </w:r>
      <w:r w:rsidR="00065AF3">
        <w:rPr>
          <w:lang w:eastAsia="en-US"/>
        </w:rPr>
        <w:t>.</w:t>
      </w:r>
      <w:r w:rsidRPr="00C12D52">
        <w:rPr>
          <w:lang w:eastAsia="en-US"/>
        </w:rPr>
        <w:t>1).</w:t>
      </w:r>
      <w:r>
        <w:rPr>
          <w:lang w:eastAsia="en-US"/>
        </w:rPr>
        <w:t xml:space="preserve"> Система містить колекцію документів</w:t>
      </w:r>
      <w:r w:rsidRPr="00C12D52">
        <w:rPr>
          <w:lang w:eastAsia="en-US"/>
        </w:rPr>
        <w:t xml:space="preserve">. </w:t>
      </w:r>
      <w:r>
        <w:rPr>
          <w:lang w:eastAsia="en-US"/>
        </w:rPr>
        <w:t xml:space="preserve">За заданим </w:t>
      </w:r>
      <w:r w:rsidRPr="00C12D52">
        <w:rPr>
          <w:lang w:eastAsia="en-US"/>
        </w:rPr>
        <w:t>запит</w:t>
      </w:r>
      <w:r>
        <w:rPr>
          <w:lang w:eastAsia="en-US"/>
        </w:rPr>
        <w:t>ом</w:t>
      </w:r>
      <w:r w:rsidRPr="00C12D52">
        <w:rPr>
          <w:lang w:eastAsia="en-US"/>
        </w:rPr>
        <w:t>, система отримує документи, що містять</w:t>
      </w:r>
      <w:r>
        <w:rPr>
          <w:lang w:eastAsia="en-US"/>
        </w:rPr>
        <w:t xml:space="preserve"> </w:t>
      </w:r>
      <w:r w:rsidRPr="00C12D52">
        <w:rPr>
          <w:lang w:eastAsia="en-US"/>
        </w:rPr>
        <w:t>слова</w:t>
      </w:r>
      <w:r>
        <w:rPr>
          <w:lang w:eastAsia="en-US"/>
        </w:rPr>
        <w:t xml:space="preserve"> запиту,</w:t>
      </w:r>
      <w:r w:rsidRPr="00C12D52">
        <w:rPr>
          <w:lang w:eastAsia="en-US"/>
        </w:rPr>
        <w:t xml:space="preserve"> </w:t>
      </w:r>
      <w:r>
        <w:rPr>
          <w:lang w:eastAsia="en-US"/>
        </w:rPr>
        <w:t>з колекції</w:t>
      </w:r>
      <w:r w:rsidRPr="00C12D52">
        <w:rPr>
          <w:lang w:eastAsia="en-US"/>
        </w:rPr>
        <w:t xml:space="preserve">, </w:t>
      </w:r>
      <w:r>
        <w:rPr>
          <w:lang w:eastAsia="en-US"/>
        </w:rPr>
        <w:t>ранжує</w:t>
      </w:r>
      <w:r w:rsidRPr="00C12D52">
        <w:rPr>
          <w:lang w:eastAsia="en-US"/>
        </w:rPr>
        <w:t xml:space="preserve"> документи,</w:t>
      </w:r>
      <w:r>
        <w:rPr>
          <w:lang w:eastAsia="en-US"/>
        </w:rPr>
        <w:t xml:space="preserve"> </w:t>
      </w:r>
      <w:r w:rsidRPr="00C12D52">
        <w:rPr>
          <w:lang w:eastAsia="en-US"/>
        </w:rPr>
        <w:t xml:space="preserve">і повертає документи </w:t>
      </w:r>
      <w:r>
        <w:rPr>
          <w:lang w:eastAsia="en-US"/>
        </w:rPr>
        <w:t>сортовані за спаданням рейтингу</w:t>
      </w:r>
      <w:r w:rsidRPr="00C12D52">
        <w:rPr>
          <w:lang w:eastAsia="en-US"/>
        </w:rPr>
        <w:t xml:space="preserve">. </w:t>
      </w:r>
      <w:r>
        <w:rPr>
          <w:lang w:eastAsia="en-US"/>
        </w:rPr>
        <w:t>Задача ранжування розв’язується</w:t>
      </w:r>
      <w:r w:rsidRPr="00C12D52">
        <w:rPr>
          <w:lang w:eastAsia="en-US"/>
        </w:rPr>
        <w:t xml:space="preserve"> за допомогою моделі ранжирування </w:t>
      </w:r>
      <m:oMath>
        <m:r>
          <w:rPr>
            <w:rFonts w:ascii="Cambria Math" w:hAnsi="Cambria Math"/>
            <w:lang w:eastAsia="en-US"/>
          </w:rPr>
          <m:t>f(q,d)</m:t>
        </m:r>
      </m:oMath>
      <w:r w:rsidRPr="00C12D52">
        <w:rPr>
          <w:lang w:eastAsia="en-US"/>
        </w:rPr>
        <w:t xml:space="preserve"> </w:t>
      </w:r>
      <w:r>
        <w:rPr>
          <w:lang w:eastAsia="en-US"/>
        </w:rPr>
        <w:t>для сортування документів</w:t>
      </w:r>
      <w:r w:rsidRPr="00C12D52">
        <w:rPr>
          <w:lang w:eastAsia="en-US"/>
        </w:rPr>
        <w:t xml:space="preserve">, де </w:t>
      </w:r>
      <m:oMath>
        <m:r>
          <w:rPr>
            <w:rFonts w:ascii="Cambria Math" w:hAnsi="Cambria Math"/>
            <w:lang w:eastAsia="en-US"/>
          </w:rPr>
          <m:t>q</m:t>
        </m:r>
      </m:oMath>
      <w:r w:rsidRPr="00C12D52">
        <w:rPr>
          <w:lang w:eastAsia="en-US"/>
        </w:rPr>
        <w:t xml:space="preserve"> позначає запит, а </w:t>
      </w:r>
      <m:oMath>
        <m:r>
          <w:rPr>
            <w:rFonts w:ascii="Cambria Math" w:hAnsi="Cambria Math"/>
            <w:lang w:eastAsia="en-US"/>
          </w:rPr>
          <m:t>d</m:t>
        </m:r>
      </m:oMath>
      <w:r>
        <w:rPr>
          <w:lang w:eastAsia="en-US"/>
        </w:rPr>
        <w:t xml:space="preserve"> </w:t>
      </w:r>
      <w:r w:rsidRPr="00C12D52">
        <w:rPr>
          <w:lang w:eastAsia="en-US"/>
        </w:rPr>
        <w:t xml:space="preserve">позначає </w:t>
      </w:r>
      <w:r w:rsidRPr="00A7784F">
        <w:rPr>
          <w:lang w:eastAsia="en-US"/>
        </w:rPr>
        <w:t>документ</w:t>
      </w:r>
      <w:r w:rsidRPr="00C12D52">
        <w:rPr>
          <w:lang w:val="ru-RU" w:eastAsia="en-US"/>
        </w:rPr>
        <w:t>.</w:t>
      </w:r>
      <w:r w:rsidRPr="00C12D52">
        <w:rPr>
          <w:noProof/>
          <w:lang w:val="ru-RU" w:eastAsia="en-US"/>
        </w:rPr>
        <w:t xml:space="preserve"> </w:t>
      </w:r>
    </w:p>
    <w:p w14:paraId="14042556" w14:textId="19964B32" w:rsidR="00C85C82" w:rsidRDefault="00EC7302" w:rsidP="00C85C82">
      <w:pPr>
        <w:rPr>
          <w:lang w:eastAsia="en-US"/>
        </w:rPr>
      </w:pPr>
      <w:r>
        <w:rPr>
          <w:lang w:eastAsia="en-US"/>
        </w:rPr>
        <w:t xml:space="preserve">Традиційно, модель ранжування </w:t>
      </w:r>
      <m:oMath>
        <m:r>
          <w:rPr>
            <w:rFonts w:ascii="Cambria Math" w:hAnsi="Cambria Math"/>
            <w:lang w:eastAsia="en-US"/>
          </w:rPr>
          <m:t>f(q,d)</m:t>
        </m:r>
      </m:oMath>
      <w:r>
        <w:rPr>
          <w:lang w:eastAsia="en-US"/>
        </w:rPr>
        <w:t xml:space="preserve"> створюється без навчання. Новий тренд у пошуку документів полягає у використанні методів машинного навчання для</w:t>
      </w:r>
      <w:r w:rsidR="002F2D39">
        <w:rPr>
          <w:lang w:eastAsia="en-US"/>
        </w:rPr>
        <w:t xml:space="preserve"> </w:t>
      </w:r>
      <w:r>
        <w:rPr>
          <w:lang w:eastAsia="en-US"/>
        </w:rPr>
        <w:t xml:space="preserve">автоматичного конструювання функції ранжування </w:t>
      </w:r>
      <m:oMath>
        <m:r>
          <w:rPr>
            <w:rFonts w:ascii="Cambria Math" w:hAnsi="Cambria Math"/>
            <w:lang w:eastAsia="en-US"/>
          </w:rPr>
          <m:t>f(q,d)</m:t>
        </m:r>
      </m:oMath>
      <w:r w:rsidR="003B737D">
        <w:rPr>
          <w:lang w:eastAsia="en-US"/>
        </w:rPr>
        <w:t xml:space="preserve"> </w:t>
      </w:r>
      <w:sdt>
        <w:sdtPr>
          <w:rPr>
            <w:lang w:eastAsia="en-US"/>
          </w:rPr>
          <w:id w:val="-9376222"/>
          <w:citation/>
        </w:sdtPr>
        <w:sdtEndPr/>
        <w:sdtContent>
          <w:r w:rsidR="003B737D">
            <w:rPr>
              <w:lang w:eastAsia="en-US"/>
            </w:rPr>
            <w:fldChar w:fldCharType="begin"/>
          </w:r>
          <w:r w:rsidR="003B737D">
            <w:rPr>
              <w:lang w:eastAsia="en-US"/>
            </w:rPr>
            <w:instrText xml:space="preserve"> CITATION LIH11 \l 1058 </w:instrText>
          </w:r>
          <w:r w:rsidR="003B737D">
            <w:rPr>
              <w:lang w:eastAsia="en-US"/>
            </w:rPr>
            <w:fldChar w:fldCharType="separate"/>
          </w:r>
          <w:r w:rsidR="0009332E">
            <w:rPr>
              <w:noProof/>
              <w:lang w:eastAsia="en-US"/>
            </w:rPr>
            <w:t>[3]</w:t>
          </w:r>
          <w:r w:rsidR="003B737D">
            <w:rPr>
              <w:lang w:eastAsia="en-US"/>
            </w:rPr>
            <w:fldChar w:fldCharType="end"/>
          </w:r>
        </w:sdtContent>
      </w:sdt>
      <w:r>
        <w:rPr>
          <w:lang w:eastAsia="en-US"/>
        </w:rPr>
        <w:t xml:space="preserve">. </w:t>
      </w:r>
    </w:p>
    <w:p w14:paraId="3A0793EA" w14:textId="77777777" w:rsidR="00C85C82" w:rsidRDefault="00C85C82">
      <w:pPr>
        <w:widowControl/>
        <w:autoSpaceDE/>
        <w:autoSpaceDN/>
        <w:adjustRightInd/>
        <w:spacing w:line="276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149B2526" w14:textId="77E35D58" w:rsidR="00C85C82" w:rsidRDefault="00C85C82" w:rsidP="00C85C82">
      <w:pPr>
        <w:ind w:firstLine="0"/>
        <w:rPr>
          <w:lang w:eastAsia="en-US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21BD0C7" wp14:editId="7813DE53">
                <wp:simplePos x="0" y="0"/>
                <wp:positionH relativeFrom="margin">
                  <wp:align>center</wp:align>
                </wp:positionH>
                <wp:positionV relativeFrom="paragraph">
                  <wp:posOffset>423</wp:posOffset>
                </wp:positionV>
                <wp:extent cx="5902960" cy="4229100"/>
                <wp:effectExtent l="0" t="0" r="2540" b="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960" cy="4229100"/>
                          <a:chOff x="0" y="0"/>
                          <a:chExt cx="5189220" cy="369951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220" cy="3312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3368040"/>
                            <a:ext cx="518922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D8BF38" w14:textId="34EC9C09" w:rsidR="008E4560" w:rsidRPr="008E4560" w:rsidRDefault="008E4560" w:rsidP="008E4560">
                              <w:pPr>
                                <w:pStyle w:val="Caption"/>
                                <w:ind w:firstLine="0"/>
                                <w:jc w:val="center"/>
                                <w:rPr>
                                  <w:color w:val="auto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 w:rsidRPr="008E4560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instrText xml:space="preserve"> STYLEREF 1 \s </w:instrTex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.</w: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\s 1 </w:instrTex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8E4560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751635" w:rsidRPr="00751635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–</w:t>
                              </w:r>
                              <w:r w:rsidR="00751635">
                                <w:rPr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8E4560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Пошук документів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1BD0C7" id="Group 14" o:spid="_x0000_s1026" style="position:absolute;left:0;text-align:left;margin-left:0;margin-top:.05pt;width:464.8pt;height:333pt;z-index:251676672;mso-position-horizontal:center;mso-position-horizontal-relative:margin;mso-width-relative:margin;mso-height-relative:margin" coordsize="51892,36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Diagram&#10;&#10;Description automatically generated" style="position:absolute;width:51892;height:33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">
                  <v:imagedata r:id="rId11" o:title="Diagram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8" type="#_x0000_t202" style="position:absolute;top:33680;width:518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14:paraId="74D8BF38" w14:textId="34EC9C09" w:rsidR="008E4560" w:rsidRPr="008E4560" w:rsidRDefault="008E4560" w:rsidP="008E4560">
                        <w:pPr>
                          <w:pStyle w:val="Caption"/>
                          <w:ind w:firstLine="0"/>
                          <w:jc w:val="center"/>
                          <w:rPr>
                            <w:color w:val="auto"/>
                            <w:sz w:val="28"/>
                            <w:szCs w:val="28"/>
                            <w:lang w:val="ru-RU"/>
                          </w:rPr>
                        </w:pPr>
                        <w:r w:rsidRPr="008E4560">
                          <w:rPr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instrText xml:space="preserve"> STYLEREF 1 \s </w:instrTex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t>.</w: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instrText xml:space="preserve"> SEQ Рисунок \* ARABIC \s 1 </w:instrTex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8E4560">
                          <w:rPr>
                            <w:color w:val="auto"/>
                            <w:sz w:val="28"/>
                            <w:szCs w:val="28"/>
                          </w:rPr>
                          <w:t xml:space="preserve"> </w:t>
                        </w:r>
                        <w:r w:rsidR="00751635" w:rsidRPr="00751635">
                          <w:rPr>
                            <w:color w:val="auto"/>
                            <w:sz w:val="28"/>
                            <w:szCs w:val="28"/>
                          </w:rPr>
                          <w:t>–</w:t>
                        </w:r>
                        <w:r w:rsidR="00751635">
                          <w:rPr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8E4560">
                          <w:rPr>
                            <w:color w:val="auto"/>
                            <w:sz w:val="28"/>
                            <w:szCs w:val="28"/>
                          </w:rPr>
                          <w:t>Пошук документів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7FF5A78" w14:textId="77777777" w:rsidR="004D52F6" w:rsidRDefault="004D52F6">
      <w:pPr>
        <w:widowControl/>
        <w:autoSpaceDE/>
        <w:autoSpaceDN/>
        <w:adjustRightInd/>
        <w:spacing w:after="0" w:line="276" w:lineRule="auto"/>
        <w:ind w:firstLine="0"/>
        <w:jc w:val="left"/>
        <w:rPr>
          <w:color w:val="000000" w:themeColor="text1"/>
          <w:szCs w:val="28"/>
          <w:lang w:eastAsia="en-US"/>
        </w:rPr>
      </w:pPr>
      <w:r>
        <w:rPr>
          <w:lang w:eastAsia="en-US"/>
        </w:rPr>
        <w:br w:type="page"/>
      </w:r>
    </w:p>
    <w:p w14:paraId="1DABB5A6" w14:textId="5C17BD1F" w:rsidR="00D523AC" w:rsidRDefault="00D8285C" w:rsidP="005C4DFC">
      <w:pPr>
        <w:pStyle w:val="Heading2"/>
        <w:rPr>
          <w:lang w:eastAsia="en-US"/>
        </w:rPr>
      </w:pPr>
      <w:bookmarkStart w:id="7" w:name="_Toc106008507"/>
      <w:r>
        <w:rPr>
          <w:lang w:eastAsia="en-US"/>
        </w:rPr>
        <w:lastRenderedPageBreak/>
        <w:t>Тренування та тестування</w:t>
      </w:r>
      <w:r w:rsidR="00145776">
        <w:rPr>
          <w:lang w:eastAsia="en-US"/>
        </w:rPr>
        <w:t xml:space="preserve"> моделі ранжування</w:t>
      </w:r>
      <w:bookmarkEnd w:id="7"/>
    </w:p>
    <w:p w14:paraId="107B4D04" w14:textId="77777777" w:rsidR="00B12DD7" w:rsidRPr="00B12DD7" w:rsidRDefault="00B12DD7" w:rsidP="00B12DD7">
      <w:pPr>
        <w:rPr>
          <w:lang w:eastAsia="en-US"/>
        </w:rPr>
      </w:pPr>
    </w:p>
    <w:p w14:paraId="12F48940" w14:textId="4599690B" w:rsidR="00B12DD7" w:rsidRDefault="00097523" w:rsidP="00F03445">
      <w:pPr>
        <w:rPr>
          <w:lang w:eastAsia="en-US"/>
        </w:rPr>
      </w:pPr>
      <w:r>
        <w:rPr>
          <w:lang w:eastAsia="en-US"/>
        </w:rPr>
        <w:t>Задача ранжування</w:t>
      </w:r>
      <w:r w:rsidR="00065AF3" w:rsidRPr="00065AF3">
        <w:rPr>
          <w:lang w:val="ru-RU" w:eastAsia="en-US"/>
        </w:rPr>
        <w:t xml:space="preserve"> </w:t>
      </w:r>
      <w:r w:rsidR="00065AF3">
        <w:rPr>
          <w:lang w:eastAsia="en-US"/>
        </w:rPr>
        <w:t>це задача навчання з вчителем і тому має фази тренування та тестування (</w:t>
      </w:r>
      <w:r w:rsidR="00F03445">
        <w:rPr>
          <w:lang w:eastAsia="en-US"/>
        </w:rPr>
        <w:t>р</w:t>
      </w:r>
      <w:r w:rsidR="00065AF3">
        <w:rPr>
          <w:lang w:eastAsia="en-US"/>
        </w:rPr>
        <w:t xml:space="preserve">ис. </w:t>
      </w:r>
      <w:r w:rsidR="00692C59">
        <w:rPr>
          <w:lang w:eastAsia="en-US"/>
        </w:rPr>
        <w:t>1</w:t>
      </w:r>
      <w:r w:rsidR="00065AF3">
        <w:rPr>
          <w:lang w:eastAsia="en-US"/>
        </w:rPr>
        <w:t>.2).</w:t>
      </w:r>
    </w:p>
    <w:p w14:paraId="75260F1C" w14:textId="41E4D2CA" w:rsidR="0021289D" w:rsidRDefault="0021289D" w:rsidP="00F03445">
      <w:pPr>
        <w:rPr>
          <w:lang w:eastAsia="en-US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B0B8F8C" wp14:editId="20359012">
                <wp:simplePos x="0" y="0"/>
                <wp:positionH relativeFrom="margin">
                  <wp:align>right</wp:align>
                </wp:positionH>
                <wp:positionV relativeFrom="paragraph">
                  <wp:posOffset>293370</wp:posOffset>
                </wp:positionV>
                <wp:extent cx="6050915" cy="4251960"/>
                <wp:effectExtent l="0" t="0" r="6985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915" cy="4251960"/>
                          <a:chOff x="0" y="0"/>
                          <a:chExt cx="5037455" cy="3540125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455" cy="3153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3208655"/>
                            <a:ext cx="503745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D89BF" w14:textId="00F465AE" w:rsidR="00065AF3" w:rsidRPr="00065AF3" w:rsidRDefault="00065AF3" w:rsidP="00065AF3">
                              <w:pPr>
                                <w:pStyle w:val="Caption"/>
                                <w:ind w:firstLine="0"/>
                                <w:jc w:val="center"/>
                                <w:rPr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065AF3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instrText xml:space="preserve"> STYLEREF 1 \s </w:instrTex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.</w: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\s 1 </w:instrTex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065AF3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751635" w:rsidRPr="00751635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–</w:t>
                              </w:r>
                              <w:r w:rsidR="00751635" w:rsidRPr="00751635">
                                <w:rPr>
                                  <w:color w:val="auto"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 w:rsidR="00097523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Задача ранжування</w:t>
                              </w:r>
                              <w:r w:rsidRPr="00097523">
                                <w:rPr>
                                  <w:color w:val="auto"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 w:rsidRPr="00065AF3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для пошуку документів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0B8F8C" id="Group 17" o:spid="_x0000_s1029" style="position:absolute;left:0;text-align:left;margin-left:425.25pt;margin-top:23.1pt;width:476.45pt;height:334.8pt;z-index:251680768;mso-position-horizontal:right;mso-position-horizontal-relative:margin;mso-width-relative:margin;mso-height-relative:margin" coordsize="50374,35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">
                <v:shape id="Picture 15" o:spid="_x0000_s1030" type="#_x0000_t75" alt="Diagram&#10;&#10;Description automatically generated" style="position:absolute;width:50374;height:31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">
                  <v:imagedata r:id="rId13" o:title="Diagram&#10;&#10;Description automatically generated"/>
                </v:shape>
                <v:shape id="Text Box 16" o:spid="_x0000_s1031" type="#_x0000_t202" style="position:absolute;top:32086;width:50374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007D89BF" w14:textId="00F465AE" w:rsidR="00065AF3" w:rsidRPr="00065AF3" w:rsidRDefault="00065AF3" w:rsidP="00065AF3">
                        <w:pPr>
                          <w:pStyle w:val="Caption"/>
                          <w:ind w:firstLine="0"/>
                          <w:jc w:val="center"/>
                          <w:rPr>
                            <w:color w:val="auto"/>
                            <w:sz w:val="28"/>
                            <w:szCs w:val="28"/>
                          </w:rPr>
                        </w:pPr>
                        <w:r w:rsidRPr="00065AF3">
                          <w:rPr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instrText xml:space="preserve"> STYLEREF 1 \s </w:instrTex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t>.</w: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instrText xml:space="preserve"> SEQ Рисунок \* ARABIC \s 1 </w:instrTex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auto"/>
                            <w:sz w:val="28"/>
                            <w:szCs w:val="28"/>
                          </w:rPr>
                          <w:t>2</w:t>
                        </w:r>
                        <w:r w:rsid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065AF3">
                          <w:rPr>
                            <w:color w:val="auto"/>
                            <w:sz w:val="28"/>
                            <w:szCs w:val="28"/>
                          </w:rPr>
                          <w:t xml:space="preserve"> </w:t>
                        </w:r>
                        <w:r w:rsidR="00751635" w:rsidRPr="00751635">
                          <w:rPr>
                            <w:color w:val="auto"/>
                            <w:sz w:val="28"/>
                            <w:szCs w:val="28"/>
                          </w:rPr>
                          <w:t>–</w:t>
                        </w:r>
                        <w:r w:rsidR="00751635" w:rsidRPr="00751635">
                          <w:rPr>
                            <w:color w:val="auto"/>
                            <w:sz w:val="28"/>
                            <w:szCs w:val="28"/>
                            <w:lang w:val="ru-RU"/>
                          </w:rPr>
                          <w:t xml:space="preserve"> </w:t>
                        </w:r>
                        <w:r w:rsidR="00097523">
                          <w:rPr>
                            <w:color w:val="auto"/>
                            <w:sz w:val="28"/>
                            <w:szCs w:val="28"/>
                          </w:rPr>
                          <w:t>Задача ранжування</w:t>
                        </w:r>
                        <w:r w:rsidRPr="00097523">
                          <w:rPr>
                            <w:color w:val="auto"/>
                            <w:sz w:val="28"/>
                            <w:szCs w:val="28"/>
                            <w:lang w:val="ru-RU"/>
                          </w:rPr>
                          <w:t xml:space="preserve"> </w:t>
                        </w:r>
                        <w:r w:rsidRPr="00065AF3">
                          <w:rPr>
                            <w:color w:val="auto"/>
                            <w:sz w:val="28"/>
                            <w:szCs w:val="28"/>
                          </w:rPr>
                          <w:t>для пошуку документів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F961723" w14:textId="77777777" w:rsidR="00853057" w:rsidRDefault="00853057" w:rsidP="00DC7C4F">
      <w:pPr>
        <w:rPr>
          <w:lang w:eastAsia="en-US"/>
        </w:rPr>
      </w:pPr>
    </w:p>
    <w:p w14:paraId="4091ECF8" w14:textId="302CBE87" w:rsidR="00D523AC" w:rsidRDefault="00EC7302" w:rsidP="00DC7C4F">
      <w:pPr>
        <w:rPr>
          <w:lang w:eastAsia="en-US"/>
        </w:rPr>
      </w:pPr>
      <w:r>
        <w:rPr>
          <w:lang w:eastAsia="en-US"/>
        </w:rPr>
        <w:t xml:space="preserve">Дані для тренування складаються з запитів та документів. Кожний запит асоційований з </w:t>
      </w:r>
      <w:r w:rsidR="00DC7C4F">
        <w:rPr>
          <w:lang w:eastAsia="en-US"/>
        </w:rPr>
        <w:t xml:space="preserve">певними </w:t>
      </w:r>
      <w:r>
        <w:rPr>
          <w:lang w:eastAsia="en-US"/>
        </w:rPr>
        <w:t>документ</w:t>
      </w:r>
      <w:r w:rsidR="00DC7C4F">
        <w:rPr>
          <w:lang w:eastAsia="en-US"/>
        </w:rPr>
        <w:t>ами</w:t>
      </w:r>
      <w:r>
        <w:rPr>
          <w:lang w:eastAsia="en-US"/>
        </w:rPr>
        <w:t>.</w:t>
      </w:r>
      <w:r w:rsidR="008C0C91" w:rsidRPr="00E90403">
        <w:rPr>
          <w:lang w:val="ru-RU" w:eastAsia="en-US"/>
        </w:rPr>
        <w:t xml:space="preserve"> </w:t>
      </w:r>
      <w:r w:rsidR="00E90403">
        <w:rPr>
          <w:lang w:eastAsia="en-US"/>
        </w:rPr>
        <w:t>Релевантність документів відносно запиту задано</w:t>
      </w:r>
      <w:r w:rsidR="00E24384">
        <w:rPr>
          <w:lang w:eastAsia="en-US"/>
        </w:rPr>
        <w:t xml:space="preserve"> у вигляді лейблів, які означають деякі оцінки (рівні). Чим вищу оцінку має документ, тим більш релевантним документ є.</w:t>
      </w:r>
    </w:p>
    <w:p w14:paraId="61C5B023" w14:textId="4A9B8893" w:rsidR="00E24384" w:rsidRDefault="00E24384" w:rsidP="00DC7C4F">
      <w:pPr>
        <w:rPr>
          <w:lang w:eastAsia="en-US"/>
        </w:rPr>
      </w:pPr>
      <w:r>
        <w:rPr>
          <w:lang w:eastAsia="en-US"/>
        </w:rPr>
        <w:lastRenderedPageBreak/>
        <w:t xml:space="preserve">Нехай </w:t>
      </w:r>
      <m:oMath>
        <m:r>
          <w:rPr>
            <w:rFonts w:ascii="Cambria Math" w:hAnsi="Cambria Math"/>
            <w:lang w:eastAsia="en-US"/>
          </w:rPr>
          <m:t>Q</m:t>
        </m:r>
      </m:oMath>
      <w:r w:rsidRPr="00E24384">
        <w:rPr>
          <w:lang w:val="ru-RU" w:eastAsia="en-US"/>
        </w:rPr>
        <w:t xml:space="preserve"> </w:t>
      </w:r>
      <w:r>
        <w:rPr>
          <w:lang w:eastAsia="en-US"/>
        </w:rPr>
        <w:t xml:space="preserve">це множина запитів, </w:t>
      </w:r>
      <m:oMath>
        <m:r>
          <w:rPr>
            <w:rFonts w:ascii="Cambria Math" w:hAnsi="Cambria Math"/>
            <w:lang w:eastAsia="en-US"/>
          </w:rPr>
          <m:t>D</m:t>
        </m:r>
      </m:oMath>
      <w:r w:rsidRPr="00E24384">
        <w:rPr>
          <w:lang w:val="ru-RU" w:eastAsia="en-US"/>
        </w:rPr>
        <w:t xml:space="preserve"> </w:t>
      </w:r>
      <w:r>
        <w:rPr>
          <w:lang w:val="ru-RU" w:eastAsia="en-US"/>
        </w:rPr>
        <w:t>–</w:t>
      </w:r>
      <w:r w:rsidRPr="00E24384">
        <w:rPr>
          <w:lang w:val="ru-RU" w:eastAsia="en-US"/>
        </w:rPr>
        <w:t xml:space="preserve"> </w:t>
      </w:r>
      <w:r>
        <w:rPr>
          <w:lang w:eastAsia="en-US"/>
        </w:rPr>
        <w:t xml:space="preserve">множина документів, </w:t>
      </w:r>
      <m:oMath>
        <m:r>
          <w:rPr>
            <w:rFonts w:ascii="Cambria Math" w:hAnsi="Cambria Math"/>
            <w:lang w:eastAsia="en-US"/>
          </w:rPr>
          <m:t>Y={1,2,…l}</m:t>
        </m:r>
      </m:oMath>
      <w:r w:rsidRPr="00E24384">
        <w:rPr>
          <w:lang w:val="ru-RU" w:eastAsia="en-US"/>
        </w:rPr>
        <w:t xml:space="preserve"> </w:t>
      </w:r>
      <w:r>
        <w:rPr>
          <w:lang w:val="ru-RU" w:eastAsia="en-US"/>
        </w:rPr>
        <w:t>–</w:t>
      </w:r>
      <w:r w:rsidRPr="00E24384">
        <w:rPr>
          <w:lang w:val="ru-RU" w:eastAsia="en-US"/>
        </w:rPr>
        <w:t xml:space="preserve"> </w:t>
      </w:r>
      <w:r>
        <w:rPr>
          <w:lang w:eastAsia="en-US"/>
        </w:rPr>
        <w:t xml:space="preserve">множина лейблів, де лейбли представляють оцінки. Існує повне відношення порядку на множині оцінок </w:t>
      </w:r>
      <m:oMath>
        <m:r>
          <w:rPr>
            <w:rFonts w:ascii="Cambria Math" w:hAnsi="Cambria Math"/>
            <w:lang w:eastAsia="en-US"/>
          </w:rPr>
          <m:t>l ≻l-1≻…≻1</m:t>
        </m:r>
      </m:oMath>
      <w:r w:rsidR="00095F39" w:rsidRPr="00095F39">
        <w:rPr>
          <w:lang w:val="ru-RU" w:eastAsia="en-US"/>
        </w:rPr>
        <w:t xml:space="preserve">, </w:t>
      </w:r>
      <w:r w:rsidR="00095F39">
        <w:rPr>
          <w:lang w:eastAsia="en-US"/>
        </w:rPr>
        <w:t xml:space="preserve">де </w:t>
      </w:r>
      <m:oMath>
        <m:r>
          <w:rPr>
            <w:rFonts w:ascii="Cambria Math" w:hAnsi="Cambria Math"/>
            <w:lang w:eastAsia="en-US"/>
          </w:rPr>
          <m:t>≻</m:t>
        </m:r>
      </m:oMath>
      <w:r w:rsidR="00095F39">
        <w:rPr>
          <w:lang w:eastAsia="en-US"/>
        </w:rPr>
        <w:t xml:space="preserve"> позначає відношення порядку. Далі покладемо, що </w:t>
      </w:r>
      <m:oMath>
        <m:r>
          <w:rPr>
            <w:rFonts w:ascii="Cambria Math" w:hAnsi="Cambria Math"/>
            <w:lang w:eastAsia="en-US"/>
          </w:rPr>
          <m:t>{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q</m:t>
            </m:r>
          </m:e>
          <m:sub>
            <m:r>
              <w:rPr>
                <w:rFonts w:ascii="Cambria Math" w:hAnsi="Cambria Math"/>
                <w:lang w:eastAsia="en-US"/>
              </w:rPr>
              <m:t>1</m:t>
            </m:r>
          </m:sub>
        </m:sSub>
        <m:r>
          <w:rPr>
            <w:rFonts w:ascii="Cambria Math" w:hAnsi="Cambria Math"/>
            <w:lang w:eastAsia="en-US"/>
          </w:rPr>
          <m:t>,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q</m:t>
            </m:r>
          </m:e>
          <m:sub>
            <m:r>
              <w:rPr>
                <w:rFonts w:ascii="Cambria Math" w:hAnsi="Cambria Math"/>
                <w:lang w:eastAsia="en-US"/>
              </w:rPr>
              <m:t>2</m:t>
            </m:r>
          </m:sub>
        </m:sSub>
        <m:r>
          <w:rPr>
            <w:rFonts w:ascii="Cambria Math" w:hAnsi="Cambria Math"/>
            <w:lang w:eastAsia="en-US"/>
          </w:rPr>
          <m:t>,…,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q</m:t>
            </m:r>
          </m:e>
          <m:sub>
            <m:r>
              <w:rPr>
                <w:rFonts w:ascii="Cambria Math" w:hAnsi="Cambria Math"/>
                <w:lang w:eastAsia="en-US"/>
              </w:rPr>
              <m:t>m</m:t>
            </m:r>
          </m:sub>
        </m:sSub>
        <m:r>
          <w:rPr>
            <w:rFonts w:ascii="Cambria Math" w:hAnsi="Cambria Math"/>
            <w:lang w:eastAsia="en-US"/>
          </w:rPr>
          <m:t>}</m:t>
        </m:r>
      </m:oMath>
      <w:r w:rsidR="00095F39" w:rsidRPr="00095F39">
        <w:rPr>
          <w:lang w:val="ru-RU" w:eastAsia="en-US"/>
        </w:rPr>
        <w:t xml:space="preserve"> </w:t>
      </w:r>
      <w:r w:rsidR="00095F39">
        <w:rPr>
          <w:lang w:eastAsia="en-US"/>
        </w:rPr>
        <w:t xml:space="preserve">це множина запитів для тренування і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q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095F39" w:rsidRPr="00095F39">
        <w:rPr>
          <w:lang w:val="ru-RU" w:eastAsia="en-US"/>
        </w:rPr>
        <w:t xml:space="preserve"> </w:t>
      </w:r>
      <w:r w:rsidR="00095F39">
        <w:rPr>
          <w:lang w:eastAsia="en-US"/>
        </w:rPr>
        <w:t xml:space="preserve">це </w:t>
      </w:r>
      <m:oMath>
        <m:r>
          <w:rPr>
            <w:rFonts w:ascii="Cambria Math" w:hAnsi="Cambria Math"/>
            <w:lang w:eastAsia="en-US"/>
          </w:rPr>
          <m:t>i-</m:t>
        </m:r>
      </m:oMath>
      <w:r w:rsidR="00095F39">
        <w:rPr>
          <w:lang w:eastAsia="en-US"/>
        </w:rPr>
        <w:t xml:space="preserve">й запит.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  <m:r>
          <w:rPr>
            <w:rFonts w:ascii="Cambria Math" w:hAnsi="Cambria Math"/>
            <w:lang w:eastAsia="en-US"/>
          </w:rPr>
          <m:t>={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i,1</m:t>
            </m:r>
          </m:sub>
        </m:sSub>
        <m:r>
          <w:rPr>
            <w:rFonts w:ascii="Cambria Math" w:hAnsi="Cambria Math"/>
            <w:lang w:eastAsia="en-US"/>
          </w:rPr>
          <m:t>,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i,2</m:t>
            </m:r>
          </m:sub>
        </m:sSub>
        <m:r>
          <w:rPr>
            <w:rFonts w:ascii="Cambria Math" w:hAnsi="Cambria Math"/>
            <w:lang w:eastAsia="en-US"/>
          </w:rPr>
          <m:t>,…,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i,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lang w:eastAsia="en-US"/>
          </w:rPr>
          <m:t>}</m:t>
        </m:r>
      </m:oMath>
      <w:r w:rsidR="00095F39" w:rsidRPr="00095F39">
        <w:rPr>
          <w:lang w:val="ru-RU" w:eastAsia="en-US"/>
        </w:rPr>
        <w:t xml:space="preserve"> </w:t>
      </w:r>
      <w:r w:rsidR="00095F39">
        <w:rPr>
          <w:lang w:eastAsia="en-US"/>
        </w:rPr>
        <w:t>це</w:t>
      </w:r>
      <w:r w:rsidR="00095F39" w:rsidRPr="00095F39">
        <w:rPr>
          <w:lang w:val="ru-RU" w:eastAsia="en-US"/>
        </w:rPr>
        <w:t xml:space="preserve"> </w:t>
      </w:r>
      <w:r w:rsidR="00095F39">
        <w:rPr>
          <w:lang w:eastAsia="en-US"/>
        </w:rPr>
        <w:t xml:space="preserve">набір документів, асоційованих із запитом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q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095F39" w:rsidRPr="00095F39">
        <w:rPr>
          <w:lang w:val="ru-RU" w:eastAsia="en-US"/>
        </w:rPr>
        <w:t xml:space="preserve"> </w:t>
      </w:r>
      <w:r w:rsidR="00095F39">
        <w:rPr>
          <w:lang w:eastAsia="en-US"/>
        </w:rPr>
        <w:t xml:space="preserve">і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y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  <m:r>
          <w:rPr>
            <w:rFonts w:ascii="Cambria Math" w:hAnsi="Cambria Math"/>
            <w:lang w:eastAsia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i,1</m:t>
                </m:r>
              </m:sub>
            </m:sSub>
            <m:r>
              <w:rPr>
                <w:rFonts w:ascii="Cambria Math" w:hAnsi="Cambria Math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i,2</m:t>
                </m:r>
              </m:sub>
            </m:sSub>
            <m:r>
              <w:rPr>
                <w:rFonts w:ascii="Cambria Math" w:hAnsi="Cambria Math"/>
                <w:lang w:eastAsia="en-US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i</m:t>
                    </m:r>
                  </m:sub>
                </m:sSub>
              </m:sub>
            </m:sSub>
          </m:e>
        </m:d>
      </m:oMath>
      <w:r w:rsidR="00095F39" w:rsidRPr="00095F39">
        <w:rPr>
          <w:lang w:val="ru-RU" w:eastAsia="en-US"/>
        </w:rPr>
        <w:t xml:space="preserve"> </w:t>
      </w:r>
      <w:r w:rsidR="00095F39">
        <w:rPr>
          <w:lang w:eastAsia="en-US"/>
        </w:rPr>
        <w:t xml:space="preserve">це набір лейблів асоційованих із запитом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q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BF63D3" w:rsidRPr="00BF63D3">
        <w:rPr>
          <w:lang w:val="ru-RU" w:eastAsia="en-US"/>
        </w:rPr>
        <w:t xml:space="preserve">, </w:t>
      </w:r>
      <w:r w:rsidR="00BF63D3">
        <w:rPr>
          <w:lang w:eastAsia="en-US"/>
        </w:rPr>
        <w:t xml:space="preserve">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n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BF63D3" w:rsidRPr="00BF63D3">
        <w:rPr>
          <w:lang w:val="ru-RU" w:eastAsia="en-US"/>
        </w:rPr>
        <w:t xml:space="preserve"> </w:t>
      </w:r>
      <w:r w:rsidR="00BF63D3">
        <w:rPr>
          <w:lang w:eastAsia="en-US"/>
        </w:rPr>
        <w:t xml:space="preserve">позначає розміри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BF63D3">
        <w:rPr>
          <w:lang w:eastAsia="en-US"/>
        </w:rPr>
        <w:t xml:space="preserve"> і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y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BF63D3" w:rsidRPr="00BF63D3">
        <w:rPr>
          <w:lang w:val="ru-RU" w:eastAsia="en-US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lang w:val="ru-RU" w:eastAsia="en-US"/>
              </w:rPr>
            </m:ctrlPr>
          </m:sSubPr>
          <m:e>
            <m:r>
              <w:rPr>
                <w:rFonts w:ascii="Cambria Math" w:hAnsi="Cambria Math"/>
                <w:lang w:val="ru-RU" w:eastAsia="en-US"/>
              </w:rPr>
              <m:t>d</m:t>
            </m:r>
          </m:e>
          <m:sub>
            <m:r>
              <w:rPr>
                <w:rFonts w:ascii="Cambria Math" w:hAnsi="Cambria Math"/>
                <w:lang w:val="ru-RU" w:eastAsia="en-US"/>
              </w:rPr>
              <m:t>i,j</m:t>
            </m:r>
          </m:sub>
        </m:sSub>
      </m:oMath>
      <w:r w:rsidR="00BF63D3" w:rsidRPr="00BF63D3">
        <w:rPr>
          <w:lang w:val="ru-RU" w:eastAsia="en-US"/>
        </w:rPr>
        <w:t xml:space="preserve"> </w:t>
      </w:r>
      <w:r w:rsidR="00BF63D3">
        <w:rPr>
          <w:lang w:eastAsia="en-US"/>
        </w:rPr>
        <w:t xml:space="preserve">позначає </w:t>
      </w:r>
      <m:oMath>
        <m:r>
          <w:rPr>
            <w:rFonts w:ascii="Cambria Math" w:hAnsi="Cambria Math"/>
            <w:lang w:val="ru-RU" w:eastAsia="en-US"/>
          </w:rPr>
          <m:t>j</m:t>
        </m:r>
      </m:oMath>
      <w:r w:rsidR="00BF63D3" w:rsidRPr="00BF63D3">
        <w:rPr>
          <w:lang w:val="ru-RU" w:eastAsia="en-US"/>
        </w:rPr>
        <w:t>-</w:t>
      </w:r>
      <w:r w:rsidR="00BF63D3">
        <w:rPr>
          <w:lang w:eastAsia="en-US"/>
        </w:rPr>
        <w:t xml:space="preserve">й документ у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BF63D3">
        <w:rPr>
          <w:lang w:eastAsia="en-US"/>
        </w:rPr>
        <w:t xml:space="preserve">; і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y</m:t>
            </m:r>
          </m:e>
          <m:sub>
            <m:r>
              <w:rPr>
                <w:rFonts w:ascii="Cambria Math" w:hAnsi="Cambria Math"/>
                <w:lang w:eastAsia="en-US"/>
              </w:rPr>
              <m:t>i,j</m:t>
            </m:r>
          </m:sub>
        </m:sSub>
        <m:r>
          <w:rPr>
            <w:rFonts w:ascii="Cambria Math" w:hAnsi="Cambria Math"/>
            <w:lang w:eastAsia="en-US"/>
          </w:rPr>
          <m:t>∈Y</m:t>
        </m:r>
      </m:oMath>
      <w:r w:rsidR="00BF63D3">
        <w:rPr>
          <w:lang w:eastAsia="en-US"/>
        </w:rPr>
        <w:t xml:space="preserve"> </w:t>
      </w:r>
      <w:r w:rsidR="00BF63D3" w:rsidRPr="00BF63D3">
        <w:rPr>
          <w:lang w:eastAsia="en-US"/>
        </w:rPr>
        <w:t xml:space="preserve">позначає </w:t>
      </w:r>
      <m:oMath>
        <m:r>
          <w:rPr>
            <w:rFonts w:ascii="Cambria Math" w:hAnsi="Cambria Math"/>
            <w:lang w:eastAsia="en-US"/>
          </w:rPr>
          <m:t>j</m:t>
        </m:r>
      </m:oMath>
      <w:r w:rsidR="00BF63D3" w:rsidRPr="00BF63D3">
        <w:rPr>
          <w:lang w:eastAsia="en-US"/>
        </w:rPr>
        <w:t>-тий лейбл оцінки</w:t>
      </w:r>
      <w:r w:rsidR="00BF63D3">
        <w:rPr>
          <w:lang w:eastAsia="en-US"/>
        </w:rPr>
        <w:t xml:space="preserve"> у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y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BF63D3">
        <w:rPr>
          <w:lang w:eastAsia="en-US"/>
        </w:rPr>
        <w:t xml:space="preserve">, що представляє ступінь релевантності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i,j</m:t>
            </m:r>
          </m:sub>
        </m:sSub>
      </m:oMath>
      <w:r w:rsidR="00BF63D3" w:rsidRPr="00BF63D3">
        <w:rPr>
          <w:lang w:val="ru-RU" w:eastAsia="en-US"/>
        </w:rPr>
        <w:t xml:space="preserve"> </w:t>
      </w:r>
      <w:r w:rsidR="00BF63D3">
        <w:rPr>
          <w:lang w:eastAsia="en-US"/>
        </w:rPr>
        <w:t xml:space="preserve">відносно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q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BF63D3" w:rsidRPr="00BF63D3">
        <w:rPr>
          <w:lang w:val="ru-RU" w:eastAsia="en-US"/>
        </w:rPr>
        <w:t xml:space="preserve">. </w:t>
      </w:r>
      <w:r w:rsidR="00BF63D3">
        <w:rPr>
          <w:lang w:eastAsia="en-US"/>
        </w:rPr>
        <w:t xml:space="preserve">Оригінальний тренувальний набір позначається як </w:t>
      </w:r>
      <m:oMath>
        <m:r>
          <w:rPr>
            <w:rFonts w:ascii="Cambria Math" w:hAnsi="Cambria Math"/>
            <w:lang w:eastAsia="en-US"/>
          </w:rPr>
          <m:t>S=</m:t>
        </m:r>
        <m:sSubSup>
          <m:sSubSupPr>
            <m:ctrlPr>
              <w:rPr>
                <w:rFonts w:ascii="Cambria Math" w:hAnsi="Cambria Math"/>
                <w:i/>
                <w:lang w:eastAsia="en-US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eastAsia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eastAsia="en-US"/>
              </w:rPr>
              <m:t>i=1</m:t>
            </m:r>
          </m:sub>
          <m:sup>
            <m:r>
              <w:rPr>
                <w:rFonts w:ascii="Cambria Math" w:hAnsi="Cambria Math"/>
                <w:lang w:eastAsia="en-US"/>
              </w:rPr>
              <m:t>m</m:t>
            </m:r>
          </m:sup>
        </m:sSubSup>
      </m:oMath>
      <w:r w:rsidR="00BF63D3" w:rsidRPr="00BF63D3">
        <w:rPr>
          <w:lang w:val="ru-RU" w:eastAsia="en-US"/>
        </w:rPr>
        <w:t>.</w:t>
      </w:r>
    </w:p>
    <w:p w14:paraId="4BD345DF" w14:textId="2662F6DA" w:rsidR="000A021D" w:rsidRPr="00844145" w:rsidRDefault="00F97FDF" w:rsidP="00DC7C4F">
      <w:pPr>
        <w:rPr>
          <w:i/>
          <w:lang w:val="ru-RU" w:eastAsia="en-US"/>
        </w:rPr>
      </w:pPr>
      <w:r>
        <w:rPr>
          <w:lang w:eastAsia="en-US"/>
        </w:rPr>
        <w:t xml:space="preserve">Вектор ознак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lang w:eastAsia="en-US"/>
              </w:rPr>
              <m:t>i,j</m:t>
            </m:r>
          </m:sub>
        </m:sSub>
        <m:r>
          <w:rPr>
            <w:rFonts w:ascii="Cambria Math" w:hAnsi="Cambria Math"/>
            <w:lang w:eastAsia="en-US"/>
          </w:rPr>
          <m:t>=ϕ</m:t>
        </m:r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i,j</m:t>
                </m:r>
              </m:sub>
            </m:sSub>
          </m:e>
        </m:d>
      </m:oMath>
      <w:r>
        <w:rPr>
          <w:lang w:eastAsia="en-US"/>
        </w:rPr>
        <w:t xml:space="preserve"> створюється з кожної пари запит-документ </w:t>
      </w:r>
      <m:oMath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i,j</m:t>
                </m:r>
              </m:sub>
            </m:sSub>
          </m:e>
        </m:d>
        <m:r>
          <w:rPr>
            <w:rFonts w:ascii="Cambria Math" w:hAnsi="Cambria Math"/>
            <w:lang w:eastAsia="en-US"/>
          </w:rPr>
          <m:t>, i=1, 2,…,m;j=1,2,…,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n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  <m:r>
          <w:rPr>
            <w:rFonts w:ascii="Cambria Math" w:hAnsi="Cambria Math"/>
            <w:lang w:eastAsia="en-US"/>
          </w:rPr>
          <m:t>,</m:t>
        </m:r>
      </m:oMath>
      <w:r w:rsidRPr="00F97FDF">
        <w:rPr>
          <w:lang w:val="ru-RU" w:eastAsia="en-US"/>
        </w:rPr>
        <w:t xml:space="preserve"> </w:t>
      </w:r>
      <w:r>
        <w:rPr>
          <w:lang w:eastAsia="en-US"/>
        </w:rPr>
        <w:t xml:space="preserve">де </w:t>
      </w:r>
      <m:oMath>
        <m:r>
          <w:rPr>
            <w:rFonts w:ascii="Cambria Math" w:hAnsi="Cambria Math"/>
            <w:lang w:eastAsia="en-US"/>
          </w:rPr>
          <m:t>ϕ</m:t>
        </m:r>
      </m:oMath>
      <w:r>
        <w:rPr>
          <w:lang w:eastAsia="en-US"/>
        </w:rPr>
        <w:t xml:space="preserve"> позначає функцію ознак. Варто зазначити, що ознаки визначені як функції пар запит-документ.</w:t>
      </w:r>
      <w:r w:rsidRPr="00F97FDF">
        <w:rPr>
          <w:lang w:val="ru-RU" w:eastAsia="en-US"/>
        </w:rPr>
        <w:t xml:space="preserve"> </w:t>
      </w:r>
      <w:r w:rsidR="008049DC">
        <w:rPr>
          <w:lang w:eastAsia="en-US"/>
        </w:rPr>
        <w:t xml:space="preserve">Позначивши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  <m:r>
          <w:rPr>
            <w:rFonts w:ascii="Cambria Math" w:hAnsi="Cambria Math"/>
            <w:lang w:eastAsia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i,1</m:t>
                </m:r>
              </m:sub>
            </m:sSub>
            <m:r>
              <w:rPr>
                <w:rFonts w:ascii="Cambria Math" w:hAnsi="Cambria Math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i,2</m:t>
                </m:r>
              </m:sub>
            </m:sSub>
            <m:r>
              <w:rPr>
                <w:rFonts w:ascii="Cambria Math" w:hAnsi="Cambria Math"/>
                <w:lang w:eastAsia="en-US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eastAsia="en-US"/>
                      </w:rPr>
                      <m:t>i</m:t>
                    </m:r>
                  </m:sub>
                </m:sSub>
              </m:sub>
            </m:sSub>
          </m:e>
        </m:d>
      </m:oMath>
      <w:r w:rsidR="008049DC" w:rsidRPr="008049DC">
        <w:rPr>
          <w:lang w:val="ru-RU" w:eastAsia="en-US"/>
        </w:rPr>
        <w:t xml:space="preserve">, </w:t>
      </w:r>
      <w:r w:rsidR="008049DC">
        <w:rPr>
          <w:lang w:eastAsia="en-US"/>
        </w:rPr>
        <w:t xml:space="preserve">ми представляємо тренувальні дані як </w:t>
      </w:r>
      <m:oMath>
        <m:r>
          <w:rPr>
            <w:rFonts w:ascii="Cambria Math" w:hAnsi="Cambria Math"/>
            <w:lang w:eastAsia="en-US"/>
          </w:rPr>
          <m:t>S`=</m:t>
        </m:r>
        <m:sSubSup>
          <m:sSubSupPr>
            <m:ctrlPr>
              <w:rPr>
                <w:rFonts w:ascii="Cambria Math" w:hAnsi="Cambria Math"/>
                <w:i/>
                <w:lang w:eastAsia="en-US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en-US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  <w:lang w:eastAsia="en-US"/>
              </w:rPr>
              <m:t>i=1</m:t>
            </m:r>
          </m:sub>
          <m:sup>
            <m:r>
              <w:rPr>
                <w:rFonts w:ascii="Cambria Math" w:hAnsi="Cambria Math"/>
                <w:lang w:eastAsia="en-US"/>
              </w:rPr>
              <m:t>m</m:t>
            </m:r>
          </m:sup>
        </m:sSubSup>
      </m:oMath>
      <w:r w:rsidR="008049DC" w:rsidRPr="008049DC">
        <w:rPr>
          <w:lang w:val="ru-RU" w:eastAsia="en-US"/>
        </w:rPr>
        <w:t xml:space="preserve">. </w:t>
      </w:r>
      <w:r w:rsidR="008049DC">
        <w:rPr>
          <w:lang w:eastAsia="en-US"/>
        </w:rPr>
        <w:t xml:space="preserve">Тут </w:t>
      </w:r>
      <m:oMath>
        <m:r>
          <w:rPr>
            <w:rFonts w:ascii="Cambria Math" w:hAnsi="Cambria Math"/>
            <w:lang w:eastAsia="en-US"/>
          </w:rPr>
          <m:t xml:space="preserve">x∈X, і </m:t>
        </m:r>
        <m:r>
          <w:rPr>
            <w:rFonts w:ascii="Cambria Math" w:hAnsi="Cambria Math"/>
            <w:lang w:val="en-US" w:eastAsia="en-US"/>
          </w:rPr>
          <m:t>X</m:t>
        </m:r>
        <m:r>
          <w:rPr>
            <w:rFonts w:ascii="Cambria Math" w:hAnsi="Cambria Math"/>
            <w:lang w:val="ru-RU" w:eastAsia="en-US"/>
          </w:rPr>
          <m:t xml:space="preserve"> ⊆ </m:t>
        </m:r>
        <m:sSup>
          <m:sSupPr>
            <m:ctrlPr>
              <w:rPr>
                <w:rFonts w:ascii="Cambria Math" w:hAnsi="Cambria Math"/>
                <w:i/>
                <w:lang w:val="en-US" w:eastAsia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ru-RU" w:eastAsia="en-US"/>
              </w:rPr>
              <m:t>R</m:t>
            </m:r>
          </m:e>
          <m:sup>
            <m:r>
              <w:rPr>
                <w:rFonts w:ascii="Cambria Math" w:hAnsi="Cambria Math"/>
                <w:lang w:val="en-US" w:eastAsia="en-US"/>
              </w:rPr>
              <m:t>d</m:t>
            </m:r>
          </m:sup>
        </m:sSup>
      </m:oMath>
    </w:p>
    <w:p w14:paraId="410799C7" w14:textId="4361EB41" w:rsidR="00F97FDF" w:rsidRDefault="00F97FDF" w:rsidP="00DC7C4F">
      <w:pPr>
        <w:rPr>
          <w:lang w:eastAsia="en-US"/>
        </w:rPr>
      </w:pPr>
      <w:r>
        <w:rPr>
          <w:lang w:eastAsia="en-US"/>
        </w:rPr>
        <w:t xml:space="preserve">Нашою ціллю є натренувати (локальну) модель ранжування </w:t>
      </w:r>
      <m:oMath>
        <m:r>
          <w:rPr>
            <w:rFonts w:ascii="Cambria Math" w:hAnsi="Cambria Math"/>
            <w:lang w:eastAsia="en-US"/>
          </w:rPr>
          <m:t>f</m:t>
        </m:r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q,d</m:t>
            </m:r>
          </m:e>
        </m:d>
        <m:r>
          <w:rPr>
            <w:rFonts w:ascii="Cambria Math" w:hAnsi="Cambria Math"/>
            <w:lang w:eastAsia="en-US"/>
          </w:rPr>
          <m:t>=f</m:t>
        </m:r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x</m:t>
            </m:r>
          </m:e>
        </m:d>
      </m:oMath>
      <w:r w:rsidR="008049DC" w:rsidRPr="008049DC">
        <w:rPr>
          <w:lang w:val="ru-RU" w:eastAsia="en-US"/>
        </w:rPr>
        <w:t xml:space="preserve"> </w:t>
      </w:r>
      <w:r w:rsidR="008049DC">
        <w:rPr>
          <w:lang w:eastAsia="en-US"/>
        </w:rPr>
        <w:t xml:space="preserve">яка може </w:t>
      </w:r>
      <w:r w:rsidR="007C1866">
        <w:rPr>
          <w:lang w:eastAsia="en-US"/>
        </w:rPr>
        <w:t>приписувати оцінки</w:t>
      </w:r>
      <w:r w:rsidR="008049DC">
        <w:rPr>
          <w:lang w:eastAsia="en-US"/>
        </w:rPr>
        <w:t xml:space="preserve"> </w:t>
      </w:r>
      <w:r w:rsidR="007C1866">
        <w:rPr>
          <w:lang w:eastAsia="en-US"/>
        </w:rPr>
        <w:t xml:space="preserve">заданим </w:t>
      </w:r>
      <w:r w:rsidR="008049DC">
        <w:rPr>
          <w:lang w:eastAsia="en-US"/>
        </w:rPr>
        <w:t>пар</w:t>
      </w:r>
      <w:r w:rsidR="007C1866">
        <w:rPr>
          <w:lang w:eastAsia="en-US"/>
        </w:rPr>
        <w:t>ам</w:t>
      </w:r>
      <w:r w:rsidR="008049DC">
        <w:rPr>
          <w:lang w:eastAsia="en-US"/>
        </w:rPr>
        <w:t xml:space="preserve"> запит-документ (</w:t>
      </w:r>
      <m:oMath>
        <m:r>
          <w:rPr>
            <w:rFonts w:ascii="Cambria Math" w:hAnsi="Cambria Math"/>
            <w:lang w:eastAsia="en-US"/>
          </w:rPr>
          <m:t>q</m:t>
        </m:r>
      </m:oMath>
      <w:r w:rsidR="008049DC">
        <w:rPr>
          <w:lang w:eastAsia="en-US"/>
        </w:rPr>
        <w:t xml:space="preserve"> і </w:t>
      </w:r>
      <m:oMath>
        <m:r>
          <w:rPr>
            <w:rFonts w:ascii="Cambria Math" w:hAnsi="Cambria Math"/>
            <w:lang w:eastAsia="en-US"/>
          </w:rPr>
          <m:t>d</m:t>
        </m:r>
      </m:oMath>
      <w:r w:rsidR="008049DC" w:rsidRPr="008049DC">
        <w:rPr>
          <w:lang w:val="ru-RU" w:eastAsia="en-US"/>
        </w:rPr>
        <w:t>)</w:t>
      </w:r>
      <w:r w:rsidR="007C1866">
        <w:rPr>
          <w:lang w:val="ru-RU" w:eastAsia="en-US"/>
        </w:rPr>
        <w:t xml:space="preserve"> </w:t>
      </w:r>
      <w:r w:rsidR="007C1866">
        <w:rPr>
          <w:lang w:eastAsia="en-US"/>
        </w:rPr>
        <w:t xml:space="preserve">або, що еквівалентно, заданим векторам </w:t>
      </w:r>
      <m:oMath>
        <m:r>
          <w:rPr>
            <w:rFonts w:ascii="Cambria Math" w:hAnsi="Cambria Math"/>
            <w:lang w:eastAsia="en-US"/>
          </w:rPr>
          <m:t>x</m:t>
        </m:r>
      </m:oMath>
      <w:r w:rsidR="007C1866" w:rsidRPr="007C1866">
        <w:rPr>
          <w:lang w:val="ru-RU" w:eastAsia="en-US"/>
        </w:rPr>
        <w:t>.</w:t>
      </w:r>
      <w:r w:rsidR="002C2F43" w:rsidRPr="002C2F43">
        <w:rPr>
          <w:lang w:val="ru-RU" w:eastAsia="en-US"/>
        </w:rPr>
        <w:t xml:space="preserve"> </w:t>
      </w:r>
      <w:r w:rsidR="002C2F43">
        <w:rPr>
          <w:lang w:eastAsia="en-US"/>
        </w:rPr>
        <w:t xml:space="preserve">Більш загально, ми можемо розглядати тренування глобальної моделі ранжування </w:t>
      </w:r>
      <m:oMath>
        <m:r>
          <w:rPr>
            <w:rFonts w:ascii="Cambria Math" w:hAnsi="Cambria Math"/>
            <w:lang w:eastAsia="en-US"/>
          </w:rPr>
          <m:t>F</m:t>
        </m:r>
        <m:d>
          <m:dPr>
            <m:ctrlPr>
              <w:rPr>
                <w:rFonts w:ascii="Cambria Math" w:hAnsi="Cambria Math"/>
                <w:i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q, D</m:t>
            </m:r>
          </m:e>
        </m:d>
        <m:r>
          <w:rPr>
            <w:rFonts w:ascii="Cambria Math" w:hAnsi="Cambria Math"/>
            <w:lang w:eastAsia="en-US"/>
          </w:rPr>
          <m:t>=F(x)</m:t>
        </m:r>
      </m:oMath>
      <w:r w:rsidR="002C2F43" w:rsidRPr="002C2F43">
        <w:rPr>
          <w:lang w:val="ru-RU" w:eastAsia="en-US"/>
        </w:rPr>
        <w:t xml:space="preserve">. </w:t>
      </w:r>
      <w:r w:rsidR="002C2F43">
        <w:rPr>
          <w:lang w:eastAsia="en-US"/>
        </w:rPr>
        <w:t>Локальна модель ранжування виводить скалярну оцінку, у той час як глобальна модель ранжування виводить вектор оцінок.</w:t>
      </w:r>
    </w:p>
    <w:p w14:paraId="1087380C" w14:textId="432B847C" w:rsidR="002C2F43" w:rsidRDefault="00684223" w:rsidP="00DC7C4F">
      <w:pPr>
        <w:rPr>
          <w:lang w:val="ru-RU"/>
        </w:rPr>
      </w:pPr>
      <w:r>
        <w:rPr>
          <w:iCs/>
          <w:lang w:eastAsia="en-US"/>
        </w:rPr>
        <w:t xml:space="preserve">Нехай документи у </w:t>
      </w:r>
      <m:oMath>
        <m:sSub>
          <m:sSubPr>
            <m:ctrlPr>
              <w:rPr>
                <w:rFonts w:ascii="Cambria Math" w:hAnsi="Cambria Math"/>
                <w:i/>
                <w:iCs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Pr="00684223">
        <w:rPr>
          <w:iCs/>
          <w:lang w:val="ru-RU" w:eastAsia="en-US"/>
        </w:rPr>
        <w:t xml:space="preserve"> </w:t>
      </w:r>
      <w:r>
        <w:rPr>
          <w:iCs/>
          <w:lang w:eastAsia="en-US"/>
        </w:rPr>
        <w:t xml:space="preserve">будуть ідентифікуватись цілими числами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1, 2,…,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</m:t>
                </m:r>
              </m:sub>
            </m:sSub>
          </m:e>
        </m:d>
      </m:oMath>
      <w:r w:rsidRPr="00684223">
        <w:rPr>
          <w:iCs/>
          <w:lang w:val="ru-RU" w:eastAsia="en-US"/>
        </w:rPr>
        <w:t>.</w:t>
      </w:r>
      <w:r w:rsidR="003C04BB">
        <w:rPr>
          <w:iCs/>
          <w:lang w:val="ru-RU" w:eastAsia="en-US"/>
        </w:rPr>
        <w:t xml:space="preserve"> </w:t>
      </w:r>
      <w:r w:rsidR="003C04BB">
        <w:rPr>
          <w:iCs/>
          <w:lang w:eastAsia="en-US"/>
        </w:rPr>
        <w:t xml:space="preserve">Визначимо перестановку (ранжований список) </w:t>
      </w:r>
      <m:oMath>
        <m:sSub>
          <m:sSubPr>
            <m:ctrlPr>
              <w:rPr>
                <w:rFonts w:ascii="Cambria Math" w:hAnsi="Cambria Math"/>
                <w:i/>
                <w:iCs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π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3C04BB" w:rsidRPr="003C04BB">
        <w:rPr>
          <w:iCs/>
          <w:lang w:val="ru-RU" w:eastAsia="en-US"/>
        </w:rPr>
        <w:t xml:space="preserve"> </w:t>
      </w:r>
      <w:r w:rsidR="003C04BB">
        <w:rPr>
          <w:iCs/>
          <w:lang w:eastAsia="en-US"/>
        </w:rPr>
        <w:t xml:space="preserve">на </w:t>
      </w:r>
      <m:oMath>
        <m:sSub>
          <m:sSubPr>
            <m:ctrlPr>
              <w:rPr>
                <w:rFonts w:ascii="Cambria Math" w:hAnsi="Cambria Math"/>
                <w:i/>
                <w:iCs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D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3C04BB" w:rsidRPr="003C04BB">
        <w:rPr>
          <w:iCs/>
          <w:lang w:val="ru-RU" w:eastAsia="en-US"/>
        </w:rPr>
        <w:t xml:space="preserve"> </w:t>
      </w:r>
      <w:r w:rsidR="003C04BB">
        <w:rPr>
          <w:iCs/>
          <w:lang w:eastAsia="en-US"/>
        </w:rPr>
        <w:t xml:space="preserve">як бієкцію з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lang w:eastAsia="en-US"/>
              </w:rPr>
            </m:ctrlPr>
          </m:dPr>
          <m:e>
            <m:r>
              <w:rPr>
                <w:rFonts w:ascii="Cambria Math" w:hAnsi="Cambria Math"/>
                <w:lang w:eastAsia="en-US"/>
              </w:rPr>
              <m:t>1, 2, …,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lang w:eastAsia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eastAsia="en-US"/>
                  </w:rPr>
                  <m:t>i</m:t>
                </m:r>
              </m:sub>
            </m:sSub>
          </m:e>
        </m:d>
      </m:oMath>
      <w:r w:rsidR="003C04BB" w:rsidRPr="003C04BB">
        <w:rPr>
          <w:iCs/>
          <w:lang w:val="ru-RU" w:eastAsia="en-US"/>
        </w:rPr>
        <w:t xml:space="preserve"> </w:t>
      </w:r>
      <w:r w:rsidR="003C04BB">
        <w:rPr>
          <w:iCs/>
          <w:lang w:val="ru-RU" w:eastAsia="en-US"/>
        </w:rPr>
        <w:t xml:space="preserve">у себе. </w:t>
      </w:r>
      <w:r w:rsidR="003C04BB">
        <w:rPr>
          <w:iCs/>
          <w:lang w:eastAsia="en-US"/>
        </w:rPr>
        <w:t xml:space="preserve">Будемо використовувати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/>
              </w:rPr>
              <m:t>i</m:t>
            </m:r>
          </m:sub>
        </m:sSub>
      </m:oMath>
      <w:r w:rsidR="003C04BB">
        <w:t xml:space="preserve"> для позначення множини усіх можливих перестановок 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C04BB"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</m:oMath>
      <w:r w:rsidR="003C04BB" w:rsidRPr="003C04BB">
        <w:rPr>
          <w:lang w:val="ru-RU"/>
        </w:rPr>
        <w:t xml:space="preserve"> </w:t>
      </w:r>
      <w:r w:rsidR="003C04BB">
        <w:t>для позначення рангу (позиції)</w:t>
      </w:r>
      <w:r w:rsidR="00415EB2">
        <w:t xml:space="preserve"> </w:t>
      </w:r>
      <m:oMath>
        <m:r>
          <w:rPr>
            <w:rFonts w:ascii="Cambria Math" w:hAnsi="Cambria Math"/>
          </w:rPr>
          <m:t>j</m:t>
        </m:r>
      </m:oMath>
      <w:r w:rsidR="00415EB2" w:rsidRPr="00415EB2">
        <w:rPr>
          <w:lang w:val="ru-RU"/>
        </w:rPr>
        <w:t>-</w:t>
      </w:r>
      <w:r w:rsidR="00415EB2">
        <w:t xml:space="preserve">го </w:t>
      </w:r>
      <w:r w:rsidR="00415EB2">
        <w:lastRenderedPageBreak/>
        <w:t xml:space="preserve">документу (або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415EB2" w:rsidRPr="00415EB2">
        <w:rPr>
          <w:lang w:val="ru-RU"/>
        </w:rPr>
        <w:t xml:space="preserve">) </w:t>
      </w:r>
      <w:r w:rsidR="003C04BB">
        <w:rPr>
          <w:iCs/>
          <w:lang w:eastAsia="en-US"/>
        </w:rPr>
        <w:t xml:space="preserve"> </w:t>
      </w:r>
      <w:r w:rsidR="00415EB2">
        <w:rPr>
          <w:iCs/>
          <w:lang w:eastAsia="en-US"/>
        </w:rPr>
        <w:t xml:space="preserve">у перестановці </w:t>
      </w:r>
      <m:oMath>
        <m:sSub>
          <m:sSubPr>
            <m:ctrlPr>
              <w:rPr>
                <w:rFonts w:ascii="Cambria Math" w:hAnsi="Cambria Math"/>
                <w:i/>
                <w:iCs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π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</m:oMath>
      <w:r w:rsidR="00415EB2" w:rsidRPr="00415EB2">
        <w:rPr>
          <w:iCs/>
          <w:lang w:val="ru-RU" w:eastAsia="en-US"/>
        </w:rPr>
        <w:t xml:space="preserve">. </w:t>
      </w:r>
      <w:r w:rsidR="00956D1E">
        <w:rPr>
          <w:iCs/>
          <w:lang w:eastAsia="en-US"/>
        </w:rPr>
        <w:t xml:space="preserve">Ранжування є нічим іншим як вибором перестановки </w:t>
      </w:r>
      <m:oMath>
        <m:sSub>
          <m:sSubPr>
            <m:ctrlPr>
              <w:rPr>
                <w:rFonts w:ascii="Cambria Math" w:hAnsi="Cambria Math"/>
                <w:i/>
                <w:iCs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π</m:t>
            </m:r>
          </m:e>
          <m:sub>
            <m:r>
              <w:rPr>
                <w:rFonts w:ascii="Cambria Math" w:hAnsi="Cambria Math"/>
                <w:lang w:eastAsia="en-US"/>
              </w:rPr>
              <m:t>i</m:t>
            </m:r>
          </m:sub>
        </m:sSub>
        <m:r>
          <w:rPr>
            <w:rFonts w:ascii="Cambria Math" w:hAnsi="Cambria Math"/>
            <w:lang w:eastAsia="en-US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i/>
                <w:iCs/>
                <w:lang w:eastAsia="en-US"/>
              </w:rPr>
            </m:ctrlPr>
          </m:e>
          <m:sub>
            <m:r>
              <w:rPr>
                <w:rFonts w:ascii="Cambria Math"/>
              </w:rPr>
              <m:t>i</m:t>
            </m:r>
          </m:sub>
        </m:sSub>
      </m:oMath>
      <w:r w:rsidR="00956D1E">
        <w:rPr>
          <w:lang w:val="ru-RU"/>
        </w:rPr>
        <w:t xml:space="preserve"> </w:t>
      </w:r>
      <w:r w:rsidR="00956D1E">
        <w:t xml:space="preserve">для заданого запиту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56D1E" w:rsidRPr="00956D1E">
        <w:rPr>
          <w:lang w:val="ru-RU"/>
        </w:rPr>
        <w:t xml:space="preserve"> </w:t>
      </w:r>
      <w:r w:rsidR="00956D1E">
        <w:t xml:space="preserve">і асоційованих документів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56D1E" w:rsidRPr="00956D1E">
        <w:rPr>
          <w:lang w:val="ru-RU"/>
        </w:rPr>
        <w:t xml:space="preserve"> </w:t>
      </w:r>
      <w:r w:rsidR="00956D1E">
        <w:t xml:space="preserve">використовуючи оцінки надані моделлю ранжування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956D1E" w:rsidRPr="00956D1E">
        <w:rPr>
          <w:lang w:val="ru-RU"/>
        </w:rPr>
        <w:t>.</w:t>
      </w:r>
    </w:p>
    <w:p w14:paraId="21F787D7" w14:textId="7F20EE01" w:rsidR="00716FC5" w:rsidRDefault="00956D1E" w:rsidP="005C76FD">
      <w:r>
        <w:t xml:space="preserve">Дані для тестування </w:t>
      </w:r>
      <w:r w:rsidR="005C76FD">
        <w:t xml:space="preserve">складаються з нового запиту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</m:oMath>
      <w:r w:rsidR="005C76FD" w:rsidRPr="005C76FD">
        <w:rPr>
          <w:lang w:val="ru-RU"/>
        </w:rPr>
        <w:t xml:space="preserve"> </w:t>
      </w:r>
      <w:r w:rsidR="005C76FD">
        <w:t xml:space="preserve">і асоційованих документів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</m:oMath>
      <w:r w:rsidR="00A83547">
        <w:t xml:space="preserve"> (дані для тестування можуть складатись і з більшої кількості запитів, проте для простоти </w:t>
      </w:r>
      <w:r w:rsidR="00D63BDB">
        <w:t>не будемо це враховувати</w:t>
      </w:r>
      <w:r w:rsidR="00A83547">
        <w:t>)</w:t>
      </w:r>
      <w:r w:rsidR="00A83547" w:rsidRPr="00A83547">
        <w:rPr>
          <w:lang w:val="ru-RU"/>
        </w:rPr>
        <w:t>.</w:t>
      </w:r>
      <w:r w:rsidR="005C76FD" w:rsidRPr="005C76FD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m+1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m+1</m:t>
                    </m:r>
                  </m:sub>
                </m:sSub>
              </m:e>
            </m:d>
          </m:e>
        </m:d>
      </m:oMath>
      <w:r w:rsidR="005C76FD" w:rsidRPr="005C76FD">
        <w:rPr>
          <w:lang w:val="ru-RU"/>
        </w:rPr>
        <w:t>.</w:t>
      </w:r>
      <w:r w:rsidR="005C76FD">
        <w:rPr>
          <w:lang w:val="ru-RU"/>
        </w:rPr>
        <w:t xml:space="preserve"> Ми </w:t>
      </w:r>
      <w:r w:rsidR="005C76FD">
        <w:t xml:space="preserve">створюємо вектор ознак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</m:oMath>
      <w:r w:rsidR="005C76FD" w:rsidRPr="005C76FD">
        <w:rPr>
          <w:lang w:val="ru-RU"/>
        </w:rPr>
        <w:t xml:space="preserve">, </w:t>
      </w:r>
      <w:r w:rsidR="005C76FD">
        <w:t>використовуючи натреновану модель ранжування</w:t>
      </w:r>
      <w:r w:rsidR="009A5208">
        <w:t xml:space="preserve">, призначаємо оцінки документам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</m:oMath>
      <w:r w:rsidR="00415393">
        <w:t xml:space="preserve">, сортуємо їх за оцінками, і надаємо ранжований список документів як вивід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m+1</m:t>
            </m:r>
          </m:sub>
        </m:sSub>
      </m:oMath>
      <w:r w:rsidR="00415393" w:rsidRPr="00415393">
        <w:rPr>
          <w:lang w:val="ru-RU"/>
        </w:rPr>
        <w:t>.</w:t>
      </w:r>
    </w:p>
    <w:p w14:paraId="6C62E932" w14:textId="556D208F" w:rsidR="002C4036" w:rsidRDefault="002C4036" w:rsidP="005C76FD">
      <w:r>
        <w:t xml:space="preserve">Дані для тренування та тестування </w:t>
      </w:r>
      <w:r w:rsidR="00C909E0">
        <w:t>схожі, проте відмінні від даних, що використовуються у таких традиційних задачах навчання з учителем як класифікація і регресія. Запит та асоційовані з ним документі формують групу. Групи є незалежними і мають однаковий розподіл, у той час коли елементи всередині групи не є такими. Локальна модель ранжування це функція запиту і документу, або, що еквівалентно, це функція вектору ознак отриманого із запиту і документу</w:t>
      </w:r>
      <w:r w:rsidR="00987FBA">
        <w:t xml:space="preserve"> </w:t>
      </w:r>
      <w:sdt>
        <w:sdtPr>
          <w:id w:val="-807474565"/>
          <w:citation/>
        </w:sdtPr>
        <w:sdtEndPr/>
        <w:sdtContent>
          <w:r w:rsidR="00987FBA">
            <w:fldChar w:fldCharType="begin"/>
          </w:r>
          <w:r w:rsidR="00987FBA">
            <w:instrText xml:space="preserve"> CITATION LIH11 \l 1058 </w:instrText>
          </w:r>
          <w:r w:rsidR="00987FBA">
            <w:fldChar w:fldCharType="separate"/>
          </w:r>
          <w:r w:rsidR="0009332E">
            <w:rPr>
              <w:noProof/>
            </w:rPr>
            <w:t>[3]</w:t>
          </w:r>
          <w:r w:rsidR="00987FBA">
            <w:fldChar w:fldCharType="end"/>
          </w:r>
        </w:sdtContent>
      </w:sdt>
      <w:r w:rsidR="00C909E0">
        <w:t>.</w:t>
      </w:r>
    </w:p>
    <w:p w14:paraId="08F0EBEB" w14:textId="77777777" w:rsidR="0051728F" w:rsidRPr="00C909E0" w:rsidRDefault="0051728F" w:rsidP="005C76FD">
      <w:pPr>
        <w:rPr>
          <w:i/>
        </w:rPr>
      </w:pPr>
    </w:p>
    <w:p w14:paraId="091EBA7E" w14:textId="33AF1F5A" w:rsidR="004A55F0" w:rsidRDefault="00F43537" w:rsidP="00B12DD7">
      <w:pPr>
        <w:pStyle w:val="Heading2"/>
        <w:spacing w:after="0"/>
      </w:pPr>
      <w:bookmarkStart w:id="8" w:name="_Toc106008508"/>
      <w:r>
        <w:t>Постановка формалізованої задачі</w:t>
      </w:r>
      <w:r w:rsidR="00912F89">
        <w:t xml:space="preserve"> ранжування</w:t>
      </w:r>
      <w:bookmarkEnd w:id="8"/>
    </w:p>
    <w:p w14:paraId="641FDBB4" w14:textId="77777777" w:rsidR="00B12DD7" w:rsidRPr="00B12DD7" w:rsidRDefault="00B12DD7" w:rsidP="00B12DD7"/>
    <w:p w14:paraId="24FFA1EA" w14:textId="0CF3A184" w:rsidR="00905B7E" w:rsidRDefault="00844145" w:rsidP="00844145">
      <w:r>
        <w:t xml:space="preserve">Формалізуємо задачу ранжування як задачу навчання </w:t>
      </w:r>
      <w:r w:rsidR="00355EF9">
        <w:t xml:space="preserve">з вчителем. Нехай </w:t>
      </w:r>
      <m:oMath>
        <m:r>
          <w:rPr>
            <w:rFonts w:ascii="Cambria Math" w:hAnsi="Cambria Math"/>
          </w:rPr>
          <m:t>ℵ</m:t>
        </m:r>
      </m:oMath>
      <w:r w:rsidR="00355EF9" w:rsidRPr="00355EF9">
        <w:t xml:space="preserve"> </w:t>
      </w:r>
      <w:r w:rsidR="00355EF9">
        <w:t xml:space="preserve">це вхідний простір (простір ознак), що складається зі списків векторів ознак, а </w:t>
      </w:r>
      <m:oMath>
        <m:r>
          <w:rPr>
            <w:rFonts w:ascii="Cambria Math" w:hAnsi="Cambria Math"/>
          </w:rPr>
          <m:t>γ</m:t>
        </m:r>
      </m:oMath>
      <w:r w:rsidR="00355EF9" w:rsidRPr="00355EF9">
        <w:t xml:space="preserve"> </w:t>
      </w:r>
      <w:r w:rsidR="00355EF9">
        <w:t xml:space="preserve">це вихідний простір, що складається зі списків оцінок. У подальшому вважатимемо, що </w:t>
      </w:r>
      <m:oMath>
        <m:r>
          <w:rPr>
            <w:rFonts w:ascii="Cambria Math" w:hAnsi="Cambria Math"/>
          </w:rPr>
          <m:t>x</m:t>
        </m:r>
      </m:oMath>
      <w:r w:rsidR="00355EF9" w:rsidRPr="00355EF9">
        <w:rPr>
          <w:lang w:val="ru-RU"/>
        </w:rPr>
        <w:t xml:space="preserve"> </w:t>
      </w:r>
      <w:r w:rsidR="00355EF9">
        <w:t xml:space="preserve">це елемент простору </w:t>
      </w:r>
      <m:oMath>
        <m:r>
          <w:rPr>
            <w:rFonts w:ascii="Cambria Math" w:hAnsi="Cambria Math"/>
          </w:rPr>
          <m:t>ℵ</m:t>
        </m:r>
      </m:oMath>
      <w:r w:rsidR="00355EF9">
        <w:t xml:space="preserve">, а </w:t>
      </w:r>
      <m:oMath>
        <m:r>
          <w:rPr>
            <w:rFonts w:ascii="Cambria Math" w:hAnsi="Cambria Math"/>
          </w:rPr>
          <m:t>y</m:t>
        </m:r>
      </m:oMath>
      <w:r w:rsidR="00355EF9" w:rsidRPr="00355EF9">
        <w:rPr>
          <w:lang w:val="ru-RU"/>
        </w:rPr>
        <w:t xml:space="preserve"> </w:t>
      </w:r>
      <w:r w:rsidR="00355EF9">
        <w:t xml:space="preserve">елемент простору </w:t>
      </w:r>
      <m:oMath>
        <m:r>
          <w:rPr>
            <w:rFonts w:ascii="Cambria Math" w:hAnsi="Cambria Math"/>
          </w:rPr>
          <m:t>γ</m:t>
        </m:r>
      </m:oMath>
      <w:r w:rsidR="00355EF9" w:rsidRPr="00355EF9">
        <w:rPr>
          <w:lang w:val="ru-RU"/>
        </w:rPr>
        <w:t>.</w:t>
      </w:r>
      <w:r w:rsidR="00355EF9">
        <w:t xml:space="preserve"> Нехай </w:t>
      </w:r>
      <m:oMath>
        <m:r>
          <w:rPr>
            <w:rFonts w:ascii="Cambria Math" w:hAnsi="Cambria Math"/>
          </w:rPr>
          <m:t>P(X,Y)</m:t>
        </m:r>
      </m:oMath>
      <w:r w:rsidR="00355EF9" w:rsidRPr="00FB2E10">
        <w:t xml:space="preserve"> </w:t>
      </w:r>
      <w:r w:rsidR="00355EF9">
        <w:t>це невідомий сумісний розподіл ймовірностей</w:t>
      </w:r>
      <w:r w:rsidR="00FB2E10">
        <w:t xml:space="preserve"> де випадкова змінна </w:t>
      </w:r>
      <m:oMath>
        <m:r>
          <w:rPr>
            <w:rFonts w:ascii="Cambria Math" w:hAnsi="Cambria Math"/>
          </w:rPr>
          <m:t>X</m:t>
        </m:r>
      </m:oMath>
      <w:r w:rsidR="00FB2E10" w:rsidRPr="00FB2E10">
        <w:t xml:space="preserve"> </w:t>
      </w:r>
      <w:r w:rsidR="00FB2E10">
        <w:t xml:space="preserve">приймає </w:t>
      </w:r>
      <m:oMath>
        <m:r>
          <w:rPr>
            <w:rFonts w:ascii="Cambria Math" w:hAnsi="Cambria Math"/>
          </w:rPr>
          <m:t>x</m:t>
        </m:r>
      </m:oMath>
      <w:r w:rsidR="00FB2E10" w:rsidRPr="00FB2E10">
        <w:t xml:space="preserve"> </w:t>
      </w:r>
      <w:r w:rsidR="00FB2E10">
        <w:lastRenderedPageBreak/>
        <w:t xml:space="preserve">як своє значення, а випадкова змінна </w:t>
      </w:r>
      <m:oMath>
        <m:r>
          <w:rPr>
            <w:rFonts w:ascii="Cambria Math" w:hAnsi="Cambria Math"/>
          </w:rPr>
          <m:t>Y</m:t>
        </m:r>
      </m:oMath>
      <w:r w:rsidR="00FB2E10" w:rsidRPr="00FB2E10">
        <w:t xml:space="preserve"> </w:t>
      </w:r>
      <w:r w:rsidR="00FB2E10">
        <w:t xml:space="preserve">приймає </w:t>
      </w:r>
      <m:oMath>
        <m:r>
          <w:rPr>
            <w:rFonts w:ascii="Cambria Math" w:hAnsi="Cambria Math"/>
          </w:rPr>
          <m:t>y</m:t>
        </m:r>
      </m:oMath>
      <w:r w:rsidR="00FB2E10" w:rsidRPr="00FB2E10">
        <w:t xml:space="preserve"> </w:t>
      </w:r>
      <w:r w:rsidR="00FB2E10">
        <w:t>як своє значення.</w:t>
      </w:r>
    </w:p>
    <w:p w14:paraId="0C5E3AC2" w14:textId="77777777" w:rsidR="00F70DD8" w:rsidRDefault="00FB2E10" w:rsidP="00844145">
      <w:r>
        <w:t xml:space="preserve">Нехай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 w:rsidRPr="001812C7">
        <w:rPr>
          <w:lang w:val="ru-RU"/>
        </w:rPr>
        <w:t xml:space="preserve"> </w:t>
      </w:r>
      <w:r>
        <w:t xml:space="preserve">це функція </w:t>
      </w:r>
      <w:r w:rsidR="001812C7">
        <w:t xml:space="preserve">відображення зі списку векторів ознак </w:t>
      </w:r>
      <m:oMath>
        <m:r>
          <w:rPr>
            <w:rFonts w:ascii="Cambria Math" w:hAnsi="Cambria Math"/>
          </w:rPr>
          <m:t>x</m:t>
        </m:r>
      </m:oMath>
      <w:r w:rsidR="001812C7" w:rsidRPr="001812C7">
        <w:rPr>
          <w:lang w:val="ru-RU"/>
        </w:rPr>
        <w:t xml:space="preserve"> </w:t>
      </w:r>
      <w:r w:rsidR="001812C7">
        <w:t xml:space="preserve">у список оцінок </w:t>
      </w:r>
      <m:oMath>
        <m:r>
          <w:rPr>
            <w:rFonts w:ascii="Cambria Math" w:hAnsi="Cambria Math"/>
          </w:rPr>
          <m:t>y</m:t>
        </m:r>
      </m:oMath>
      <w:r w:rsidR="001812C7" w:rsidRPr="001812C7">
        <w:rPr>
          <w:lang w:val="ru-RU"/>
        </w:rPr>
        <w:t xml:space="preserve">. </w:t>
      </w:r>
      <w:r w:rsidR="001812C7">
        <w:t xml:space="preserve">Ціллю навчання є автоматичне вивчення функції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812C7" w:rsidRPr="001812C7">
        <w:rPr>
          <w:lang w:val="ru-RU"/>
        </w:rPr>
        <w:t xml:space="preserve"> </w:t>
      </w:r>
      <w:r w:rsidR="001812C7">
        <w:t xml:space="preserve">за заданими тренувальними даними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, 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</m:oMath>
      <w:r w:rsidR="001812C7" w:rsidRPr="001812C7">
        <w:rPr>
          <w:lang w:val="ru-RU"/>
        </w:rPr>
        <w:t xml:space="preserve">. </w:t>
      </w:r>
      <w:r w:rsidR="001812C7">
        <w:t xml:space="preserve">Кожний елемент тренувальної вибірки складається із вектору ознак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1812C7">
        <w:t xml:space="preserve"> і відповідних оцінок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(i=1, …, m)</m:t>
        </m:r>
      </m:oMath>
      <w:r w:rsidR="001812C7" w:rsidRPr="001812C7">
        <w:rPr>
          <w:lang w:val="ru-RU"/>
        </w:rPr>
        <w:t xml:space="preserve">. </w:t>
      </w:r>
      <w:r w:rsidR="001812C7">
        <w:t xml:space="preserve">Тут </w:t>
      </w:r>
      <m:oMath>
        <m:r>
          <w:rPr>
            <w:rFonts w:ascii="Cambria Math" w:hAnsi="Cambria Math"/>
          </w:rPr>
          <m:t>m</m:t>
        </m:r>
      </m:oMath>
      <w:r w:rsidR="001812C7" w:rsidRPr="000259C5">
        <w:rPr>
          <w:lang w:val="ru-RU"/>
        </w:rPr>
        <w:t xml:space="preserve"> </w:t>
      </w:r>
      <w:r w:rsidR="00F70DD8">
        <w:t>позначає кількість елементів тренувальної вибірки.</w:t>
      </w:r>
    </w:p>
    <w:p w14:paraId="7987FF2B" w14:textId="4F9A1BDC" w:rsidR="00FB2E10" w:rsidRDefault="00F70DD8" w:rsidP="00844145">
      <m:oMath>
        <m:r>
          <w:rPr>
            <w:rFonts w:ascii="Cambria Math" w:hAnsi="Cambria Math"/>
            <w:lang w:val="ru-RU"/>
          </w:rPr>
          <m:t>F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ru-RU"/>
          </w:rPr>
          <m:t>x</m:t>
        </m:r>
        <m:r>
          <w:rPr>
            <w:rFonts w:ascii="Cambria Math" w:hAnsi="Cambria Math"/>
          </w:rPr>
          <m:t>)</m:t>
        </m:r>
      </m:oMath>
      <w:r w:rsidRPr="00F70DD8">
        <w:t xml:space="preserve"> </w:t>
      </w:r>
      <w:r>
        <w:t xml:space="preserve">і </w:t>
      </w:r>
      <m:oMath>
        <m:r>
          <w:rPr>
            <w:rFonts w:ascii="Cambria Math" w:hAnsi="Cambria Math"/>
          </w:rPr>
          <m:t>y</m:t>
        </m:r>
      </m:oMath>
      <w:r w:rsidRPr="00F70DD8">
        <w:rPr>
          <w:lang w:val="ru-RU"/>
        </w:rPr>
        <w:t xml:space="preserve"> </w:t>
      </w:r>
      <w:r>
        <w:t xml:space="preserve">можуть бути записані як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 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,…,f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</m:d>
      </m:oMath>
      <w:r w:rsidRPr="00F70DD8">
        <w:rPr>
          <w:lang w:val="ru-RU"/>
        </w:rPr>
        <w:t xml:space="preserve"> </w:t>
      </w:r>
      <w:r>
        <w:t xml:space="preserve">і </w:t>
      </w: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F70DD8">
        <w:rPr>
          <w:lang w:val="ru-RU"/>
        </w:rPr>
        <w:t xml:space="preserve">. </w:t>
      </w:r>
      <w:r>
        <w:t xml:space="preserve">Вектори ознак представляють об’єкти, що ранжуються. Тут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, i=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1,n</m:t>
            </m:r>
          </m:e>
        </m:acc>
      </m:oMath>
      <w:r w:rsidRPr="00F70DD8">
        <w:rPr>
          <w:lang w:val="ru-RU"/>
        </w:rPr>
        <w:t xml:space="preserve"> </w:t>
      </w:r>
      <w:r>
        <w:t xml:space="preserve">позначає локальну функцію ранжування і </w:t>
      </w:r>
      <m:oMath>
        <m:r>
          <w:rPr>
            <w:rFonts w:ascii="Cambria Math" w:hAnsi="Cambria Math"/>
          </w:rPr>
          <m:t>n</m:t>
        </m:r>
      </m:oMath>
      <w:r w:rsidRPr="00F70DD8">
        <w:rPr>
          <w:lang w:val="ru-RU"/>
        </w:rPr>
        <w:t xml:space="preserve"> </w:t>
      </w:r>
      <w:r>
        <w:t>позначає кількість векторів ознак и оцінок.</w:t>
      </w:r>
    </w:p>
    <w:p w14:paraId="0A37F13F" w14:textId="7C6BA4F0" w:rsidR="00591B45" w:rsidRPr="00A110C1" w:rsidRDefault="00A110C1" w:rsidP="00844145">
      <w:r>
        <w:t xml:space="preserve">Задачею роботи є створення локальної функцій ранжування, що буде залежати від усього вектору </w:t>
      </w:r>
      <m:oMath>
        <m:r>
          <w:rPr>
            <w:rFonts w:ascii="Cambria Math" w:hAnsi="Cambria Math"/>
          </w:rPr>
          <m:t>x</m:t>
        </m:r>
      </m:oMath>
      <w:r>
        <w:t xml:space="preserve">, а не </w:t>
      </w:r>
      <w:r w:rsidR="00A4283F">
        <w:t xml:space="preserve">лише </w:t>
      </w:r>
      <w:r>
        <w:t xml:space="preserve">від </w:t>
      </w:r>
      <w:r w:rsidR="00A4283F">
        <w:t xml:space="preserve">одної з </w:t>
      </w:r>
      <w:r>
        <w:t>його компонент</w:t>
      </w:r>
      <w:r w:rsidRPr="00A110C1">
        <w:rPr>
          <w:lang w:val="ru-RU"/>
        </w:rPr>
        <w:t>.</w:t>
      </w:r>
    </w:p>
    <w:p w14:paraId="234812FA" w14:textId="0BCB8284" w:rsidR="00F70DD8" w:rsidRDefault="00F70DD8" w:rsidP="00844145">
      <w:r>
        <w:t xml:space="preserve">Функція втрат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∙ ,  ∙ </m:t>
            </m:r>
          </m:e>
        </m:d>
      </m:oMath>
      <w:r w:rsidR="00D44930">
        <w:t xml:space="preserve"> використовується для оцінки результатів прогнозів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 w:rsidR="00D44930">
        <w:rPr>
          <w:lang w:val="ru-RU"/>
        </w:rPr>
        <w:t xml:space="preserve">. </w:t>
      </w:r>
      <w:r w:rsidR="00D44930">
        <w:t xml:space="preserve">Спочатку, вектори ознак </w:t>
      </w:r>
      <m:oMath>
        <m:r>
          <w:rPr>
            <w:rFonts w:ascii="Cambria Math" w:hAnsi="Cambria Math"/>
          </w:rPr>
          <m:t>x</m:t>
        </m:r>
      </m:oMath>
      <w:r w:rsidR="00D44930" w:rsidRPr="00D44930">
        <w:rPr>
          <w:lang w:val="ru-RU"/>
        </w:rPr>
        <w:t xml:space="preserve"> </w:t>
      </w:r>
      <w:r w:rsidR="00D44930">
        <w:t xml:space="preserve">ранжуються у відповідності до </w:t>
      </w:r>
      <m:oMath>
        <m:r>
          <w:rPr>
            <w:rFonts w:ascii="Cambria Math" w:hAnsi="Cambria Math"/>
          </w:rPr>
          <m:t>F(x)</m:t>
        </m:r>
      </m:oMath>
      <w:r w:rsidR="00D44930">
        <w:rPr>
          <w:lang w:val="ru-RU"/>
        </w:rPr>
        <w:t xml:space="preserve">, </w:t>
      </w:r>
      <w:r w:rsidR="00B97077">
        <w:t xml:space="preserve">потім перші </w:t>
      </w:r>
      <m:oMath>
        <m:r>
          <w:rPr>
            <w:rFonts w:ascii="Cambria Math" w:hAnsi="Cambria Math"/>
          </w:rPr>
          <m:t>n</m:t>
        </m:r>
      </m:oMath>
      <w:r w:rsidR="00B97077" w:rsidRPr="00B97077">
        <w:rPr>
          <w:lang w:val="ru-RU"/>
        </w:rPr>
        <w:t xml:space="preserve"> </w:t>
      </w:r>
      <w:r w:rsidR="00B97077">
        <w:t xml:space="preserve">результатів ранжування оцінюються з використанням відповідних оцінок </w:t>
      </w:r>
      <m:oMath>
        <m:r>
          <w:rPr>
            <w:rFonts w:ascii="Cambria Math" w:hAnsi="Cambria Math"/>
          </w:rPr>
          <m:t>y</m:t>
        </m:r>
      </m:oMath>
      <w:r w:rsidR="00B97077" w:rsidRPr="00B97077">
        <w:rPr>
          <w:lang w:val="ru-RU"/>
        </w:rPr>
        <w:t xml:space="preserve">. </w:t>
      </w:r>
      <w:r w:rsidR="00B97077">
        <w:t xml:space="preserve">Якщо вектори ознак з високими оцінками ранжовано високо, то втрати будуть малими. </w:t>
      </w:r>
      <w:r w:rsidR="00834D0C">
        <w:t xml:space="preserve">Інакше, втрати будуть великими. Функція втрат конкретно представлена як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</m:oMath>
      <w:r w:rsidR="00834D0C" w:rsidRPr="00834D0C">
        <w:rPr>
          <w:lang w:val="ru-RU"/>
        </w:rPr>
        <w:t xml:space="preserve">. </w:t>
      </w:r>
      <w:r w:rsidR="00834D0C">
        <w:t>Зазначимо, що функція втрат для ранжування дещо відрізняється від функції втрат у інших статистичних задачах навчання, у тому сенсі, що вона використовує сортування.</w:t>
      </w:r>
    </w:p>
    <w:p w14:paraId="195ABF52" w14:textId="21300201" w:rsidR="00834D0C" w:rsidRDefault="00173EA7" w:rsidP="00844145">
      <w:r>
        <w:t xml:space="preserve">Визначимо функцію ризику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 w:rsidRPr="00173EA7">
        <w:t xml:space="preserve"> </w:t>
      </w:r>
      <w:r>
        <w:t xml:space="preserve">як очікувану функцію втрат відносно сумісного розподілу </w:t>
      </w:r>
      <m:oMath>
        <m:r>
          <w:rPr>
            <w:rFonts w:ascii="Cambria Math" w:hAnsi="Cambria Math"/>
          </w:rPr>
          <m:t>P(X, Y)</m:t>
        </m:r>
      </m:oMath>
      <w:r w:rsidRPr="00173EA7">
        <w:t>,</w:t>
      </w:r>
    </w:p>
    <w:p w14:paraId="49C99423" w14:textId="10734A38" w:rsidR="00173EA7" w:rsidRPr="00173EA7" w:rsidRDefault="00173EA7" w:rsidP="00844145">
      <w:pPr>
        <w:rPr>
          <w:iCs/>
        </w:rPr>
      </w:pPr>
      <m:oMathPara>
        <m:oMath>
          <m:r>
            <w:rPr>
              <w:rFonts w:ascii="Cambria Math" w:hAnsi="Cambria Math"/>
            </w:rPr>
            <w:lastRenderedPageBreak/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ℵ×γ</m:t>
              </m:r>
            </m:sub>
            <m:sup/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</w:rPr>
                    <m:t>,y</m:t>
                  </m:r>
                </m:e>
              </m:d>
              <m:r>
                <w:rPr>
                  <w:rFonts w:ascii="Cambria Math" w:hAnsi="Cambria Math"/>
                </w:rPr>
                <m:t>dP(x,y)</m:t>
              </m:r>
            </m:e>
          </m:nary>
        </m:oMath>
      </m:oMathPara>
    </w:p>
    <w:p w14:paraId="31F312B2" w14:textId="3226CF37" w:rsidR="00173EA7" w:rsidRDefault="00173EA7" w:rsidP="00844145">
      <w:pPr>
        <w:rPr>
          <w:iCs/>
        </w:rPr>
      </w:pPr>
      <w:r>
        <w:rPr>
          <w:iCs/>
        </w:rPr>
        <w:t>За наявними тренувальними даними, ми обчислюємо емпіричну функцію ризику:</w:t>
      </w:r>
    </w:p>
    <w:p w14:paraId="15E84188" w14:textId="5ADDDC37" w:rsidR="00173EA7" w:rsidRPr="00154FBD" w:rsidRDefault="00CB347A" w:rsidP="00844145">
      <w:pPr>
        <w:rPr>
          <w:i/>
          <w:iCs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82A4192" w14:textId="77777777" w:rsidR="00154FBD" w:rsidRDefault="00154FBD" w:rsidP="00154FBD">
      <w:pPr>
        <w:rPr>
          <w:lang w:val="ru-RU"/>
        </w:rPr>
      </w:pPr>
      <w:r>
        <w:t xml:space="preserve">Тоді задача навчання стає задачею мінімізації емпіричної функції ризику, як у інших задачах навчання. Мінімізувати емпіричну функцію ризику може бути складно через природу функції втрат (вона не є неперервною і використовує сортування). Ми можемо розглянути використання сурогатної функції втрат </w:t>
      </w:r>
      <m:oMath>
        <m:r>
          <w:rPr>
            <w:rFonts w:ascii="Cambria Math" w:hAnsi="Cambria Math"/>
          </w:rPr>
          <m:t>L`(F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,y)</m:t>
        </m:r>
      </m:oMath>
      <w:r w:rsidRPr="00154FBD">
        <w:rPr>
          <w:lang w:val="ru-RU"/>
        </w:rPr>
        <w:t>.</w:t>
      </w:r>
    </w:p>
    <w:p w14:paraId="0E19A426" w14:textId="77777777" w:rsidR="0010335D" w:rsidRDefault="00154FBD" w:rsidP="00154FBD">
      <w:r>
        <w:t xml:space="preserve">Відповідна </w:t>
      </w:r>
      <w:r w:rsidR="0010335D">
        <w:t>емпірична функція втрат:</w:t>
      </w:r>
    </w:p>
    <w:p w14:paraId="62B2BDE2" w14:textId="77777777" w:rsidR="0010335D" w:rsidRDefault="00CB347A" w:rsidP="00154FBD">
      <w:pPr>
        <w:rPr>
          <w:iCs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'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L'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FA4EB04" w14:textId="77777777" w:rsidR="0010335D" w:rsidRDefault="0010335D" w:rsidP="00154FBD">
      <w:pPr>
        <w:rPr>
          <w:iCs/>
        </w:rPr>
      </w:pPr>
      <w:r>
        <w:rPr>
          <w:iCs/>
        </w:rPr>
        <w:t>Ми також можемо ввести регуляризацію для проведення мінімізації регуляризованого емпіричного ризику. У таких випадках задача навчання перетворюється на задачу мінімізації (регуляризованої) емпіричної функції ризику заснованої на сурогатній функції втрат.</w:t>
      </w:r>
    </w:p>
    <w:p w14:paraId="720F1FC1" w14:textId="77777777" w:rsidR="00C96F8C" w:rsidRDefault="00806749" w:rsidP="00154FBD">
      <w:pPr>
        <w:rPr>
          <w:iCs/>
        </w:rPr>
      </w:pPr>
      <w:r>
        <w:rPr>
          <w:iCs/>
        </w:rPr>
        <w:t xml:space="preserve">Зазначимо, що ми використали формулювання машинного навчання тут. Під час добування даних, вектори ознак отримуються із запиту і асоційованих із ним документів. Оцінки </w:t>
      </w:r>
      <m:oMath>
        <m:r>
          <w:rPr>
            <w:rFonts w:ascii="Cambria Math" w:hAnsi="Cambria Math"/>
          </w:rPr>
          <m:t>y</m:t>
        </m:r>
      </m:oMath>
      <w:r w:rsidRPr="00757815">
        <w:rPr>
          <w:iCs/>
          <w:lang w:val="ru-RU"/>
        </w:rPr>
        <w:t xml:space="preserve"> </w:t>
      </w:r>
      <w:r>
        <w:rPr>
          <w:iCs/>
        </w:rPr>
        <w:t xml:space="preserve">представляють ступені релевантності документів відносно запиту. </w:t>
      </w:r>
      <w:r w:rsidR="00757815">
        <w:rPr>
          <w:iCs/>
        </w:rPr>
        <w:t xml:space="preserve">Ми використовуємо глобальну функцію ранжування </w:t>
      </w:r>
      <m:oMath>
        <m:r>
          <w:rPr>
            <w:rFonts w:ascii="Cambria Math" w:hAnsi="Cambria Math"/>
          </w:rPr>
          <m:t>F(∙)</m:t>
        </m:r>
      </m:oMath>
      <w:r w:rsidR="00757815" w:rsidRPr="00757815">
        <w:rPr>
          <w:iCs/>
          <w:lang w:val="ru-RU"/>
        </w:rPr>
        <w:t xml:space="preserve">. </w:t>
      </w:r>
      <w:r w:rsidR="00757815">
        <w:rPr>
          <w:iCs/>
        </w:rPr>
        <w:t xml:space="preserve">На практиці, це може бути локальна функція ранжування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 w:rsidR="00757815" w:rsidRPr="0018265C">
        <w:rPr>
          <w:iCs/>
          <w:lang w:val="ru-RU"/>
        </w:rPr>
        <w:t xml:space="preserve">. </w:t>
      </w:r>
      <w:r w:rsidR="0018265C">
        <w:rPr>
          <w:iCs/>
        </w:rPr>
        <w:t xml:space="preserve">Кількість векторів </w:t>
      </w:r>
      <w:r w:rsidR="0018265C">
        <w:rPr>
          <w:iCs/>
        </w:rPr>
        <w:lastRenderedPageBreak/>
        <w:t xml:space="preserve">ознак у </w:t>
      </w:r>
      <m:oMath>
        <m:r>
          <w:rPr>
            <w:rFonts w:ascii="Cambria Math" w:hAnsi="Cambria Math"/>
          </w:rPr>
          <m:t>x</m:t>
        </m:r>
      </m:oMath>
      <w:r w:rsidR="0018265C" w:rsidRPr="0018265C">
        <w:rPr>
          <w:iCs/>
          <w:lang w:val="ru-RU"/>
        </w:rPr>
        <w:t xml:space="preserve"> </w:t>
      </w:r>
      <w:r w:rsidR="0018265C">
        <w:rPr>
          <w:iCs/>
        </w:rPr>
        <w:t xml:space="preserve">може бути дуже великою, навіть нескінченою. Проте оцінка (функція втрат) враховує лише </w:t>
      </w:r>
      <m:oMath>
        <m:r>
          <w:rPr>
            <w:rFonts w:ascii="Cambria Math" w:hAnsi="Cambria Math"/>
          </w:rPr>
          <m:t>n</m:t>
        </m:r>
      </m:oMath>
      <w:r w:rsidR="0018265C" w:rsidRPr="000259C5">
        <w:rPr>
          <w:iCs/>
        </w:rPr>
        <w:t xml:space="preserve"> </w:t>
      </w:r>
      <w:r w:rsidR="0018265C">
        <w:rPr>
          <w:iCs/>
        </w:rPr>
        <w:t>результатів.</w:t>
      </w:r>
    </w:p>
    <w:p w14:paraId="1E824DD3" w14:textId="28285E0D" w:rsidR="00B12DD7" w:rsidRDefault="00C96F8C" w:rsidP="00F03445">
      <w:pPr>
        <w:rPr>
          <w:iCs/>
        </w:rPr>
      </w:pPr>
      <w:r>
        <w:rPr>
          <w:iCs/>
        </w:rPr>
        <w:t xml:space="preserve">У задачах добування даних, справжня функція втрат може бути </w:t>
      </w:r>
      <w:r w:rsidR="00A8080B">
        <w:rPr>
          <w:iCs/>
        </w:rPr>
        <w:t xml:space="preserve">визначена на основі </w:t>
      </w:r>
      <w:r w:rsidR="00A8080B">
        <w:rPr>
          <w:iCs/>
          <w:lang w:val="en-US"/>
        </w:rPr>
        <w:t>Normalized</w:t>
      </w:r>
      <w:r w:rsidR="00A8080B" w:rsidRPr="00A8080B">
        <w:rPr>
          <w:iCs/>
        </w:rPr>
        <w:t xml:space="preserve"> </w:t>
      </w:r>
      <w:r w:rsidR="00A8080B">
        <w:rPr>
          <w:iCs/>
          <w:lang w:val="en-US"/>
        </w:rPr>
        <w:t>Discounted</w:t>
      </w:r>
      <w:r w:rsidR="00A8080B" w:rsidRPr="00A8080B">
        <w:rPr>
          <w:iCs/>
        </w:rPr>
        <w:t xml:space="preserve"> </w:t>
      </w:r>
      <w:r w:rsidR="00A8080B">
        <w:rPr>
          <w:iCs/>
          <w:lang w:val="en-US"/>
        </w:rPr>
        <w:t>Cumulative</w:t>
      </w:r>
      <w:r w:rsidR="00A8080B" w:rsidRPr="00A8080B">
        <w:rPr>
          <w:iCs/>
        </w:rPr>
        <w:t xml:space="preserve"> </w:t>
      </w:r>
      <w:r w:rsidR="00A8080B">
        <w:rPr>
          <w:iCs/>
          <w:lang w:val="en-US"/>
        </w:rPr>
        <w:t>Gain</w:t>
      </w:r>
      <w:r w:rsidR="00A8080B" w:rsidRPr="00A8080B">
        <w:rPr>
          <w:iCs/>
        </w:rPr>
        <w:t xml:space="preserve"> </w:t>
      </w:r>
      <w:r w:rsidR="00A8080B">
        <w:rPr>
          <w:iCs/>
        </w:rPr>
        <w:t xml:space="preserve">або </w:t>
      </w:r>
      <w:r w:rsidR="00A8080B">
        <w:rPr>
          <w:iCs/>
          <w:lang w:val="en-US"/>
        </w:rPr>
        <w:t>Mean</w:t>
      </w:r>
      <w:r w:rsidR="00A8080B" w:rsidRPr="00A8080B">
        <w:rPr>
          <w:iCs/>
        </w:rPr>
        <w:t xml:space="preserve"> </w:t>
      </w:r>
      <w:r w:rsidR="00A8080B">
        <w:rPr>
          <w:iCs/>
          <w:lang w:val="en-US"/>
        </w:rPr>
        <w:t>Average</w:t>
      </w:r>
      <w:r w:rsidR="00A8080B" w:rsidRPr="00A8080B">
        <w:rPr>
          <w:iCs/>
        </w:rPr>
        <w:t xml:space="preserve"> </w:t>
      </w:r>
      <w:r w:rsidR="00A8080B">
        <w:rPr>
          <w:iCs/>
          <w:lang w:val="en-US"/>
        </w:rPr>
        <w:t>Precision</w:t>
      </w:r>
      <w:r w:rsidR="00A8080B" w:rsidRPr="00A8080B">
        <w:rPr>
          <w:iCs/>
        </w:rPr>
        <w:t xml:space="preserve">. </w:t>
      </w:r>
      <w:r w:rsidR="00A8080B">
        <w:rPr>
          <w:iCs/>
        </w:rPr>
        <w:t xml:space="preserve">Для сурогатної функції втрат існують також різні способи визначення, що веде до різних підходах до розв’язку задачі ранжування. Наприклад, можна визначити </w:t>
      </w:r>
      <w:r w:rsidR="00A8080B">
        <w:rPr>
          <w:iCs/>
          <w:lang w:val="en-US"/>
        </w:rPr>
        <w:t xml:space="preserve">pointwise, pairwise, listwise </w:t>
      </w:r>
      <w:r w:rsidR="00A8080B">
        <w:rPr>
          <w:iCs/>
        </w:rPr>
        <w:t>функції втрат</w:t>
      </w:r>
      <w:r w:rsidR="00A62C5C">
        <w:rPr>
          <w:iCs/>
        </w:rPr>
        <w:t xml:space="preserve"> </w:t>
      </w:r>
      <w:sdt>
        <w:sdtPr>
          <w:rPr>
            <w:iCs/>
          </w:rPr>
          <w:id w:val="-55859779"/>
          <w:citation/>
        </w:sdtPr>
        <w:sdtEndPr/>
        <w:sdtContent>
          <w:r w:rsidR="00A62C5C">
            <w:rPr>
              <w:iCs/>
            </w:rPr>
            <w:fldChar w:fldCharType="begin"/>
          </w:r>
          <w:r w:rsidR="00A62C5C">
            <w:rPr>
              <w:iCs/>
            </w:rPr>
            <w:instrText xml:space="preserve"> CITATION LIH11 \l 1058 </w:instrText>
          </w:r>
          <w:r w:rsidR="00A62C5C">
            <w:rPr>
              <w:iCs/>
            </w:rPr>
            <w:fldChar w:fldCharType="separate"/>
          </w:r>
          <w:r w:rsidR="0009332E">
            <w:rPr>
              <w:noProof/>
            </w:rPr>
            <w:t>[3]</w:t>
          </w:r>
          <w:r w:rsidR="00A62C5C">
            <w:rPr>
              <w:iCs/>
            </w:rPr>
            <w:fldChar w:fldCharType="end"/>
          </w:r>
        </w:sdtContent>
      </w:sdt>
      <w:r w:rsidR="00A8080B">
        <w:rPr>
          <w:iCs/>
        </w:rPr>
        <w:t>.</w:t>
      </w:r>
    </w:p>
    <w:p w14:paraId="2FACDF9B" w14:textId="77777777" w:rsidR="00BE3A56" w:rsidRPr="00F03445" w:rsidRDefault="00BE3A56" w:rsidP="00F03445">
      <w:pPr>
        <w:rPr>
          <w:iCs/>
        </w:rPr>
      </w:pPr>
    </w:p>
    <w:p w14:paraId="254C7355" w14:textId="77777777" w:rsidR="00F43537" w:rsidRDefault="00F43537">
      <w:pPr>
        <w:widowControl/>
        <w:autoSpaceDE/>
        <w:autoSpaceDN/>
        <w:adjustRightInd/>
        <w:spacing w:after="0" w:line="276" w:lineRule="auto"/>
        <w:ind w:firstLine="0"/>
        <w:jc w:val="left"/>
        <w:rPr>
          <w:rFonts w:eastAsia="Arial" w:cs="Arial"/>
          <w:szCs w:val="40"/>
          <w:lang w:eastAsia="en-US"/>
        </w:rPr>
      </w:pPr>
      <w:r>
        <w:br w:type="page"/>
      </w:r>
    </w:p>
    <w:p w14:paraId="4AA74971" w14:textId="15F2F923" w:rsidR="0006667B" w:rsidRDefault="00953179" w:rsidP="00CA1BFE">
      <w:pPr>
        <w:pStyle w:val="Heading1"/>
      </w:pPr>
      <w:bookmarkStart w:id="9" w:name="_Toc106008509"/>
      <w:r>
        <w:lastRenderedPageBreak/>
        <w:t>РОЗРОБКА АЛГОРИТМУ НАВЧАННЯ ТОЧКОВОЇ МОДЕЛІ РАНЖУВАННЯ, ЗАЛЕЖНОЇ ВІД КОНТЕКСТУ СПИСКУ</w:t>
      </w:r>
      <w:bookmarkEnd w:id="9"/>
    </w:p>
    <w:p w14:paraId="33BD0130" w14:textId="64BFEF85" w:rsidR="00CA1BFE" w:rsidRPr="00CA1BFE" w:rsidRDefault="00CA1BFE" w:rsidP="00CA1BFE">
      <w:pPr>
        <w:rPr>
          <w:rFonts w:eastAsia="Arial"/>
          <w:lang w:eastAsia="en-US"/>
        </w:rPr>
      </w:pPr>
    </w:p>
    <w:p w14:paraId="012FD691" w14:textId="77777777" w:rsidR="00F43537" w:rsidRDefault="00F43537" w:rsidP="00F43537">
      <w:pPr>
        <w:pStyle w:val="Heading2"/>
        <w:numPr>
          <w:ilvl w:val="1"/>
          <w:numId w:val="15"/>
        </w:numPr>
      </w:pPr>
      <w:bookmarkStart w:id="10" w:name="_Toc106008510"/>
      <w:r>
        <w:t xml:space="preserve">Ранжування за </w:t>
      </w:r>
      <w:r>
        <w:rPr>
          <w:lang w:val="en-US"/>
        </w:rPr>
        <w:t>p</w:t>
      </w:r>
      <w:r w:rsidRPr="00AB0A0B">
        <w:rPr>
          <w:lang w:val="en-US"/>
        </w:rPr>
        <w:t xml:space="preserve">ointwise </w:t>
      </w:r>
      <w:r>
        <w:t>підходом</w:t>
      </w:r>
      <w:bookmarkEnd w:id="10"/>
    </w:p>
    <w:p w14:paraId="23473957" w14:textId="77777777" w:rsidR="00F43537" w:rsidRPr="00B12DD7" w:rsidRDefault="00F43537" w:rsidP="00F43537"/>
    <w:p w14:paraId="7E6F8F13" w14:textId="77777777" w:rsidR="00F43537" w:rsidRDefault="00F43537" w:rsidP="00F43537">
      <w:r>
        <w:rPr>
          <w:lang w:val="en-US"/>
        </w:rPr>
        <w:t>Pointwise</w:t>
      </w:r>
      <w:r w:rsidRPr="00A62C5C">
        <w:t xml:space="preserve"> </w:t>
      </w:r>
      <w:r>
        <w:t>підхід перетворює задачу ранжування на задачу класифікації, регресії чи порядкової класифікації і застосовуються існуючі методи класифікації, регресії чи порядкової класифікації. Тому структура групи ранжування ігнорується у цьому підході.</w:t>
      </w:r>
    </w:p>
    <w:p w14:paraId="18D0DAC1" w14:textId="77777777" w:rsidR="00F43537" w:rsidRDefault="00F43537" w:rsidP="00F43537">
      <w:r>
        <w:t>У роботі приділено увагу підходу, що перетворює задачу ранжування на задачу класифікації. Кожному з кандидатів приписується лейбл приналежності до одного з 2х класів:</w:t>
      </w:r>
    </w:p>
    <w:p w14:paraId="1F64F050" w14:textId="77777777" w:rsidR="00F43537" w:rsidRDefault="00F43537" w:rsidP="00F43537">
      <w:r>
        <w:t>0 – якщо кандидат не є шуканою сутністю</w:t>
      </w:r>
    </w:p>
    <w:p w14:paraId="7E63EA80" w14:textId="77777777" w:rsidR="00F43537" w:rsidRDefault="00F43537" w:rsidP="00F43537">
      <w:r>
        <w:t>1 – якщо кандидат є шуканою сутністю</w:t>
      </w:r>
    </w:p>
    <w:p w14:paraId="5A282E9A" w14:textId="77777777" w:rsidR="00F43537" w:rsidRPr="00F03445" w:rsidRDefault="00F43537" w:rsidP="00F43537">
      <w:r>
        <w:t xml:space="preserve"> Тоді у якості локальної функції ранжування </w:t>
      </w:r>
      <m:oMath>
        <m:r>
          <w:rPr>
            <w:rFonts w:ascii="Cambria Math" w:hAnsi="Cambria Math"/>
          </w:rPr>
          <m:t>f(x)</m:t>
        </m:r>
      </m:oMath>
      <w:r w:rsidRPr="00FC33BA">
        <w:t xml:space="preserve"> </w:t>
      </w:r>
      <w:r>
        <w:t>можна використовувати модель класифікації, вихідним значенням якої є вірогідність того, що кандидат є шуканою сутністю (тобто вірогідність приналежності кандидата до класу «1»).</w:t>
      </w:r>
    </w:p>
    <w:p w14:paraId="5290BEC2" w14:textId="77777777" w:rsidR="00F43537" w:rsidRDefault="00F43537" w:rsidP="00F43537">
      <w:pPr>
        <w:widowControl/>
        <w:autoSpaceDE/>
        <w:autoSpaceDN/>
        <w:adjustRightInd/>
        <w:spacing w:after="0" w:line="276" w:lineRule="auto"/>
        <w:ind w:firstLine="0"/>
        <w:jc w:val="left"/>
        <w:rPr>
          <w:szCs w:val="32"/>
        </w:rPr>
      </w:pPr>
      <w:r>
        <w:br w:type="page"/>
      </w:r>
    </w:p>
    <w:p w14:paraId="6A98F77D" w14:textId="4FAA5F5A" w:rsidR="00BE3A56" w:rsidRDefault="00BE3A56" w:rsidP="00BE3A56">
      <w:pPr>
        <w:pStyle w:val="Heading2"/>
      </w:pPr>
      <w:bookmarkStart w:id="11" w:name="_Toc106008511"/>
      <w:r>
        <w:lastRenderedPageBreak/>
        <w:t xml:space="preserve">Алгоритм </w:t>
      </w:r>
      <w:r w:rsidRPr="004A55F0">
        <w:t xml:space="preserve">навчання точкової моделі ранжування, залежної від </w:t>
      </w:r>
      <w:r>
        <w:t xml:space="preserve">усього </w:t>
      </w:r>
      <w:r w:rsidRPr="004A55F0">
        <w:t>списку</w:t>
      </w:r>
      <w:bookmarkEnd w:id="11"/>
      <w:r w:rsidRPr="004A55F0">
        <w:t xml:space="preserve"> </w:t>
      </w:r>
    </w:p>
    <w:p w14:paraId="095B666E" w14:textId="46366918" w:rsidR="00BE3A56" w:rsidRPr="00B12DD7" w:rsidRDefault="00BE3A56" w:rsidP="00BE3A56"/>
    <w:p w14:paraId="127552A5" w14:textId="1E0C67B4" w:rsidR="00BE3A56" w:rsidRDefault="00BE3A56" w:rsidP="00BE3A56">
      <w:pPr>
        <w:rPr>
          <w:lang w:eastAsia="en-US"/>
        </w:rPr>
      </w:pPr>
      <w:r>
        <w:rPr>
          <w:lang w:eastAsia="en-US"/>
        </w:rPr>
        <w:t xml:space="preserve">Процес розв’язку задач, згідно із </w:t>
      </w:r>
      <w:r>
        <w:rPr>
          <w:lang w:val="en-US" w:eastAsia="en-US"/>
        </w:rPr>
        <w:t>pointwise</w:t>
      </w:r>
      <w:r>
        <w:rPr>
          <w:lang w:eastAsia="en-US"/>
        </w:rPr>
        <w:t xml:space="preserve"> підходом, можна зобразити наступним чином (див. рис. </w:t>
      </w:r>
      <w:r w:rsidR="006E29A4">
        <w:rPr>
          <w:lang w:eastAsia="en-US"/>
        </w:rPr>
        <w:t>2</w:t>
      </w:r>
      <w:r>
        <w:rPr>
          <w:lang w:eastAsia="en-US"/>
        </w:rPr>
        <w:t>.</w:t>
      </w:r>
      <w:r w:rsidR="006E29A4">
        <w:rPr>
          <w:lang w:eastAsia="en-US"/>
        </w:rPr>
        <w:t>1</w:t>
      </w:r>
      <w:r>
        <w:rPr>
          <w:lang w:eastAsia="en-US"/>
        </w:rPr>
        <w:t>):</w:t>
      </w:r>
    </w:p>
    <w:p w14:paraId="39F03EC3" w14:textId="402FC55D" w:rsidR="00BE3A56" w:rsidRDefault="00BE3A56" w:rsidP="00BE3A56">
      <w:pPr>
        <w:rPr>
          <w:lang w:eastAsia="en-US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7B2D92E" wp14:editId="51BE9F05">
                <wp:simplePos x="0" y="0"/>
                <wp:positionH relativeFrom="margin">
                  <wp:align>center</wp:align>
                </wp:positionH>
                <wp:positionV relativeFrom="paragraph">
                  <wp:posOffset>289136</wp:posOffset>
                </wp:positionV>
                <wp:extent cx="5760000" cy="1330960"/>
                <wp:effectExtent l="0" t="0" r="0" b="254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5616"/>
                          <a:ext cx="5760000" cy="1315344"/>
                          <a:chOff x="0" y="18511"/>
                          <a:chExt cx="6677660" cy="1483527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18511"/>
                            <a:ext cx="6652261" cy="11224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25400" y="1270000"/>
                            <a:ext cx="6652260" cy="2320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E5D91B" w14:textId="5470DA3F" w:rsidR="00BE3A56" w:rsidRPr="001A4A12" w:rsidRDefault="00BE3A56" w:rsidP="00BE3A5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1A7A4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\s 1 </w:instrTex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1A7A4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751635" w:rsidRPr="00751635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–</w:t>
                              </w:r>
                              <w:r w:rsidR="00751635" w:rsidRPr="00751635">
                                <w:rPr>
                                  <w:color w:val="auto"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Процес розв’язку задачі за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pointwise</w:t>
                              </w:r>
                              <w:r w:rsidRPr="001A4A12"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підходом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B2D92E" id="Group 6" o:spid="_x0000_s1032" style="position:absolute;left:0;text-align:left;margin-left:0;margin-top:22.75pt;width:453.55pt;height:104.8pt;z-index:251686912;mso-position-horizontal:center;mso-position-horizontal-relative:margin;mso-width-relative:margin;mso-height-relative:margin" coordorigin=",185" coordsize="66776,148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">
                <v:shape id="Picture 36" o:spid="_x0000_s1033" type="#_x0000_t75" style="position:absolute;top:185;width:66522;height:1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">
                  <v:imagedata r:id="rId16" o:title=""/>
                </v:shape>
                <v:shape id="Text Box 4" o:spid="_x0000_s1034" type="#_x0000_t202" style="position:absolute;left:254;top:12700;width:6652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<v:textbox inset="0,0,0,0">
                    <w:txbxContent>
                      <w:p w14:paraId="7DE5D91B" w14:textId="5470DA3F" w:rsidR="00BE3A56" w:rsidRPr="001A4A12" w:rsidRDefault="00BE3A56" w:rsidP="00BE3A56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A7A4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instrText xml:space="preserve"> STYLEREF 1 \s </w:instrTex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\s 1 </w:instrTex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1A7A4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751635" w:rsidRPr="00751635">
                          <w:rPr>
                            <w:color w:val="auto"/>
                            <w:sz w:val="28"/>
                            <w:szCs w:val="28"/>
                          </w:rPr>
                          <w:t>–</w:t>
                        </w:r>
                        <w:r w:rsidR="00751635" w:rsidRPr="00751635">
                          <w:rPr>
                            <w:color w:val="auto"/>
                            <w:sz w:val="28"/>
                            <w:szCs w:val="28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Процес розв’язку задачі за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pointwise</w:t>
                        </w:r>
                        <w:r w:rsidRPr="001A4A12">
                          <w:rPr>
                            <w:color w:val="000000" w:themeColor="text1"/>
                            <w:sz w:val="28"/>
                            <w:szCs w:val="28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підходом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0A488DE" w14:textId="31B17063" w:rsidR="00BE3A56" w:rsidRDefault="00BE3A56" w:rsidP="00BE3A56">
      <w:pPr>
        <w:spacing w:before="240"/>
        <w:rPr>
          <w:lang w:eastAsia="en-US"/>
        </w:rPr>
      </w:pPr>
    </w:p>
    <w:p w14:paraId="5323982B" w14:textId="0BC9D93A" w:rsidR="00BE3A56" w:rsidRDefault="00BE3A56" w:rsidP="00BE3A56">
      <w:pPr>
        <w:spacing w:before="240"/>
        <w:rPr>
          <w:lang w:eastAsia="en-US"/>
        </w:rPr>
      </w:pPr>
      <w:r>
        <w:rPr>
          <w:lang w:eastAsia="en-US"/>
        </w:rPr>
        <w:t xml:space="preserve">Запропонований варіант полягає у тому, щоб разом із кожним кандидатом вводити у модель класифікації і його конкурентів. Тоді процес матиме вигляд (див. рис. </w:t>
      </w:r>
      <w:r w:rsidR="006E29A4">
        <w:rPr>
          <w:lang w:eastAsia="en-US"/>
        </w:rPr>
        <w:t>2</w:t>
      </w:r>
      <w:r>
        <w:rPr>
          <w:lang w:eastAsia="en-US"/>
        </w:rPr>
        <w:t>.</w:t>
      </w:r>
      <w:r w:rsidR="006E29A4">
        <w:rPr>
          <w:lang w:eastAsia="en-US"/>
        </w:rPr>
        <w:t>2</w:t>
      </w:r>
      <w:r>
        <w:rPr>
          <w:lang w:eastAsia="en-US"/>
        </w:rPr>
        <w:t>):</w:t>
      </w:r>
    </w:p>
    <w:p w14:paraId="35CAE0FF" w14:textId="5C4FA608" w:rsidR="005A120B" w:rsidRDefault="005A120B" w:rsidP="00BE3A56">
      <w:pPr>
        <w:spacing w:before="240"/>
        <w:rPr>
          <w:lang w:eastAsia="en-US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4E54D4F" wp14:editId="72B62BE3">
                <wp:simplePos x="0" y="0"/>
                <wp:positionH relativeFrom="margin">
                  <wp:align>center</wp:align>
                </wp:positionH>
                <wp:positionV relativeFrom="paragraph">
                  <wp:posOffset>298450</wp:posOffset>
                </wp:positionV>
                <wp:extent cx="5760000" cy="1591310"/>
                <wp:effectExtent l="0" t="0" r="0" b="889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30347"/>
                          <a:ext cx="5760000" cy="1560963"/>
                          <a:chOff x="-3810" y="43517"/>
                          <a:chExt cx="6634480" cy="1717099"/>
                        </a:xfrm>
                      </wpg:grpSpPr>
                      <pic:pic xmlns:pic="http://schemas.openxmlformats.org/drawingml/2006/picture">
                        <pic:nvPicPr>
                          <pic:cNvPr id="176" name="Picture 17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43517"/>
                            <a:ext cx="6630670" cy="12921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-3810" y="1499949"/>
                            <a:ext cx="6630670" cy="26066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C6E701" w14:textId="0458C1FB" w:rsidR="00BE3A56" w:rsidRPr="001A7A4B" w:rsidRDefault="00BE3A56" w:rsidP="00BE3A5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1A7A4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\s 1 </w:instrTex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1A7A4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751635" w:rsidRPr="00751635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–</w:t>
                              </w:r>
                              <w:r w:rsidR="00751635">
                                <w:rPr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1A7A4B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Запропонований процес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розв’язку задачі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54D4F" id="Group 8" o:spid="_x0000_s1035" style="position:absolute;left:0;text-align:left;margin-left:0;margin-top:23.5pt;width:453.55pt;height:125.3pt;z-index:251687936;mso-position-horizontal:center;mso-position-horizontal-relative:margin;mso-width-relative:margin;mso-height-relative:margin" coordorigin="-38,435" coordsize="66344,1717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">
                <v:shape id="Picture 176" o:spid="_x0000_s1036" type="#_x0000_t75" style="position:absolute;top:435;width:66306;height:12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">
                  <v:imagedata r:id="rId19" o:title=""/>
                </v:shape>
                <v:shape id="Text Box 7" o:spid="_x0000_s1037" type="#_x0000_t202" style="position:absolute;left:-38;top:14999;width:66306;height:2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14:paraId="75C6E701" w14:textId="0458C1FB" w:rsidR="00BE3A56" w:rsidRPr="001A7A4B" w:rsidRDefault="00BE3A56" w:rsidP="00BE3A56">
                        <w:pPr>
                          <w:pStyle w:val="Caption"/>
                          <w:jc w:val="center"/>
                          <w:rPr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A7A4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instrText xml:space="preserve"> STYLEREF 1 \s </w:instrTex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\s 1 </w:instrTex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1A7A4B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751635" w:rsidRPr="00751635">
                          <w:rPr>
                            <w:color w:val="auto"/>
                            <w:sz w:val="28"/>
                            <w:szCs w:val="28"/>
                          </w:rPr>
                          <w:t>–</w:t>
                        </w:r>
                        <w:r w:rsidR="00751635">
                          <w:rPr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1A7A4B">
                          <w:rPr>
                            <w:color w:val="000000" w:themeColor="text1"/>
                            <w:sz w:val="28"/>
                            <w:szCs w:val="28"/>
                          </w:rPr>
                          <w:t>Запропонований процес</w:t>
                        </w:r>
                        <w:r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розв’язку задачі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8300C37" w14:textId="77777777" w:rsidR="00BE3A56" w:rsidRDefault="00BE3A56" w:rsidP="00BE3A56">
      <w:pPr>
        <w:spacing w:before="240"/>
        <w:ind w:firstLine="0"/>
        <w:rPr>
          <w:lang w:eastAsia="en-US"/>
        </w:rPr>
      </w:pPr>
    </w:p>
    <w:p w14:paraId="765173E4" w14:textId="77777777" w:rsidR="00BE3A56" w:rsidRDefault="00BE3A56" w:rsidP="00BE3A56">
      <w:pPr>
        <w:spacing w:before="240"/>
        <w:ind w:firstLine="0"/>
        <w:rPr>
          <w:lang w:eastAsia="en-US"/>
        </w:rPr>
      </w:pPr>
      <w:r>
        <w:rPr>
          <w:lang w:eastAsia="en-US"/>
        </w:rPr>
        <w:t>де:</w:t>
      </w:r>
    </w:p>
    <w:p w14:paraId="2DD7F0D5" w14:textId="77777777" w:rsidR="00BE3A56" w:rsidRDefault="00BE3A56" w:rsidP="00BE3A56">
      <w:pPr>
        <w:ind w:firstLine="720"/>
        <w:rPr>
          <w:lang w:eastAsia="en-US"/>
        </w:rPr>
      </w:pPr>
      <w:r>
        <w:rPr>
          <w:lang w:val="en-US" w:eastAsia="en-US"/>
        </w:rPr>
        <w:t>Raw</w:t>
      </w:r>
      <w:r w:rsidRPr="005D1F52">
        <w:rPr>
          <w:lang w:val="ru-RU" w:eastAsia="en-US"/>
        </w:rPr>
        <w:t xml:space="preserve"> </w:t>
      </w:r>
      <w:r>
        <w:rPr>
          <w:lang w:val="en-US" w:eastAsia="en-US"/>
        </w:rPr>
        <w:t>text</w:t>
      </w:r>
      <w:r w:rsidRPr="005D1F52">
        <w:rPr>
          <w:lang w:val="ru-RU" w:eastAsia="en-US"/>
        </w:rPr>
        <w:t xml:space="preserve"> – </w:t>
      </w:r>
      <w:r>
        <w:rPr>
          <w:lang w:eastAsia="en-US"/>
        </w:rPr>
        <w:t>документ, представлений у вигляді рядку тексту</w:t>
      </w:r>
    </w:p>
    <w:p w14:paraId="503EF0B9" w14:textId="77777777" w:rsidR="00BE3A56" w:rsidRDefault="00BE3A56" w:rsidP="00BE3A56">
      <w:pPr>
        <w:rPr>
          <w:lang w:eastAsia="en-US"/>
        </w:rPr>
      </w:pPr>
      <w:r>
        <w:rPr>
          <w:lang w:val="en-US" w:eastAsia="en-US"/>
        </w:rPr>
        <w:lastRenderedPageBreak/>
        <w:t>Find</w:t>
      </w:r>
      <w:r w:rsidRPr="005D1F52">
        <w:rPr>
          <w:lang w:val="ru-RU" w:eastAsia="en-US"/>
        </w:rPr>
        <w:t xml:space="preserve"> </w:t>
      </w:r>
      <w:r>
        <w:rPr>
          <w:lang w:val="en-US" w:eastAsia="en-US"/>
        </w:rPr>
        <w:t>Candidates</w:t>
      </w:r>
      <w:r w:rsidRPr="005D1F52">
        <w:rPr>
          <w:lang w:val="ru-RU" w:eastAsia="en-US"/>
        </w:rPr>
        <w:t xml:space="preserve"> – </w:t>
      </w:r>
      <w:r>
        <w:rPr>
          <w:lang w:eastAsia="en-US"/>
        </w:rPr>
        <w:t>етап пошуку кандидатів на роль шуканої сутності у документі за допомогою алгоритмів.</w:t>
      </w:r>
    </w:p>
    <w:p w14:paraId="19A5BEC7" w14:textId="77777777" w:rsidR="00BE3A56" w:rsidRPr="008C6AF5" w:rsidRDefault="00BE3A56" w:rsidP="00BE3A56">
      <w:pPr>
        <w:widowControl/>
        <w:autoSpaceDE/>
        <w:autoSpaceDN/>
        <w:adjustRightInd/>
        <w:spacing w:line="276" w:lineRule="auto"/>
        <w:jc w:val="left"/>
        <w:rPr>
          <w:lang w:eastAsia="en-US"/>
        </w:rPr>
      </w:pPr>
      <m:oMath>
        <m:r>
          <w:rPr>
            <w:rFonts w:ascii="Cambria Math" w:hAnsi="Cambria Math"/>
            <w:lang w:val="en-US" w:eastAsia="en-US"/>
          </w:rPr>
          <m:t>Candidate</m:t>
        </m:r>
        <m:r>
          <w:rPr>
            <w:rFonts w:ascii="Cambria Math" w:hAnsi="Cambria Math"/>
            <w:lang w:val="ru-RU" w:eastAsia="en-US"/>
          </w:rPr>
          <m:t xml:space="preserve"> 1,…,</m:t>
        </m:r>
        <m:r>
          <w:rPr>
            <w:rFonts w:ascii="Cambria Math" w:hAnsi="Cambria Math"/>
            <w:lang w:val="en-US" w:eastAsia="en-US"/>
          </w:rPr>
          <m:t>Candidate</m:t>
        </m:r>
        <m:r>
          <w:rPr>
            <w:rFonts w:ascii="Cambria Math" w:hAnsi="Cambria Math"/>
            <w:lang w:val="ru-RU" w:eastAsia="en-US"/>
          </w:rPr>
          <m:t xml:space="preserve"> m</m:t>
        </m:r>
      </m:oMath>
      <w:r w:rsidRPr="005D1F52">
        <w:rPr>
          <w:lang w:val="ru-RU" w:eastAsia="en-US"/>
        </w:rPr>
        <w:t xml:space="preserve"> – </w:t>
      </w:r>
      <w:r>
        <w:rPr>
          <w:lang w:eastAsia="en-US"/>
        </w:rPr>
        <w:t>вектори ознак знайдених кандидатів</w:t>
      </w:r>
    </w:p>
    <w:p w14:paraId="06949C68" w14:textId="77777777" w:rsidR="00BE3A56" w:rsidRPr="00342008" w:rsidRDefault="00BE3A56" w:rsidP="00BE3A56">
      <w:pPr>
        <w:widowControl/>
        <w:autoSpaceDE/>
        <w:autoSpaceDN/>
        <w:adjustRightInd/>
        <w:spacing w:line="276" w:lineRule="auto"/>
        <w:jc w:val="left"/>
        <w:rPr>
          <w:lang w:val="ru-RU" w:eastAsia="en-US"/>
        </w:rPr>
      </w:pPr>
      <m:oMath>
        <m:r>
          <w:rPr>
            <w:rFonts w:ascii="Cambria Math" w:hAnsi="Cambria Math"/>
            <w:lang w:val="en-US" w:eastAsia="en-US"/>
          </w:rPr>
          <m:t>Concurrent</m:t>
        </m:r>
        <m:r>
          <w:rPr>
            <w:rFonts w:ascii="Cambria Math" w:hAnsi="Cambria Math"/>
            <w:lang w:val="ru-RU" w:eastAsia="en-US"/>
          </w:rPr>
          <m:t xml:space="preserve"> </m:t>
        </m:r>
        <m:r>
          <w:rPr>
            <w:rFonts w:ascii="Cambria Math" w:hAnsi="Cambria Math"/>
            <w:lang w:val="en-US" w:eastAsia="en-US"/>
          </w:rPr>
          <m:t>i</m:t>
        </m:r>
      </m:oMath>
      <w:r w:rsidRPr="00934ADF">
        <w:rPr>
          <w:lang w:val="ru-RU" w:eastAsia="en-US"/>
        </w:rPr>
        <w:t xml:space="preserve"> – </w:t>
      </w:r>
      <w:r>
        <w:rPr>
          <w:lang w:eastAsia="en-US"/>
        </w:rPr>
        <w:t xml:space="preserve">сума всіх векторів ознак знайдених кандидатів, окрім того вектору, що відповідає </w:t>
      </w:r>
      <m:oMath>
        <m:r>
          <w:rPr>
            <w:rFonts w:ascii="Cambria Math" w:hAnsi="Cambria Math"/>
            <w:lang w:eastAsia="en-US"/>
          </w:rPr>
          <m:t>i</m:t>
        </m:r>
      </m:oMath>
      <w:r>
        <w:rPr>
          <w:lang w:eastAsia="en-US"/>
        </w:rPr>
        <w:t>-му кандидату, тобто:</w:t>
      </w:r>
    </w:p>
    <w:p w14:paraId="0E40F988" w14:textId="77777777" w:rsidR="00BE3A56" w:rsidRPr="00342008" w:rsidRDefault="00BE3A56" w:rsidP="00BE3A56">
      <w:pPr>
        <w:ind w:firstLine="0"/>
        <w:rPr>
          <w:rFonts w:ascii="Cambria Math" w:hAnsi="Cambria Math" w:cstheme="minorBidi"/>
          <w:i/>
          <w:iCs/>
          <w:color w:val="000000" w:themeColor="text1"/>
          <w:kern w:val="24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kern w:val="24"/>
              <w:szCs w:val="28"/>
              <w:lang w:val="en-US"/>
            </w:rPr>
            <m:t xml:space="preserve">Concurrent i=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 w:themeColor="text1"/>
                  <w:kern w:val="24"/>
                  <w:szCs w:val="28"/>
                  <w:lang w:val="en-US"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/>
                      <w:i/>
                      <w:color w:val="000000" w:themeColor="text1"/>
                      <w:kern w:val="24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Cs w:val="28"/>
                      <w:lang w:val="en-US"/>
                    </w:rPr>
                    <m:t>j=1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kern w:val="24"/>
                      <w:szCs w:val="28"/>
                      <w:lang w:val="en-US"/>
                    </w:rPr>
                    <m:t>j≠i</m:t>
                  </m:r>
                </m:e>
              </m:eqArr>
            </m:sub>
            <m:sup>
              <m:r>
                <w:rPr>
                  <w:rFonts w:ascii="Cambria Math" w:hAnsi="Cambria Math"/>
                  <w:color w:val="000000" w:themeColor="text1"/>
                  <w:kern w:val="24"/>
                  <w:szCs w:val="28"/>
                  <w:lang w:val="en-US"/>
                </w:rPr>
                <m:t>m</m:t>
              </m:r>
            </m:sup>
            <m:e>
              <m:r>
                <w:rPr>
                  <w:rFonts w:ascii="Cambria Math" w:hAnsi="Cambria Math"/>
                  <w:color w:val="000000" w:themeColor="text1"/>
                  <w:kern w:val="24"/>
                  <w:szCs w:val="28"/>
                  <w:lang w:val="en-US"/>
                </w:rPr>
                <m:t>Candidate j</m:t>
              </m:r>
            </m:e>
          </m:nary>
          <m:r>
            <w:rPr>
              <w:rFonts w:ascii="Cambria Math" w:hAnsi="Cambria Math" w:cstheme="minorBidi"/>
              <w:color w:val="000000" w:themeColor="text1"/>
              <w:kern w:val="24"/>
              <w:szCs w:val="28"/>
            </w:rPr>
            <m:t>,  i=</m:t>
          </m:r>
          <m:acc>
            <m:accPr>
              <m:chr m:val="̅"/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Cs w:val="28"/>
                </w:rPr>
              </m:ctrlPr>
            </m:accPr>
            <m:e>
              <m:r>
                <w:rPr>
                  <w:rFonts w:ascii="Cambria Math" w:hAnsi="Cambria Math" w:cstheme="minorBidi"/>
                  <w:color w:val="000000" w:themeColor="text1"/>
                  <w:kern w:val="24"/>
                  <w:szCs w:val="28"/>
                </w:rPr>
                <m:t>1,m</m:t>
              </m:r>
            </m:e>
          </m:acc>
        </m:oMath>
      </m:oMathPara>
    </w:p>
    <w:p w14:paraId="6DB18F46" w14:textId="77777777" w:rsidR="00BE3A56" w:rsidRPr="00682FBE" w:rsidRDefault="00BE3A56" w:rsidP="00BE3A56">
      <w:pPr>
        <w:ind w:firstLine="0"/>
        <w:rPr>
          <w:rFonts w:ascii="Cambria Math" w:hAnsi="Cambria Math" w:cstheme="minorBidi"/>
          <w:color w:val="000000" w:themeColor="text1"/>
          <w:kern w:val="24"/>
          <w:szCs w:val="28"/>
          <w:lang w:val="ru-RU"/>
        </w:rPr>
      </w:pPr>
      <w:r>
        <w:rPr>
          <w:rFonts w:ascii="Cambria Math" w:hAnsi="Cambria Math" w:cstheme="minorBidi"/>
          <w:noProof/>
          <w:color w:val="000000" w:themeColor="text1"/>
          <w:kern w:val="24"/>
          <w:szCs w:val="28"/>
        </w:rPr>
        <w:drawing>
          <wp:inline distT="0" distB="0" distL="0" distR="0" wp14:anchorId="03B41272" wp14:editId="2E3448B3">
            <wp:extent cx="1511935" cy="792480"/>
            <wp:effectExtent l="0" t="0" r="0" b="0"/>
            <wp:docPr id="54" name="Picture 5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82FBE">
        <w:rPr>
          <w:rFonts w:ascii="Cambria Math" w:hAnsi="Cambria Math" w:cstheme="minorBidi"/>
          <w:color w:val="000000" w:themeColor="text1"/>
          <w:kern w:val="24"/>
          <w:szCs w:val="28"/>
          <w:lang w:val="ru-RU"/>
        </w:rPr>
        <w:t xml:space="preserve"> - </w:t>
      </w:r>
      <w:r>
        <w:rPr>
          <w:rFonts w:ascii="Cambria Math" w:hAnsi="Cambria Math" w:cstheme="minorBidi"/>
          <w:color w:val="000000" w:themeColor="text1"/>
          <w:kern w:val="24"/>
          <w:szCs w:val="28"/>
        </w:rPr>
        <w:t xml:space="preserve">конкатенація векторів </w:t>
      </w:r>
      <m:oMath>
        <m:r>
          <w:rPr>
            <w:rFonts w:ascii="Cambria Math" w:hAnsi="Cambria Math" w:cstheme="minorBidi"/>
            <w:color w:val="000000" w:themeColor="text1"/>
            <w:kern w:val="24"/>
            <w:szCs w:val="28"/>
          </w:rPr>
          <m:t>Concurrent i</m:t>
        </m:r>
      </m:oMath>
      <w:r w:rsidRPr="00682FBE">
        <w:rPr>
          <w:rFonts w:ascii="Cambria Math" w:hAnsi="Cambria Math" w:cstheme="minorBidi"/>
          <w:color w:val="000000" w:themeColor="text1"/>
          <w:kern w:val="24"/>
          <w:szCs w:val="28"/>
          <w:lang w:val="ru-RU"/>
        </w:rPr>
        <w:t xml:space="preserve"> </w:t>
      </w:r>
      <w:r>
        <w:rPr>
          <w:rFonts w:ascii="Cambria Math" w:hAnsi="Cambria Math" w:cstheme="minorBidi"/>
          <w:color w:val="000000" w:themeColor="text1"/>
          <w:kern w:val="24"/>
          <w:szCs w:val="28"/>
        </w:rPr>
        <w:t xml:space="preserve">і </w:t>
      </w:r>
      <m:oMath>
        <m:r>
          <w:rPr>
            <w:rFonts w:ascii="Cambria Math" w:hAnsi="Cambria Math" w:cstheme="minorBidi"/>
            <w:color w:val="000000" w:themeColor="text1"/>
            <w:kern w:val="24"/>
            <w:szCs w:val="28"/>
          </w:rPr>
          <m:t>Candidate i</m:t>
        </m:r>
      </m:oMath>
      <w:r w:rsidRPr="00682FBE">
        <w:rPr>
          <w:rFonts w:ascii="Cambria Math" w:hAnsi="Cambria Math" w:cstheme="minorBidi"/>
          <w:color w:val="000000" w:themeColor="text1"/>
          <w:kern w:val="24"/>
          <w:szCs w:val="28"/>
          <w:lang w:val="ru-RU"/>
        </w:rPr>
        <w:t xml:space="preserve">, </w:t>
      </w:r>
      <m:oMath>
        <m:r>
          <w:rPr>
            <w:rFonts w:ascii="Cambria Math" w:hAnsi="Cambria Math" w:cstheme="minorBidi"/>
            <w:color w:val="000000" w:themeColor="text1"/>
            <w:kern w:val="24"/>
            <w:szCs w:val="28"/>
            <w:lang w:val="ru-RU"/>
          </w:rPr>
          <m:t>i=</m:t>
        </m:r>
        <m:acc>
          <m:accPr>
            <m:chr m:val="̅"/>
            <m:ctrlPr>
              <w:rPr>
                <w:rFonts w:ascii="Cambria Math" w:hAnsi="Cambria Math" w:cstheme="minorBidi"/>
                <w:i/>
                <w:color w:val="000000" w:themeColor="text1"/>
                <w:kern w:val="24"/>
                <w:szCs w:val="28"/>
                <w:lang w:val="ru-RU"/>
              </w:rPr>
            </m:ctrlPr>
          </m:accPr>
          <m:e>
            <m:r>
              <w:rPr>
                <w:rFonts w:ascii="Cambria Math" w:hAnsi="Cambria Math" w:cstheme="minorBidi"/>
                <w:color w:val="000000" w:themeColor="text1"/>
                <w:kern w:val="24"/>
                <w:szCs w:val="28"/>
                <w:lang w:val="ru-RU"/>
              </w:rPr>
              <m:t>1,m</m:t>
            </m:r>
          </m:e>
        </m:acc>
      </m:oMath>
      <w:r w:rsidRPr="00682FBE">
        <w:rPr>
          <w:rFonts w:ascii="Cambria Math" w:hAnsi="Cambria Math" w:cstheme="minorBidi"/>
          <w:color w:val="000000" w:themeColor="text1"/>
          <w:kern w:val="24"/>
          <w:szCs w:val="28"/>
          <w:lang w:val="ru-RU"/>
        </w:rPr>
        <w:t>.</w:t>
      </w:r>
    </w:p>
    <w:p w14:paraId="4FD26B76" w14:textId="77777777" w:rsidR="00BE3A56" w:rsidRPr="00682FBE" w:rsidRDefault="00BE3A56" w:rsidP="00BE3A56">
      <w:pPr>
        <w:rPr>
          <w:lang w:eastAsia="en-US"/>
        </w:rPr>
      </w:pPr>
      <w:r>
        <w:rPr>
          <w:lang w:val="en-US" w:eastAsia="en-US"/>
        </w:rPr>
        <w:t>Classification</w:t>
      </w:r>
      <w:r w:rsidRPr="00934ADF">
        <w:rPr>
          <w:lang w:eastAsia="en-US"/>
        </w:rPr>
        <w:t xml:space="preserve"> </w:t>
      </w:r>
      <w:r>
        <w:rPr>
          <w:lang w:val="en-US" w:eastAsia="en-US"/>
        </w:rPr>
        <w:t>model</w:t>
      </w:r>
      <w:r w:rsidRPr="00934ADF">
        <w:rPr>
          <w:lang w:eastAsia="en-US"/>
        </w:rPr>
        <w:t xml:space="preserve"> – </w:t>
      </w:r>
      <w:r>
        <w:rPr>
          <w:lang w:eastAsia="en-US"/>
        </w:rPr>
        <w:t>модель класифікації</w:t>
      </w:r>
      <w:r w:rsidRPr="00682FBE">
        <w:rPr>
          <w:lang w:val="ru-RU" w:eastAsia="en-US"/>
        </w:rPr>
        <w:t xml:space="preserve"> (</w:t>
      </w:r>
      <w:r>
        <w:rPr>
          <w:lang w:eastAsia="en-US"/>
        </w:rPr>
        <w:t>для кожного кандидата використовується одна і та ж сама</w:t>
      </w:r>
      <w:r w:rsidRPr="00682FBE">
        <w:rPr>
          <w:lang w:val="ru-RU" w:eastAsia="en-US"/>
        </w:rPr>
        <w:t xml:space="preserve"> </w:t>
      </w:r>
      <w:r>
        <w:rPr>
          <w:lang w:eastAsia="en-US"/>
        </w:rPr>
        <w:t>модель)</w:t>
      </w:r>
    </w:p>
    <w:p w14:paraId="56717198" w14:textId="4DE178E0" w:rsidR="00BE3A56" w:rsidRDefault="005F303A" w:rsidP="00BE3A56">
      <w:pPr>
        <w:rPr>
          <w:lang w:eastAsia="en-US"/>
        </w:rPr>
      </w:pPr>
      <m:oMath>
        <m:r>
          <w:rPr>
            <w:rFonts w:ascii="Cambria Math" w:hAnsi="Cambria Math"/>
            <w:lang w:eastAsia="en-US"/>
          </w:rPr>
          <m:t>p i</m:t>
        </m:r>
      </m:oMath>
      <w:r w:rsidR="00BE3A56" w:rsidRPr="005D1F52">
        <w:rPr>
          <w:lang w:eastAsia="en-US"/>
        </w:rPr>
        <w:t xml:space="preserve"> – </w:t>
      </w:r>
      <w:r w:rsidR="00BE3A56">
        <w:rPr>
          <w:lang w:eastAsia="en-US"/>
        </w:rPr>
        <w:t xml:space="preserve">вірогідність того, що </w:t>
      </w:r>
      <m:oMath>
        <m:r>
          <w:rPr>
            <w:rFonts w:ascii="Cambria Math" w:hAnsi="Cambria Math"/>
            <w:lang w:eastAsia="en-US"/>
          </w:rPr>
          <m:t>Candidat</m:t>
        </m:r>
        <m:r>
          <w:rPr>
            <w:rFonts w:ascii="Cambria Math" w:hAnsi="Cambria Math"/>
            <w:lang w:val="en-US" w:eastAsia="en-US"/>
          </w:rPr>
          <m:t>e</m:t>
        </m:r>
        <m:r>
          <w:rPr>
            <w:rFonts w:ascii="Cambria Math" w:hAnsi="Cambria Math"/>
            <w:lang w:eastAsia="en-US"/>
          </w:rPr>
          <m:t xml:space="preserve"> i</m:t>
        </m:r>
      </m:oMath>
      <w:r w:rsidR="00BE3A56" w:rsidRPr="005D1F52">
        <w:rPr>
          <w:lang w:eastAsia="en-US"/>
        </w:rPr>
        <w:t xml:space="preserve"> </w:t>
      </w:r>
      <w:r w:rsidR="00BE3A56">
        <w:rPr>
          <w:lang w:eastAsia="en-US"/>
        </w:rPr>
        <w:t>є шуканою сутністю, оцінена моделлю класифікації.</w:t>
      </w:r>
    </w:p>
    <w:p w14:paraId="591FCB5B" w14:textId="77777777" w:rsidR="00BE3A56" w:rsidRDefault="00BE3A56" w:rsidP="00BE3A56">
      <w:pPr>
        <w:rPr>
          <w:lang w:eastAsia="en-US"/>
        </w:rPr>
      </w:pPr>
      <w:r>
        <w:rPr>
          <w:lang w:eastAsia="en-US"/>
        </w:rPr>
        <w:t xml:space="preserve">Запропонований підхід до формування вхідного вектору даних для моделі класифікації у подальшому будемо називати </w:t>
      </w:r>
      <w:r>
        <w:rPr>
          <w:i/>
          <w:iCs/>
          <w:lang w:eastAsia="en-US"/>
        </w:rPr>
        <w:t>конкурентними</w:t>
      </w:r>
      <w:r>
        <w:rPr>
          <w:lang w:eastAsia="en-US"/>
        </w:rPr>
        <w:t>.</w:t>
      </w:r>
    </w:p>
    <w:p w14:paraId="48F204E6" w14:textId="39FB1E88" w:rsidR="00BE3A56" w:rsidRDefault="00BE3A56" w:rsidP="00BE3A56">
      <w:pPr>
        <w:widowControl/>
        <w:autoSpaceDE/>
        <w:autoSpaceDN/>
        <w:adjustRightInd/>
        <w:spacing w:line="276" w:lineRule="auto"/>
        <w:ind w:firstLine="0"/>
        <w:jc w:val="left"/>
        <w:rPr>
          <w:rFonts w:eastAsia="Arial" w:cs="Arial"/>
          <w:szCs w:val="40"/>
          <w:lang w:eastAsia="en-US"/>
        </w:rPr>
      </w:pPr>
    </w:p>
    <w:p w14:paraId="421EC1A2" w14:textId="77777777" w:rsidR="00F43537" w:rsidRDefault="00F43537">
      <w:pPr>
        <w:widowControl/>
        <w:autoSpaceDE/>
        <w:autoSpaceDN/>
        <w:adjustRightInd/>
        <w:spacing w:after="0" w:line="276" w:lineRule="auto"/>
        <w:ind w:firstLine="0"/>
        <w:jc w:val="left"/>
        <w:rPr>
          <w:szCs w:val="32"/>
        </w:rPr>
      </w:pPr>
      <w:r>
        <w:br w:type="page"/>
      </w:r>
    </w:p>
    <w:p w14:paraId="53EB8E77" w14:textId="77777777" w:rsidR="003F622E" w:rsidRDefault="003F622E" w:rsidP="003F622E">
      <w:pPr>
        <w:pStyle w:val="Heading2"/>
        <w:numPr>
          <w:ilvl w:val="1"/>
          <w:numId w:val="25"/>
        </w:numPr>
      </w:pPr>
      <w:bookmarkStart w:id="12" w:name="_Toc106008512"/>
      <w:bookmarkStart w:id="13" w:name="_Hlk95395256"/>
      <w:r>
        <w:lastRenderedPageBreak/>
        <w:t>Метрики</w:t>
      </w:r>
      <w:bookmarkEnd w:id="12"/>
    </w:p>
    <w:p w14:paraId="0EC55AA7" w14:textId="77777777" w:rsidR="003F622E" w:rsidRPr="00C549AA" w:rsidRDefault="003F622E" w:rsidP="003F622E"/>
    <w:p w14:paraId="44336FF7" w14:textId="77777777" w:rsidR="003F622E" w:rsidRDefault="003F622E" w:rsidP="003F622E">
      <w:r>
        <w:t xml:space="preserve">Оскільки якість ранжування необхідно визначати лише за першим елементом ранжованого списку, то необхідною метрикою для контроля якості ранжування буде метрика </w:t>
      </w:r>
      <w:r>
        <w:rPr>
          <w:lang w:val="en-US"/>
        </w:rPr>
        <w:t>WTA</w:t>
      </w:r>
      <w:r w:rsidRPr="004E47E1">
        <w:rPr>
          <w:lang w:val="ru-RU"/>
        </w:rPr>
        <w:t xml:space="preserve">, </w:t>
      </w:r>
      <w:r>
        <w:t>що обчислюється як:</w:t>
      </w:r>
    </w:p>
    <w:p w14:paraId="045B3286" w14:textId="77777777" w:rsidR="003F622E" w:rsidRPr="004E47E1" w:rsidRDefault="003F622E" w:rsidP="003F622E">
      <m:oMathPara>
        <m:oMathParaPr>
          <m:jc m:val="center"/>
        </m:oMathParaPr>
        <m:oMath>
          <m:r>
            <w:rPr>
              <w:rFonts w:ascii="Cambria Math" w:hAnsi="Cambria Math"/>
            </w:rPr>
            <m:t>wta=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якщо кандидат на першій позиції є шкуканою сутністю</m:t>
                  </m:r>
                </m:e>
                <m:e>
                  <m:r>
                    <w:rPr>
                      <w:rFonts w:ascii="Cambria Math" w:hAnsi="Cambria Math"/>
                    </w:rPr>
                    <m:t>0,  якщо кандидат на першій позиції не є шуканою сутністю</m:t>
                  </m:r>
                </m:e>
              </m:eqArr>
            </m:e>
          </m:d>
        </m:oMath>
      </m:oMathPara>
    </w:p>
    <w:p w14:paraId="39ADDF59" w14:textId="77777777" w:rsidR="003F622E" w:rsidRDefault="003F622E" w:rsidP="003F622E">
      <w:r>
        <w:t>Точність моделі за усім набором даних обчислюється за формулою:</w:t>
      </w:r>
    </w:p>
    <w:p w14:paraId="5E5E3AAA" w14:textId="77777777" w:rsidR="003F622E" w:rsidRPr="00296A09" w:rsidRDefault="003F622E" w:rsidP="003F622E">
      <m:oMathPara>
        <m:oMathParaPr>
          <m:jc m:val="center"/>
        </m:oMathParaPr>
        <m:oMath>
          <m:r>
            <w:rPr>
              <w:rFonts w:ascii="Cambria Math" w:hAnsi="Cambria Math"/>
            </w:rPr>
            <m:t>precision=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wt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5FFD63B9" w14:textId="77777777" w:rsidR="003F622E" w:rsidRDefault="003F622E" w:rsidP="003F622E">
      <w:pPr>
        <w:ind w:firstLine="0"/>
      </w:pPr>
      <w:r>
        <w:t>де</w:t>
      </w:r>
    </w:p>
    <w:p w14:paraId="16E7937D" w14:textId="77777777" w:rsidR="003F622E" w:rsidRDefault="003F622E" w:rsidP="003F622E">
      <w:pPr>
        <w:ind w:firstLine="720"/>
      </w:pPr>
      <m:oMath>
        <m:r>
          <w:rPr>
            <w:rFonts w:ascii="Cambria Math" w:hAnsi="Cambria Math"/>
          </w:rPr>
          <m:t>wt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96A09">
        <w:rPr>
          <w:lang w:val="ru-RU"/>
        </w:rPr>
        <w:t xml:space="preserve"> </w:t>
      </w:r>
      <w:r>
        <w:rPr>
          <w:lang w:val="ru-RU"/>
        </w:rPr>
        <w:t>–</w:t>
      </w:r>
      <w:r w:rsidRPr="00296A09">
        <w:rPr>
          <w:lang w:val="ru-RU"/>
        </w:rPr>
        <w:t xml:space="preserve"> </w:t>
      </w:r>
      <w:r>
        <w:t xml:space="preserve">метрика </w:t>
      </w:r>
      <w:r>
        <w:rPr>
          <w:lang w:val="en-US"/>
        </w:rPr>
        <w:t>WTA</w:t>
      </w:r>
      <w:r>
        <w:t xml:space="preserve">, обчислена для </w:t>
      </w:r>
      <m:oMath>
        <m:r>
          <w:rPr>
            <w:rFonts w:ascii="Cambria Math" w:hAnsi="Cambria Math"/>
          </w:rPr>
          <m:t>i</m:t>
        </m:r>
      </m:oMath>
      <w:r w:rsidRPr="00296A09">
        <w:rPr>
          <w:lang w:val="ru-RU"/>
        </w:rPr>
        <w:t>-</w:t>
      </w:r>
      <w:r>
        <w:t>го документу з набору даних</w:t>
      </w:r>
    </w:p>
    <w:p w14:paraId="4D11EFBC" w14:textId="77777777" w:rsidR="003F622E" w:rsidRPr="00296A09" w:rsidRDefault="003F622E" w:rsidP="003F622E">
      <m:oMath>
        <m:r>
          <w:rPr>
            <w:rFonts w:ascii="Cambria Math" w:hAnsi="Cambria Math"/>
          </w:rPr>
          <m:t>n</m:t>
        </m:r>
      </m:oMath>
      <w:r w:rsidRPr="00296A09">
        <w:rPr>
          <w:lang w:val="ru-RU"/>
        </w:rPr>
        <w:t xml:space="preserve"> – </w:t>
      </w:r>
      <w:r>
        <w:t>кількість документів у наборі даних</w:t>
      </w:r>
    </w:p>
    <w:bookmarkEnd w:id="13"/>
    <w:p w14:paraId="4426EA85" w14:textId="77777777" w:rsidR="003F622E" w:rsidRDefault="003F622E" w:rsidP="003F622E">
      <w:r w:rsidRPr="00486315">
        <w:t xml:space="preserve">Така метрика у деяких випадках може виявитись не сильно чутливим до змін у </w:t>
      </w:r>
      <w:r>
        <w:t xml:space="preserve">моделі, особливо при невеликій кількості даних. Наприклад, у моделі відбулись деякі зміни, проте порядок для жодного елементу при жодному ранжуванні не змінився, але надала елементам інші ймовірності приналежності до класів. Чутливою до таких змін буде метрика </w:t>
      </w:r>
      <m:oMath>
        <m:r>
          <w:rPr>
            <w:rFonts w:ascii="Cambria Math" w:hAnsi="Cambria Math"/>
          </w:rPr>
          <m:t>ROC-AUC</m:t>
        </m:r>
      </m:oMath>
      <w:r w:rsidRPr="000D2E4F">
        <w:rPr>
          <w:lang w:val="ru-RU"/>
        </w:rPr>
        <w:t xml:space="preserve"> </w:t>
      </w:r>
      <w:sdt>
        <w:sdtPr>
          <w:rPr>
            <w:lang w:val="en-US"/>
          </w:rPr>
          <w:id w:val="-1472197182"/>
          <w:citation/>
        </w:sdtPr>
        <w:sdtEndPr/>
        <w:sdtContent>
          <w:r>
            <w:rPr>
              <w:lang w:val="en-US"/>
            </w:rPr>
            <w:fldChar w:fldCharType="begin"/>
          </w:r>
          <w:r w:rsidRPr="000D2E4F">
            <w:rPr>
              <w:lang w:val="ru-RU"/>
            </w:rPr>
            <w:instrText xml:space="preserve"> </w:instrText>
          </w:r>
          <w:r>
            <w:rPr>
              <w:lang w:val="en-US"/>
            </w:rPr>
            <w:instrText>CITATION</w:instrText>
          </w:r>
          <w:r w:rsidRPr="000D2E4F">
            <w:rPr>
              <w:lang w:val="ru-RU"/>
            </w:rPr>
            <w:instrText xml:space="preserve"> </w:instrText>
          </w:r>
          <w:r>
            <w:rPr>
              <w:lang w:val="en-US"/>
            </w:rPr>
            <w:instrText>And</w:instrText>
          </w:r>
          <w:r w:rsidRPr="000D2E4F">
            <w:rPr>
              <w:lang w:val="ru-RU"/>
            </w:rPr>
            <w:instrText>97 \</w:instrText>
          </w:r>
          <w:r>
            <w:rPr>
              <w:lang w:val="en-US"/>
            </w:rPr>
            <w:instrText>l</w:instrText>
          </w:r>
          <w:r w:rsidRPr="000D2E4F">
            <w:rPr>
              <w:lang w:val="ru-RU"/>
            </w:rPr>
            <w:instrText xml:space="preserve"> 1033 </w:instrText>
          </w:r>
          <w:r>
            <w:rPr>
              <w:lang w:val="en-US"/>
            </w:rPr>
            <w:fldChar w:fldCharType="separate"/>
          </w:r>
          <w:r w:rsidRPr="00CB5FC2">
            <w:rPr>
              <w:noProof/>
              <w:lang w:val="ru-RU"/>
            </w:rPr>
            <w:t>[6]</w:t>
          </w:r>
          <w:r>
            <w:rPr>
              <w:lang w:val="en-US"/>
            </w:rPr>
            <w:fldChar w:fldCharType="end"/>
          </w:r>
        </w:sdtContent>
      </w:sdt>
      <w:r w:rsidRPr="0026250A">
        <w:rPr>
          <w:lang w:val="ru-RU"/>
        </w:rPr>
        <w:t xml:space="preserve">. </w:t>
      </w:r>
      <w:r>
        <w:t>Зміст її значення можна описати так:</w:t>
      </w:r>
    </w:p>
    <w:p w14:paraId="23FFC763" w14:textId="77777777" w:rsidR="003F622E" w:rsidRDefault="003F622E" w:rsidP="003F622E">
      <w:pPr>
        <w:jc w:val="center"/>
      </w:pPr>
      <m:oMath>
        <m:r>
          <w:rPr>
            <w:rFonts w:ascii="Cambria Math" w:hAnsi="Cambria Math"/>
            <w:lang w:val="en-US"/>
          </w:rPr>
          <m:t>ROC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AUC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positive</m:t>
                </m:r>
              </m:sub>
              <m:sup>
                <m:r>
                  <w:rPr>
                    <w:rFonts w:ascii="Cambria Math" w:hAnsi="Cambria Math"/>
                  </w:rPr>
                  <m:t>+</m:t>
                </m:r>
              </m:sup>
            </m:sSubSup>
            <m:r>
              <w:rPr>
                <w:rFonts w:ascii="Cambria Math" w:hAnsi="Cambria Math"/>
              </w:rPr>
              <m:t>&gt;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negative</m:t>
                </m:r>
              </m:sub>
              <m:sup>
                <m:r>
                  <w:rPr>
                    <w:rFonts w:ascii="Cambria Math" w:hAnsi="Cambria Math"/>
                  </w:rPr>
                  <m:t>+</m:t>
                </m:r>
              </m:sup>
            </m:sSubSup>
          </m:e>
        </m:d>
      </m:oMath>
      <w:r w:rsidRPr="0026250A">
        <w:t xml:space="preserve"> </w:t>
      </w:r>
    </w:p>
    <w:p w14:paraId="2690D6FD" w14:textId="77777777" w:rsidR="003F622E" w:rsidRDefault="003F622E" w:rsidP="003F622E">
      <w:pPr>
        <w:ind w:firstLine="0"/>
      </w:pPr>
      <w:r>
        <w:t>де</w:t>
      </w:r>
    </w:p>
    <w:p w14:paraId="1D948054" w14:textId="77777777" w:rsidR="003F622E" w:rsidRDefault="003F622E" w:rsidP="003F622E">
      <m:oMath>
        <m:r>
          <w:rPr>
            <w:rFonts w:ascii="Cambria Math" w:hAnsi="Cambria Math"/>
          </w:rPr>
          <m:t>p</m:t>
        </m:r>
      </m:oMath>
      <w:r w:rsidRPr="0026250A">
        <w:rPr>
          <w:lang w:val="ru-RU"/>
        </w:rPr>
        <w:t xml:space="preserve"> – </w:t>
      </w:r>
      <w:r>
        <w:t>ймовірність</w:t>
      </w:r>
    </w:p>
    <w:p w14:paraId="650BD6E1" w14:textId="77777777" w:rsidR="003F622E" w:rsidRDefault="00CB347A" w:rsidP="003F622E"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positive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="003F622E" w:rsidRPr="0026250A">
        <w:rPr>
          <w:lang w:val="ru-RU"/>
        </w:rPr>
        <w:t xml:space="preserve"> - </w:t>
      </w:r>
      <w:r w:rsidR="003F622E">
        <w:t xml:space="preserve">ймовірність приналежності до позитивного класу у задачі бінарної класифікації, яку надає модель елементу, що насправді належить до </w:t>
      </w:r>
      <w:r w:rsidR="003F622E" w:rsidRPr="007A2162">
        <w:rPr>
          <w:i/>
          <w:iCs/>
        </w:rPr>
        <w:t>позитивного</w:t>
      </w:r>
      <w:r w:rsidR="003F622E">
        <w:t xml:space="preserve"> класу</w:t>
      </w:r>
    </w:p>
    <w:p w14:paraId="123F50B4" w14:textId="77777777" w:rsidR="003F622E" w:rsidRDefault="00CB347A" w:rsidP="003F622E">
      <w:pPr>
        <w:spacing w:after="24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negative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="003F622E" w:rsidRPr="0026250A">
        <w:rPr>
          <w:lang w:val="ru-RU"/>
        </w:rPr>
        <w:t xml:space="preserve"> - </w:t>
      </w:r>
      <w:r w:rsidR="003F622E">
        <w:t xml:space="preserve">ймовірність приналежності до позитивного класу у задачі бінарної класифікації, яку надає модель елементу, що насправді належить до </w:t>
      </w:r>
      <w:r w:rsidR="003F622E" w:rsidRPr="007A2162">
        <w:rPr>
          <w:i/>
          <w:iCs/>
        </w:rPr>
        <w:t>негативного</w:t>
      </w:r>
      <w:r w:rsidR="003F622E">
        <w:t xml:space="preserve"> класу</w:t>
      </w:r>
      <w:r w:rsidR="003F622E" w:rsidRPr="00DE582B">
        <w:t xml:space="preserve"> </w:t>
      </w:r>
    </w:p>
    <w:p w14:paraId="2207D080" w14:textId="66B0E252" w:rsidR="003F622E" w:rsidRDefault="00F964F2" w:rsidP="003F622E">
      <w:r>
        <w:t>З</w:t>
      </w:r>
      <w:r w:rsidR="003F622E">
        <w:t xml:space="preserve">начення метрики </w:t>
      </w:r>
      <w:r w:rsidR="003F622E">
        <w:rPr>
          <w:lang w:val="en-US"/>
        </w:rPr>
        <w:t>ROC</w:t>
      </w:r>
      <w:r w:rsidR="003F622E" w:rsidRPr="00486315">
        <w:rPr>
          <w:lang w:val="ru-RU"/>
        </w:rPr>
        <w:t>-</w:t>
      </w:r>
      <w:r w:rsidR="003F622E">
        <w:rPr>
          <w:lang w:val="en-US"/>
        </w:rPr>
        <w:t>AUC</w:t>
      </w:r>
      <w:r w:rsidR="003F622E">
        <w:t xml:space="preserve">, обчислені для кожного документа, агрегуються за тактикою </w:t>
      </w:r>
      <m:oMath>
        <m:r>
          <w:rPr>
            <w:rFonts w:ascii="Cambria Math" w:hAnsi="Cambria Math"/>
          </w:rPr>
          <m:t>micro-average</m:t>
        </m:r>
      </m:oMath>
      <w:r w:rsidR="003F622E" w:rsidRPr="000D2E4F">
        <w:rPr>
          <w:lang w:val="ru-RU"/>
        </w:rPr>
        <w:t xml:space="preserve"> </w:t>
      </w:r>
      <w:sdt>
        <w:sdtPr>
          <w:rPr>
            <w:lang w:val="ru-RU"/>
          </w:rPr>
          <w:id w:val="1977420533"/>
          <w:citation/>
        </w:sdtPr>
        <w:sdtEndPr/>
        <w:sdtContent>
          <w:r w:rsidR="003F622E">
            <w:rPr>
              <w:lang w:val="ru-RU"/>
            </w:rPr>
            <w:fldChar w:fldCharType="begin"/>
          </w:r>
          <w:r w:rsidR="003F622E" w:rsidRPr="003A67EC">
            <w:rPr>
              <w:lang w:val="ru-RU"/>
            </w:rPr>
            <w:instrText xml:space="preserve"> </w:instrText>
          </w:r>
          <w:r w:rsidR="003F622E">
            <w:rPr>
              <w:lang w:val="en-US"/>
            </w:rPr>
            <w:instrText>CITATION</w:instrText>
          </w:r>
          <w:r w:rsidR="003F622E" w:rsidRPr="003A67EC">
            <w:rPr>
              <w:lang w:val="ru-RU"/>
            </w:rPr>
            <w:instrText xml:space="preserve"> </w:instrText>
          </w:r>
          <w:r w:rsidR="003F622E">
            <w:rPr>
              <w:lang w:val="en-US"/>
            </w:rPr>
            <w:instrText>Mar</w:instrText>
          </w:r>
          <w:r w:rsidR="003F622E" w:rsidRPr="003A67EC">
            <w:rPr>
              <w:lang w:val="ru-RU"/>
            </w:rPr>
            <w:instrText>20 \</w:instrText>
          </w:r>
          <w:r w:rsidR="003F622E">
            <w:rPr>
              <w:lang w:val="en-US"/>
            </w:rPr>
            <w:instrText>l</w:instrText>
          </w:r>
          <w:r w:rsidR="003F622E" w:rsidRPr="003A67EC">
            <w:rPr>
              <w:lang w:val="ru-RU"/>
            </w:rPr>
            <w:instrText xml:space="preserve"> 1033 </w:instrText>
          </w:r>
          <w:r w:rsidR="003F622E">
            <w:rPr>
              <w:lang w:val="ru-RU"/>
            </w:rPr>
            <w:fldChar w:fldCharType="separate"/>
          </w:r>
          <w:r w:rsidR="003F622E" w:rsidRPr="00196C50">
            <w:rPr>
              <w:noProof/>
              <w:lang w:val="ru-RU"/>
            </w:rPr>
            <w:t>[7]</w:t>
          </w:r>
          <w:r w:rsidR="003F622E">
            <w:rPr>
              <w:lang w:val="ru-RU"/>
            </w:rPr>
            <w:fldChar w:fldCharType="end"/>
          </w:r>
        </w:sdtContent>
      </w:sdt>
      <w:r w:rsidR="003F622E">
        <w:t>.</w:t>
      </w:r>
    </w:p>
    <w:p w14:paraId="6A64EF62" w14:textId="77777777" w:rsidR="003F622E" w:rsidRPr="00196C50" w:rsidRDefault="003F622E" w:rsidP="003F622E"/>
    <w:p w14:paraId="15834FCE" w14:textId="35393509" w:rsidR="00BE3A56" w:rsidRDefault="0066040A" w:rsidP="00BE3A56">
      <w:pPr>
        <w:pStyle w:val="Heading2"/>
      </w:pPr>
      <w:bookmarkStart w:id="14" w:name="_Toc106008513"/>
      <w:r>
        <w:t xml:space="preserve">Задача ранжування у термінах </w:t>
      </w:r>
      <w:r w:rsidR="00BE3A56">
        <w:t>предметної галузі</w:t>
      </w:r>
      <w:bookmarkEnd w:id="14"/>
    </w:p>
    <w:p w14:paraId="69995BA3" w14:textId="77777777" w:rsidR="00BE3A56" w:rsidRPr="00C549AA" w:rsidRDefault="00BE3A56" w:rsidP="00BE3A56"/>
    <w:p w14:paraId="3B5D7932" w14:textId="77777777" w:rsidR="00BE3A56" w:rsidRDefault="00BE3A56" w:rsidP="00BE3A56">
      <w:r>
        <w:t xml:space="preserve">Розглянемо загальну постановку прикладних задач, що розглядаються у роботі. </w:t>
      </w:r>
    </w:p>
    <w:p w14:paraId="0BFF4C1C" w14:textId="77777777" w:rsidR="00BE3A56" w:rsidRDefault="00BE3A56" w:rsidP="00BE3A56">
      <w:r>
        <w:t>Наявна множина документів, кожний документ представлено у вигляді рядку тексту. Відомо, що у кожному документі присутня що найменш одна сутність деякого класу. Для кожної прикладної задачі, що розглядається у роботі, клас сутностей є фіксованим. У якості таких класів можуть виступати:</w:t>
      </w:r>
    </w:p>
    <w:p w14:paraId="5C177296" w14:textId="77777777" w:rsidR="00BE3A56" w:rsidRDefault="00BE3A56" w:rsidP="00BE3A56">
      <w:pPr>
        <w:pStyle w:val="ListParagraph"/>
        <w:numPr>
          <w:ilvl w:val="0"/>
          <w:numId w:val="23"/>
        </w:numPr>
      </w:pPr>
      <w:r>
        <w:t>Слово, що має найпозитивнішим у тексті (може бути лише одне у документі)</w:t>
      </w:r>
    </w:p>
    <w:p w14:paraId="0A93C8FA" w14:textId="77777777" w:rsidR="00BE3A56" w:rsidRDefault="00BE3A56" w:rsidP="00BE3A56">
      <w:pPr>
        <w:pStyle w:val="ListParagraph"/>
        <w:numPr>
          <w:ilvl w:val="0"/>
          <w:numId w:val="23"/>
        </w:numPr>
      </w:pPr>
      <w:r>
        <w:t>Закон, що регулює дію контракту (може бути декілька у документі)</w:t>
      </w:r>
    </w:p>
    <w:p w14:paraId="6291C22F" w14:textId="77777777" w:rsidR="00BE3A56" w:rsidRDefault="00BE3A56" w:rsidP="00BE3A56">
      <w:pPr>
        <w:pStyle w:val="ListParagraph"/>
        <w:numPr>
          <w:ilvl w:val="0"/>
          <w:numId w:val="23"/>
        </w:numPr>
      </w:pPr>
      <w:r>
        <w:t>Сума контракту (може бути декілька у документі)</w:t>
      </w:r>
    </w:p>
    <w:p w14:paraId="2CD5BF8B" w14:textId="77777777" w:rsidR="00F964F2" w:rsidRDefault="00BE3A56" w:rsidP="00F964F2">
      <w:pPr>
        <w:pStyle w:val="ListParagraph"/>
        <w:numPr>
          <w:ilvl w:val="0"/>
          <w:numId w:val="23"/>
        </w:numPr>
        <w:spacing w:after="0"/>
      </w:pPr>
      <w:r>
        <w:t>Дата підписання контракту (може бути декілька у документі)</w:t>
      </w:r>
    </w:p>
    <w:p w14:paraId="4EDE5B7D" w14:textId="4AE7773A" w:rsidR="00BE3A56" w:rsidRDefault="00BE3A56" w:rsidP="00F964F2">
      <w:pPr>
        <w:ind w:firstLine="0"/>
      </w:pPr>
      <w:r>
        <w:t>та інші.</w:t>
      </w:r>
    </w:p>
    <w:p w14:paraId="4368B269" w14:textId="77777777" w:rsidR="00BE3A56" w:rsidRPr="008A2BDB" w:rsidRDefault="00BE3A56" w:rsidP="00BE3A56">
      <w:pPr>
        <w:rPr>
          <w:lang w:val="ru-RU"/>
        </w:rPr>
      </w:pPr>
      <w:r>
        <w:lastRenderedPageBreak/>
        <w:t xml:space="preserve">Для кожного документу може бути сформовано список з кандидатів на роль шуканої сутності. Кандидат представляється у вигляді під рядка рядку, яким представлено документ. Такий список може бути сформований за допомогою алгоритмів, що засновані на регулярних виразах (наприклад, мовою </w:t>
      </w:r>
      <w:r>
        <w:rPr>
          <w:lang w:val="en-US"/>
        </w:rPr>
        <w:t>Python</w:t>
      </w:r>
      <w:r w:rsidRPr="008A2BDB">
        <w:rPr>
          <w:lang w:val="ru-RU"/>
        </w:rPr>
        <w:t xml:space="preserve"> </w:t>
      </w:r>
      <w:sdt>
        <w:sdtPr>
          <w:rPr>
            <w:lang w:val="en-US"/>
          </w:rPr>
          <w:id w:val="-1338848896"/>
          <w:citation/>
        </w:sdtPr>
        <w:sdtEndPr/>
        <w:sdtContent>
          <w:r>
            <w:rPr>
              <w:lang w:val="en-US"/>
            </w:rPr>
            <w:fldChar w:fldCharType="begin"/>
          </w:r>
          <w:r w:rsidRPr="008A2BDB">
            <w:rPr>
              <w:lang w:val="ru-RU"/>
            </w:rPr>
            <w:instrText xml:space="preserve"> </w:instrText>
          </w:r>
          <w:r>
            <w:rPr>
              <w:lang w:val="en-US"/>
            </w:rPr>
            <w:instrText>CITATION</w:instrText>
          </w:r>
          <w:r w:rsidRPr="008A2BDB">
            <w:rPr>
              <w:lang w:val="ru-RU"/>
            </w:rPr>
            <w:instrText xml:space="preserve"> </w:instrText>
          </w:r>
          <w:r>
            <w:rPr>
              <w:lang w:val="en-US"/>
            </w:rPr>
            <w:instrText>reR</w:instrText>
          </w:r>
          <w:r w:rsidRPr="008A2BDB">
            <w:rPr>
              <w:lang w:val="ru-RU"/>
            </w:rPr>
            <w:instrText>22 \</w:instrText>
          </w:r>
          <w:r>
            <w:rPr>
              <w:lang w:val="en-US"/>
            </w:rPr>
            <w:instrText>l</w:instrText>
          </w:r>
          <w:r w:rsidRPr="008A2BDB">
            <w:rPr>
              <w:lang w:val="ru-RU"/>
            </w:rPr>
            <w:instrText xml:space="preserve"> 1033 </w:instrText>
          </w:r>
          <w:r>
            <w:rPr>
              <w:lang w:val="en-US"/>
            </w:rPr>
            <w:fldChar w:fldCharType="separate"/>
          </w:r>
          <w:r w:rsidRPr="00CB5FC2">
            <w:rPr>
              <w:noProof/>
              <w:lang w:val="ru-RU"/>
            </w:rPr>
            <w:t>[5]</w:t>
          </w:r>
          <w:r>
            <w:rPr>
              <w:lang w:val="en-US"/>
            </w:rPr>
            <w:fldChar w:fldCharType="end"/>
          </w:r>
        </w:sdtContent>
      </w:sdt>
      <w:r w:rsidRPr="008A2BDB">
        <w:rPr>
          <w:lang w:val="ru-RU"/>
        </w:rPr>
        <w:t>).</w:t>
      </w:r>
    </w:p>
    <w:p w14:paraId="2291447B" w14:textId="77777777" w:rsidR="00BE3A56" w:rsidRDefault="00BE3A56" w:rsidP="00BE3A56">
      <w:r>
        <w:t xml:space="preserve">Для кожного документу серед усіх кандидатів необхідно визначити одного такого, який дійсно являє собою шукану сутність. Іншими словами, необхідно список з кандидатів впорядкувати таким чином, щоб його першим елементом був той кандидат, який являє собою шукану сутність. </w:t>
      </w:r>
    </w:p>
    <w:p w14:paraId="39FCF076" w14:textId="77777777" w:rsidR="00BE3A56" w:rsidRPr="008A2BDB" w:rsidRDefault="00BE3A56" w:rsidP="00BE3A56">
      <w:pPr>
        <w:rPr>
          <w:lang w:val="ru-RU"/>
        </w:rPr>
      </w:pPr>
      <w:r>
        <w:t>Для усіх наявних документів відомо, які з кандидатів кожного документу є шуканою сутністю. Використовуючи ці дані, необхідно побудувати модель, що зможе розв’язати задачу для нових документів, для яких не відомо, які з кандидатів є шуканою сутністю.</w:t>
      </w:r>
    </w:p>
    <w:p w14:paraId="37A1A72C" w14:textId="191D71F5" w:rsidR="00BE3A56" w:rsidRDefault="00BE3A56" w:rsidP="00BE3A56">
      <w:r>
        <w:t xml:space="preserve">Отже, розглядувані задачі є задачами ранжування. У цих задачах документи виступають у якості запитів, а кандидати – у якості документів, </w:t>
      </w:r>
      <w:r w:rsidR="00D71745">
        <w:t xml:space="preserve">з </w:t>
      </w:r>
      <w:r>
        <w:t xml:space="preserve">постановки задачі ранжування для пошуку документів. </w:t>
      </w:r>
    </w:p>
    <w:p w14:paraId="4F9727B0" w14:textId="77777777" w:rsidR="00BE3A56" w:rsidRDefault="00BE3A56" w:rsidP="00BE3A56">
      <w:r>
        <w:t xml:space="preserve">Зауважимо, що у постановці задачі ранжування для задачі пошуку документів різні множини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20D2E">
        <w:t xml:space="preserve">, </w:t>
      </w:r>
      <w:r>
        <w:t xml:space="preserve">що відповідають різним запитам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lang w:val="ru-RU"/>
        </w:rPr>
        <w:t xml:space="preserve">, </w:t>
      </w:r>
      <w:r>
        <w:t>можуть перетинатись, проте множини кандидатів для різних документів перетинатись не можуть.</w:t>
      </w:r>
    </w:p>
    <w:p w14:paraId="74DA6992" w14:textId="77777777" w:rsidR="00BE3A56" w:rsidRPr="00296A09" w:rsidRDefault="00BE3A56" w:rsidP="00BE3A56">
      <w:r>
        <w:t xml:space="preserve">Задача роботи полягає у тому, щоб визначити, який ефект на </w:t>
      </w:r>
      <w:r>
        <w:rPr>
          <w:lang w:val="en-US"/>
        </w:rPr>
        <w:t>pointwise</w:t>
      </w:r>
      <w:r w:rsidRPr="00AB0A0B">
        <w:rPr>
          <w:lang w:val="ru-RU"/>
        </w:rPr>
        <w:t xml:space="preserve"> </w:t>
      </w:r>
      <w:r>
        <w:t>підхід ранжування має запропонована модель формування вхідного вектору даних для моделі класифікації.</w:t>
      </w:r>
    </w:p>
    <w:p w14:paraId="7A10EFAF" w14:textId="77777777" w:rsidR="00BE3A56" w:rsidRDefault="00BE3A56" w:rsidP="00BE3A56">
      <w:pPr>
        <w:widowControl/>
        <w:autoSpaceDE/>
        <w:autoSpaceDN/>
        <w:adjustRightInd/>
        <w:spacing w:after="0" w:line="276" w:lineRule="auto"/>
        <w:ind w:firstLine="0"/>
        <w:jc w:val="left"/>
        <w:rPr>
          <w:szCs w:val="32"/>
        </w:rPr>
      </w:pPr>
    </w:p>
    <w:p w14:paraId="460837AA" w14:textId="7666390B" w:rsidR="00C549AA" w:rsidRDefault="00E6703C" w:rsidP="00C549AA">
      <w:pPr>
        <w:pStyle w:val="Heading1"/>
      </w:pPr>
      <w:bookmarkStart w:id="15" w:name="_Toc106008514"/>
      <w:r>
        <w:lastRenderedPageBreak/>
        <w:t>ХІД ЕКСПЕРИМЕНТУ</w:t>
      </w:r>
      <w:bookmarkEnd w:id="15"/>
    </w:p>
    <w:p w14:paraId="09456694" w14:textId="77777777" w:rsidR="0051728F" w:rsidRPr="0051728F" w:rsidRDefault="0051728F" w:rsidP="0051728F">
      <w:pPr>
        <w:rPr>
          <w:lang w:eastAsia="en-US"/>
        </w:rPr>
      </w:pPr>
    </w:p>
    <w:p w14:paraId="372E2E5E" w14:textId="444C423C" w:rsidR="00790A0C" w:rsidRDefault="00B44078" w:rsidP="00833CB7">
      <w:pPr>
        <w:pStyle w:val="Heading2"/>
        <w:rPr>
          <w:lang w:eastAsia="en-US"/>
        </w:rPr>
      </w:pPr>
      <w:bookmarkStart w:id="16" w:name="_Toc106008515"/>
      <w:r>
        <w:rPr>
          <w:lang w:eastAsia="en-US"/>
        </w:rPr>
        <w:t>З</w:t>
      </w:r>
      <w:r w:rsidR="00ED1E49">
        <w:rPr>
          <w:lang w:eastAsia="en-US"/>
        </w:rPr>
        <w:t>бір</w:t>
      </w:r>
      <w:r w:rsidR="00790A0C">
        <w:rPr>
          <w:lang w:eastAsia="en-US"/>
        </w:rPr>
        <w:t xml:space="preserve"> </w:t>
      </w:r>
      <w:r>
        <w:rPr>
          <w:lang w:eastAsia="en-US"/>
        </w:rPr>
        <w:t xml:space="preserve">і обробка </w:t>
      </w:r>
      <w:r w:rsidR="00790A0C">
        <w:rPr>
          <w:lang w:eastAsia="en-US"/>
        </w:rPr>
        <w:t>даних</w:t>
      </w:r>
      <w:bookmarkEnd w:id="16"/>
    </w:p>
    <w:p w14:paraId="3C95CA98" w14:textId="77777777" w:rsidR="00C549AA" w:rsidRPr="00C549AA" w:rsidRDefault="00C549AA" w:rsidP="00C549AA">
      <w:pPr>
        <w:rPr>
          <w:lang w:eastAsia="en-US"/>
        </w:rPr>
      </w:pPr>
    </w:p>
    <w:p w14:paraId="7D3DF94D" w14:textId="00CC5462" w:rsidR="003561E6" w:rsidRDefault="00833CB7" w:rsidP="00423285">
      <w:pPr>
        <w:rPr>
          <w:lang w:eastAsia="en-US"/>
        </w:rPr>
      </w:pPr>
      <w:r>
        <w:rPr>
          <w:lang w:eastAsia="en-US"/>
        </w:rPr>
        <w:t xml:space="preserve">Для експерименту було зібрано дані з двох джерел: </w:t>
      </w:r>
    </w:p>
    <w:p w14:paraId="76DAE6E0" w14:textId="689C6884" w:rsidR="003561E6" w:rsidRDefault="00BE5D95" w:rsidP="00466B19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Відкритий набір даних</w:t>
      </w:r>
      <w:r w:rsidR="00833CB7" w:rsidRPr="00833CB7">
        <w:rPr>
          <w:lang w:eastAsia="en-US"/>
        </w:rPr>
        <w:t xml:space="preserve"> </w:t>
      </w:r>
      <w:r w:rsidR="00833CB7" w:rsidRPr="003561E6">
        <w:rPr>
          <w:lang w:val="en-US" w:eastAsia="en-US"/>
        </w:rPr>
        <w:t>CUAD</w:t>
      </w:r>
      <w:r w:rsidR="00833CB7" w:rsidRPr="00833CB7">
        <w:rPr>
          <w:lang w:eastAsia="en-US"/>
        </w:rPr>
        <w:t xml:space="preserve"> </w:t>
      </w:r>
      <w:r w:rsidR="00833CB7" w:rsidRPr="003561E6">
        <w:rPr>
          <w:lang w:val="en-US" w:eastAsia="en-US"/>
        </w:rPr>
        <w:t>V</w:t>
      </w:r>
      <w:r w:rsidR="00833CB7" w:rsidRPr="00833CB7">
        <w:rPr>
          <w:lang w:eastAsia="en-US"/>
        </w:rPr>
        <w:t>1</w:t>
      </w:r>
      <w:r w:rsidR="00EA6800" w:rsidRPr="00CD009A">
        <w:rPr>
          <w:lang w:val="ru-RU" w:eastAsia="en-US"/>
        </w:rPr>
        <w:t xml:space="preserve"> </w:t>
      </w:r>
      <w:sdt>
        <w:sdtPr>
          <w:rPr>
            <w:lang w:val="en-US" w:eastAsia="en-US"/>
          </w:rPr>
          <w:id w:val="-1794515032"/>
          <w:citation/>
        </w:sdtPr>
        <w:sdtEndPr/>
        <w:sdtContent>
          <w:r w:rsidR="00EA6800">
            <w:rPr>
              <w:lang w:val="en-US" w:eastAsia="en-US"/>
            </w:rPr>
            <w:fldChar w:fldCharType="begin"/>
          </w:r>
          <w:r w:rsidR="00EA6800" w:rsidRPr="00CD009A">
            <w:rPr>
              <w:lang w:val="ru-RU" w:eastAsia="en-US"/>
            </w:rPr>
            <w:instrText xml:space="preserve"> </w:instrText>
          </w:r>
          <w:r w:rsidR="00EA6800">
            <w:rPr>
              <w:lang w:val="en-US" w:eastAsia="en-US"/>
            </w:rPr>
            <w:instrText>CITATION</w:instrText>
          </w:r>
          <w:r w:rsidR="00EA6800" w:rsidRPr="00CD009A">
            <w:rPr>
              <w:lang w:val="ru-RU" w:eastAsia="en-US"/>
            </w:rPr>
            <w:instrText xml:space="preserve"> </w:instrText>
          </w:r>
          <w:r w:rsidR="00EA6800">
            <w:rPr>
              <w:lang w:val="en-US" w:eastAsia="en-US"/>
            </w:rPr>
            <w:instrText>The</w:instrText>
          </w:r>
          <w:r w:rsidR="00EA6800" w:rsidRPr="00CD009A">
            <w:rPr>
              <w:lang w:val="ru-RU" w:eastAsia="en-US"/>
            </w:rPr>
            <w:instrText>21 \</w:instrText>
          </w:r>
          <w:r w:rsidR="00EA6800">
            <w:rPr>
              <w:lang w:val="en-US" w:eastAsia="en-US"/>
            </w:rPr>
            <w:instrText>l</w:instrText>
          </w:r>
          <w:r w:rsidR="00EA6800" w:rsidRPr="00CD009A">
            <w:rPr>
              <w:lang w:val="ru-RU" w:eastAsia="en-US"/>
            </w:rPr>
            <w:instrText xml:space="preserve"> 1033 </w:instrText>
          </w:r>
          <w:r w:rsidR="00EA6800">
            <w:rPr>
              <w:lang w:val="en-US" w:eastAsia="en-US"/>
            </w:rPr>
            <w:fldChar w:fldCharType="separate"/>
          </w:r>
          <w:r w:rsidR="0009332E" w:rsidRPr="0009332E">
            <w:rPr>
              <w:noProof/>
              <w:lang w:val="ru-RU" w:eastAsia="en-US"/>
            </w:rPr>
            <w:t>[8]</w:t>
          </w:r>
          <w:r w:rsidR="00EA6800">
            <w:rPr>
              <w:lang w:val="en-US" w:eastAsia="en-US"/>
            </w:rPr>
            <w:fldChar w:fldCharType="end"/>
          </w:r>
        </w:sdtContent>
      </w:sdt>
    </w:p>
    <w:p w14:paraId="09088D73" w14:textId="6F695111" w:rsidR="003561E6" w:rsidRDefault="00555238" w:rsidP="00466B19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val="en-US" w:eastAsia="en-US"/>
        </w:rPr>
        <w:t>Google</w:t>
      </w:r>
      <w:r w:rsidRPr="00BE2D07">
        <w:rPr>
          <w:lang w:eastAsia="en-US"/>
        </w:rPr>
        <w:t xml:space="preserve"> </w:t>
      </w:r>
      <w:r>
        <w:rPr>
          <w:lang w:val="en-US" w:eastAsia="en-US"/>
        </w:rPr>
        <w:t>Play</w:t>
      </w:r>
      <w:r w:rsidRPr="00BE2D07">
        <w:rPr>
          <w:lang w:eastAsia="en-US"/>
        </w:rPr>
        <w:t xml:space="preserve"> </w:t>
      </w:r>
      <w:r w:rsidR="00100E4C">
        <w:rPr>
          <w:lang w:val="en-US" w:eastAsia="en-US"/>
        </w:rPr>
        <w:t>Reviews</w:t>
      </w:r>
      <w:r w:rsidRPr="00BE2D07">
        <w:rPr>
          <w:lang w:eastAsia="en-US"/>
        </w:rPr>
        <w:t xml:space="preserve"> </w:t>
      </w:r>
      <w:r w:rsidR="00BE2D07">
        <w:rPr>
          <w:lang w:eastAsia="en-US"/>
        </w:rPr>
        <w:t>–</w:t>
      </w:r>
      <w:r w:rsidRPr="00BE2D07">
        <w:rPr>
          <w:lang w:eastAsia="en-US"/>
        </w:rPr>
        <w:t xml:space="preserve"> </w:t>
      </w:r>
      <w:r w:rsidR="00100E4C">
        <w:rPr>
          <w:lang w:eastAsia="en-US"/>
        </w:rPr>
        <w:t xml:space="preserve">відгуки та </w:t>
      </w:r>
      <w:r w:rsidR="00BE2D07">
        <w:rPr>
          <w:lang w:eastAsia="en-US"/>
        </w:rPr>
        <w:t>оцінки</w:t>
      </w:r>
      <w:r w:rsidR="00833CB7">
        <w:rPr>
          <w:lang w:eastAsia="en-US"/>
        </w:rPr>
        <w:t xml:space="preserve"> користувачі</w:t>
      </w:r>
      <w:r w:rsidR="000330D4" w:rsidRPr="00BE2D07">
        <w:rPr>
          <w:lang w:eastAsia="en-US"/>
        </w:rPr>
        <w:t>в</w:t>
      </w:r>
      <w:r w:rsidR="00833CB7">
        <w:rPr>
          <w:lang w:eastAsia="en-US"/>
        </w:rPr>
        <w:t xml:space="preserve"> сервісу </w:t>
      </w:r>
      <w:r w:rsidR="00833CB7" w:rsidRPr="003561E6">
        <w:rPr>
          <w:lang w:val="en-US" w:eastAsia="en-US"/>
        </w:rPr>
        <w:t>Google</w:t>
      </w:r>
      <w:r w:rsidR="00833CB7" w:rsidRPr="00833CB7">
        <w:rPr>
          <w:lang w:eastAsia="en-US"/>
        </w:rPr>
        <w:t xml:space="preserve"> </w:t>
      </w:r>
      <w:r w:rsidR="00833CB7" w:rsidRPr="003561E6">
        <w:rPr>
          <w:lang w:val="en-US" w:eastAsia="en-US"/>
        </w:rPr>
        <w:t>Play</w:t>
      </w:r>
      <w:r w:rsidR="00EA6800" w:rsidRPr="00EA6800">
        <w:rPr>
          <w:lang w:eastAsia="en-US"/>
        </w:rPr>
        <w:t xml:space="preserve"> </w:t>
      </w:r>
      <w:sdt>
        <w:sdtPr>
          <w:rPr>
            <w:lang w:eastAsia="en-US"/>
          </w:rPr>
          <w:id w:val="-1117531748"/>
          <w:citation/>
        </w:sdtPr>
        <w:sdtEndPr/>
        <w:sdtContent>
          <w:r w:rsidR="00EA6800">
            <w:rPr>
              <w:lang w:eastAsia="en-US"/>
            </w:rPr>
            <w:fldChar w:fldCharType="begin"/>
          </w:r>
          <w:r w:rsidR="00EA6800" w:rsidRPr="00EA6800">
            <w:rPr>
              <w:lang w:eastAsia="en-US"/>
            </w:rPr>
            <w:instrText xml:space="preserve"> </w:instrText>
          </w:r>
          <w:r w:rsidR="00EA6800">
            <w:rPr>
              <w:lang w:val="en-US" w:eastAsia="en-US"/>
            </w:rPr>
            <w:instrText>CITATION</w:instrText>
          </w:r>
          <w:r w:rsidR="00EA6800" w:rsidRPr="00EA6800">
            <w:rPr>
              <w:lang w:eastAsia="en-US"/>
            </w:rPr>
            <w:instrText xml:space="preserve"> </w:instrText>
          </w:r>
          <w:r w:rsidR="00EA6800">
            <w:rPr>
              <w:lang w:val="en-US" w:eastAsia="en-US"/>
            </w:rPr>
            <w:instrText>Goo</w:instrText>
          </w:r>
          <w:r w:rsidR="00EA6800" w:rsidRPr="00EA6800">
            <w:rPr>
              <w:lang w:eastAsia="en-US"/>
            </w:rPr>
            <w:instrText>21 \</w:instrText>
          </w:r>
          <w:r w:rsidR="00EA6800">
            <w:rPr>
              <w:lang w:val="en-US" w:eastAsia="en-US"/>
            </w:rPr>
            <w:instrText>l</w:instrText>
          </w:r>
          <w:r w:rsidR="00EA6800" w:rsidRPr="00EA6800">
            <w:rPr>
              <w:lang w:eastAsia="en-US"/>
            </w:rPr>
            <w:instrText xml:space="preserve"> 1033 </w:instrText>
          </w:r>
          <w:r w:rsidR="00EA6800">
            <w:rPr>
              <w:lang w:eastAsia="en-US"/>
            </w:rPr>
            <w:fldChar w:fldCharType="separate"/>
          </w:r>
          <w:r w:rsidR="0009332E" w:rsidRPr="0009332E">
            <w:rPr>
              <w:noProof/>
              <w:lang w:eastAsia="en-US"/>
            </w:rPr>
            <w:t>[9]</w:t>
          </w:r>
          <w:r w:rsidR="00EA6800">
            <w:rPr>
              <w:lang w:eastAsia="en-US"/>
            </w:rPr>
            <w:fldChar w:fldCharType="end"/>
          </w:r>
        </w:sdtContent>
      </w:sdt>
      <w:r w:rsidR="00BE2D07">
        <w:rPr>
          <w:lang w:eastAsia="en-US"/>
        </w:rPr>
        <w:t>, які вони ставлять додаткам.</w:t>
      </w:r>
    </w:p>
    <w:p w14:paraId="3870C2DA" w14:textId="467CF1DD" w:rsidR="00833CB7" w:rsidRDefault="00833CB7" w:rsidP="003561E6">
      <w:pPr>
        <w:rPr>
          <w:lang w:eastAsia="en-US"/>
        </w:rPr>
      </w:pPr>
      <w:r>
        <w:rPr>
          <w:lang w:eastAsia="en-US"/>
        </w:rPr>
        <w:t xml:space="preserve">Розглянемо детальніше </w:t>
      </w:r>
      <w:r w:rsidR="00544AEE">
        <w:rPr>
          <w:lang w:eastAsia="en-US"/>
        </w:rPr>
        <w:t xml:space="preserve">кожне </w:t>
      </w:r>
      <w:r w:rsidR="005F0848">
        <w:rPr>
          <w:lang w:eastAsia="en-US"/>
        </w:rPr>
        <w:t>джерело</w:t>
      </w:r>
      <w:r>
        <w:rPr>
          <w:lang w:eastAsia="en-US"/>
        </w:rPr>
        <w:t>.</w:t>
      </w:r>
    </w:p>
    <w:p w14:paraId="42578AAB" w14:textId="77777777" w:rsidR="0051728F" w:rsidRDefault="0051728F" w:rsidP="003561E6">
      <w:pPr>
        <w:rPr>
          <w:lang w:eastAsia="en-US"/>
        </w:rPr>
      </w:pPr>
    </w:p>
    <w:p w14:paraId="19E7CBE8" w14:textId="2F53043B" w:rsidR="00C420BE" w:rsidRDefault="00B3283E" w:rsidP="00466B19">
      <w:pPr>
        <w:pStyle w:val="Heading3"/>
        <w:numPr>
          <w:ilvl w:val="2"/>
          <w:numId w:val="21"/>
        </w:numPr>
        <w:rPr>
          <w:lang w:val="ru-RU" w:eastAsia="en-US"/>
        </w:rPr>
      </w:pPr>
      <w:bookmarkStart w:id="17" w:name="_Toc106008516"/>
      <w:r w:rsidRPr="00F506D3">
        <w:rPr>
          <w:lang w:val="en-US" w:eastAsia="en-US"/>
        </w:rPr>
        <w:t>CUAD</w:t>
      </w:r>
      <w:r w:rsidRPr="00F506D3">
        <w:rPr>
          <w:lang w:val="ru-RU" w:eastAsia="en-US"/>
        </w:rPr>
        <w:t xml:space="preserve"> </w:t>
      </w:r>
      <w:r w:rsidRPr="00F506D3">
        <w:rPr>
          <w:lang w:val="en-US" w:eastAsia="en-US"/>
        </w:rPr>
        <w:t>V</w:t>
      </w:r>
      <w:r w:rsidRPr="00F506D3">
        <w:rPr>
          <w:lang w:val="ru-RU" w:eastAsia="en-US"/>
        </w:rPr>
        <w:t>1</w:t>
      </w:r>
      <w:bookmarkEnd w:id="17"/>
    </w:p>
    <w:p w14:paraId="1ED61F21" w14:textId="77777777" w:rsidR="0051728F" w:rsidRPr="0051728F" w:rsidRDefault="0051728F" w:rsidP="0051728F">
      <w:pPr>
        <w:rPr>
          <w:lang w:val="ru-RU" w:eastAsia="en-US"/>
        </w:rPr>
      </w:pPr>
    </w:p>
    <w:p w14:paraId="0AB41DC9" w14:textId="1DB3C318" w:rsidR="00B44078" w:rsidRDefault="0027755B" w:rsidP="00B44078">
      <w:pPr>
        <w:pStyle w:val="Heading4"/>
        <w:rPr>
          <w:lang w:eastAsia="en-US"/>
        </w:rPr>
      </w:pPr>
      <w:r>
        <w:rPr>
          <w:lang w:eastAsia="en-US"/>
        </w:rPr>
        <w:t>Збір даних і їх с</w:t>
      </w:r>
      <w:r w:rsidR="00B44078">
        <w:rPr>
          <w:lang w:eastAsia="en-US"/>
        </w:rPr>
        <w:t>труктура</w:t>
      </w:r>
    </w:p>
    <w:p w14:paraId="14502452" w14:textId="77777777" w:rsidR="00C549AA" w:rsidRPr="00C549AA" w:rsidRDefault="00C549AA" w:rsidP="00C549AA">
      <w:pPr>
        <w:rPr>
          <w:lang w:eastAsia="en-US"/>
        </w:rPr>
      </w:pPr>
    </w:p>
    <w:p w14:paraId="253322DB" w14:textId="71CEBE96" w:rsidR="00C420BE" w:rsidRDefault="00C420BE" w:rsidP="00C420BE">
      <w:pPr>
        <w:rPr>
          <w:lang w:eastAsia="en-US"/>
        </w:rPr>
      </w:pPr>
      <w:r>
        <w:rPr>
          <w:lang w:eastAsia="en-US"/>
        </w:rPr>
        <w:t>Це джерело є відкритим і містить</w:t>
      </w:r>
      <w:r w:rsidR="00FD2AB5">
        <w:rPr>
          <w:lang w:eastAsia="en-US"/>
        </w:rPr>
        <w:t xml:space="preserve"> 510</w:t>
      </w:r>
      <w:r w:rsidRPr="00C420BE">
        <w:rPr>
          <w:lang w:val="ru-RU" w:eastAsia="en-US"/>
        </w:rPr>
        <w:t xml:space="preserve"> </w:t>
      </w:r>
      <w:r>
        <w:rPr>
          <w:lang w:eastAsia="en-US"/>
        </w:rPr>
        <w:t>юридичн</w:t>
      </w:r>
      <w:r w:rsidR="00FD2AB5">
        <w:rPr>
          <w:lang w:eastAsia="en-US"/>
        </w:rPr>
        <w:t>их</w:t>
      </w:r>
      <w:r>
        <w:rPr>
          <w:lang w:eastAsia="en-US"/>
        </w:rPr>
        <w:t xml:space="preserve"> договор</w:t>
      </w:r>
      <w:r w:rsidR="00FD2AB5">
        <w:rPr>
          <w:lang w:eastAsia="en-US"/>
        </w:rPr>
        <w:t>ів</w:t>
      </w:r>
      <w:r>
        <w:rPr>
          <w:lang w:eastAsia="en-US"/>
        </w:rPr>
        <w:t>. Воно складається з:</w:t>
      </w:r>
    </w:p>
    <w:p w14:paraId="25C82992" w14:textId="77777777" w:rsidR="00E449E9" w:rsidRPr="00E449E9" w:rsidRDefault="009E7990" w:rsidP="00466B19">
      <w:pPr>
        <w:pStyle w:val="ListParagraph"/>
        <w:numPr>
          <w:ilvl w:val="0"/>
          <w:numId w:val="22"/>
        </w:numPr>
        <w:rPr>
          <w:lang w:val="en-US"/>
        </w:rPr>
      </w:pPr>
      <w:r>
        <w:t>Документів у форматі «</w:t>
      </w:r>
      <w:r w:rsidRPr="00E449E9">
        <w:rPr>
          <w:lang w:val="en-US"/>
        </w:rPr>
        <w:t>.pdf</w:t>
      </w:r>
      <w:r>
        <w:t>»</w:t>
      </w:r>
    </w:p>
    <w:p w14:paraId="42043383" w14:textId="77777777" w:rsidR="00E449E9" w:rsidRPr="00E449E9" w:rsidRDefault="009E7990" w:rsidP="00466B19">
      <w:pPr>
        <w:pStyle w:val="ListParagraph"/>
        <w:numPr>
          <w:ilvl w:val="0"/>
          <w:numId w:val="22"/>
        </w:numPr>
        <w:rPr>
          <w:lang w:val="ru-RU"/>
        </w:rPr>
      </w:pPr>
      <w:r>
        <w:t xml:space="preserve">Текстових файлів, що містять текст, отриманий з </w:t>
      </w:r>
      <w:r w:rsidRPr="00E449E9">
        <w:rPr>
          <w:lang w:val="en-US"/>
        </w:rPr>
        <w:t>pdf</w:t>
      </w:r>
      <w:r w:rsidRPr="00E449E9">
        <w:rPr>
          <w:lang w:val="ru-RU"/>
        </w:rPr>
        <w:t>-</w:t>
      </w:r>
      <w:r>
        <w:t>документів</w:t>
      </w:r>
    </w:p>
    <w:p w14:paraId="16A2A5C8" w14:textId="4550A62F" w:rsidR="00C420BE" w:rsidRPr="00E449E9" w:rsidRDefault="00DE63DD" w:rsidP="00466B19">
      <w:pPr>
        <w:pStyle w:val="ListParagraph"/>
        <w:numPr>
          <w:ilvl w:val="0"/>
          <w:numId w:val="22"/>
        </w:numPr>
        <w:rPr>
          <w:lang w:val="ru-RU"/>
        </w:rPr>
      </w:pPr>
      <w:r>
        <w:t>Фа</w:t>
      </w:r>
      <w:r w:rsidR="004B4AC1">
        <w:t>й</w:t>
      </w:r>
      <w:r>
        <w:t>лу «</w:t>
      </w:r>
      <w:r w:rsidR="009D7C13" w:rsidRPr="009D7C13">
        <w:t>master_clauses.csv</w:t>
      </w:r>
      <w:r w:rsidR="009D7C13">
        <w:t>», що містить мітки</w:t>
      </w:r>
      <w:r w:rsidR="009E7990">
        <w:t xml:space="preserve"> для кожного документу</w:t>
      </w:r>
    </w:p>
    <w:p w14:paraId="527BCA5F" w14:textId="327CAFEE" w:rsidR="00C420BE" w:rsidRDefault="00F80606" w:rsidP="009E7990">
      <w:r>
        <w:t>У роботі використано мітки:</w:t>
      </w:r>
    </w:p>
    <w:p w14:paraId="503F0152" w14:textId="77777777" w:rsidR="00E449E9" w:rsidRDefault="00F80606" w:rsidP="00466B19">
      <w:pPr>
        <w:pStyle w:val="ListParagraph"/>
        <w:numPr>
          <w:ilvl w:val="0"/>
          <w:numId w:val="22"/>
        </w:numPr>
      </w:pPr>
      <w:r>
        <w:lastRenderedPageBreak/>
        <w:t>«</w:t>
      </w:r>
      <w:r>
        <w:rPr>
          <w:lang w:val="en-US"/>
        </w:rPr>
        <w:t>Governing</w:t>
      </w:r>
      <w:r w:rsidRPr="00F80606">
        <w:t xml:space="preserve"> </w:t>
      </w:r>
      <w:r>
        <w:rPr>
          <w:lang w:val="en-US"/>
        </w:rPr>
        <w:t>Law</w:t>
      </w:r>
      <w:r>
        <w:t>» - одне або декілька речень, що містять інформацію про те, за якими законами контракт має інтерпретуватись.</w:t>
      </w:r>
    </w:p>
    <w:p w14:paraId="47A8111C" w14:textId="63C323BD" w:rsidR="00F80606" w:rsidRDefault="00F80606" w:rsidP="00466B19">
      <w:pPr>
        <w:pStyle w:val="ListParagraph"/>
        <w:numPr>
          <w:ilvl w:val="0"/>
          <w:numId w:val="22"/>
        </w:numPr>
      </w:pPr>
      <w:r>
        <w:t>«</w:t>
      </w:r>
      <w:r w:rsidRPr="00E449E9">
        <w:rPr>
          <w:lang w:val="en-US"/>
        </w:rPr>
        <w:t>Governing</w:t>
      </w:r>
      <w:r w:rsidRPr="000D3FD4">
        <w:t xml:space="preserve"> </w:t>
      </w:r>
      <w:r w:rsidRPr="00E449E9">
        <w:rPr>
          <w:lang w:val="en-US"/>
        </w:rPr>
        <w:t>Law</w:t>
      </w:r>
      <w:r w:rsidRPr="000D3FD4">
        <w:t>-</w:t>
      </w:r>
      <w:r w:rsidRPr="00E449E9">
        <w:rPr>
          <w:lang w:val="en-US"/>
        </w:rPr>
        <w:t>Answer</w:t>
      </w:r>
      <w:r>
        <w:t xml:space="preserve">» - </w:t>
      </w:r>
      <w:r w:rsidR="000D3FD4">
        <w:t>одна або декілька назв регіонів, у яких контракт має інтерпретуватись.</w:t>
      </w:r>
    </w:p>
    <w:p w14:paraId="58CB4EAE" w14:textId="4B362FA1" w:rsidR="000D3FD4" w:rsidRDefault="000D3FD4" w:rsidP="000D3FD4">
      <w:pPr>
        <w:ind w:left="709" w:firstLine="0"/>
      </w:pPr>
      <w:r>
        <w:t>Приклад міток</w:t>
      </w:r>
      <w:r w:rsidR="00196C50">
        <w:t xml:space="preserve"> з файлу «</w:t>
      </w:r>
      <w:r w:rsidR="00196C50" w:rsidRPr="009D7C13">
        <w:t>master_clauses.csv</w:t>
      </w:r>
      <w:r w:rsidR="00196C50">
        <w:t>» (</w:t>
      </w:r>
      <w:r w:rsidR="00C21506">
        <w:t xml:space="preserve">див. </w:t>
      </w:r>
      <w:r w:rsidR="00196C50">
        <w:t xml:space="preserve">рис. </w:t>
      </w:r>
      <w:r w:rsidR="006E29A4">
        <w:t>3</w:t>
      </w:r>
      <w:r w:rsidR="00196C50">
        <w:t>.1)</w:t>
      </w:r>
      <w:r>
        <w:t>:</w:t>
      </w:r>
    </w:p>
    <w:p w14:paraId="255901FF" w14:textId="2EC753A4" w:rsidR="0021289D" w:rsidRDefault="0021289D" w:rsidP="000D3FD4">
      <w:pPr>
        <w:ind w:left="709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36FB09A" wp14:editId="71013EB6">
                <wp:simplePos x="0" y="0"/>
                <wp:positionH relativeFrom="page">
                  <wp:align>center</wp:align>
                </wp:positionH>
                <wp:positionV relativeFrom="paragraph">
                  <wp:posOffset>346287</wp:posOffset>
                </wp:positionV>
                <wp:extent cx="3596640" cy="1850390"/>
                <wp:effectExtent l="0" t="0" r="381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6640" cy="1850813"/>
                          <a:chOff x="739140" y="2"/>
                          <a:chExt cx="4015740" cy="2067729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9140" y="2"/>
                            <a:ext cx="4015740" cy="16448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746760" y="1736261"/>
                            <a:ext cx="4000501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77255D" w14:textId="534BDF10" w:rsidR="00496A32" w:rsidRPr="00496A32" w:rsidRDefault="00496A32" w:rsidP="00CD009A">
                              <w:pPr>
                                <w:pStyle w:val="Caption"/>
                                <w:ind w:firstLine="0"/>
                                <w:jc w:val="center"/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496A3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="00CD009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="00CD009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STYLEREF 1 \s </w:instrText>
                              </w:r>
                              <w:r w:rsidR="00CD009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3</w:t>
                              </w:r>
                              <w:r w:rsidR="00CD009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="00CD009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.</w:t>
                              </w:r>
                              <w:r w:rsidR="00CD009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="00CD009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instrText xml:space="preserve"> SEQ Рисунок \* ARABIC \s 1 </w:instrText>
                              </w:r>
                              <w:r w:rsidR="00CD009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  <w:r w:rsidR="00CD009A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496A3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751635" w:rsidRPr="00751635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–</w:t>
                              </w:r>
                              <w:r w:rsidR="00751635">
                                <w:rPr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 w:rsidRPr="00496A32"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>Приклад міток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6FB09A" id="Group 12" o:spid="_x0000_s1038" style="position:absolute;left:0;text-align:left;margin-left:0;margin-top:27.25pt;width:283.2pt;height:145.7pt;z-index:251668480;mso-position-horizontal:center;mso-position-horizontal-relative:page;mso-width-relative:margin;mso-height-relative:margin" coordorigin="7391" coordsize="40157,20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">
                <v:shape id="Picture 1" o:spid="_x0000_s1039" type="#_x0000_t75" alt="Table&#10;&#10;Description automatically generated" style="position:absolute;left:7391;width:40157;height:16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">
                  <v:imagedata r:id="rId22" o:title="Table&#10;&#10;Description automatically generated"/>
                </v:shape>
                <v:shape id="Text Box 11" o:spid="_x0000_s1040" type="#_x0000_t202" style="position:absolute;left:7467;top:17362;width:4000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2477255D" w14:textId="534BDF10" w:rsidR="00496A32" w:rsidRPr="00496A32" w:rsidRDefault="00496A32" w:rsidP="00CD009A">
                        <w:pPr>
                          <w:pStyle w:val="Caption"/>
                          <w:ind w:firstLine="0"/>
                          <w:jc w:val="center"/>
                          <w:rPr>
                            <w:noProof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496A32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Рисунок </w:t>
                        </w:r>
                        <w:r w:rsidR="00CD009A"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="00CD009A">
                          <w:rPr>
                            <w:color w:val="000000" w:themeColor="text1"/>
                            <w:sz w:val="28"/>
                            <w:szCs w:val="28"/>
                          </w:rPr>
                          <w:instrText xml:space="preserve"> STYLEREF 1 \s </w:instrText>
                        </w:r>
                        <w:r w:rsidR="00CD009A"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3</w:t>
                        </w:r>
                        <w:r w:rsidR="00CD009A"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="00CD009A">
                          <w:rPr>
                            <w:color w:val="000000" w:themeColor="text1"/>
                            <w:sz w:val="28"/>
                            <w:szCs w:val="28"/>
                          </w:rPr>
                          <w:t>.</w:t>
                        </w:r>
                        <w:r w:rsidR="00CD009A"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begin"/>
                        </w:r>
                        <w:r w:rsidR="00CD009A">
                          <w:rPr>
                            <w:color w:val="000000" w:themeColor="text1"/>
                            <w:sz w:val="28"/>
                            <w:szCs w:val="28"/>
                          </w:rPr>
                          <w:instrText xml:space="preserve"> SEQ Рисунок \* ARABIC \s 1 </w:instrText>
                        </w:r>
                        <w:r w:rsidR="00CD009A"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</w:t>
                        </w:r>
                        <w:r w:rsidR="00CD009A">
                          <w:rPr>
                            <w:color w:val="000000" w:themeColor="text1"/>
                            <w:sz w:val="28"/>
                            <w:szCs w:val="28"/>
                          </w:rPr>
                          <w:fldChar w:fldCharType="end"/>
                        </w:r>
                        <w:r w:rsidRPr="00496A32">
                          <w:rPr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="00751635" w:rsidRPr="00751635">
                          <w:rPr>
                            <w:color w:val="auto"/>
                            <w:sz w:val="28"/>
                            <w:szCs w:val="28"/>
                          </w:rPr>
                          <w:t>–</w:t>
                        </w:r>
                        <w:r w:rsidR="00751635">
                          <w:rPr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 w:rsidRPr="00496A32">
                          <w:rPr>
                            <w:color w:val="000000" w:themeColor="text1"/>
                            <w:sz w:val="28"/>
                            <w:szCs w:val="28"/>
                          </w:rPr>
                          <w:t>Приклад міток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AF5A5A" w14:textId="147809B4" w:rsidR="00423285" w:rsidRDefault="00423285">
      <w:pPr>
        <w:widowControl/>
        <w:autoSpaceDE/>
        <w:autoSpaceDN/>
        <w:adjustRightInd/>
        <w:spacing w:line="276" w:lineRule="auto"/>
        <w:ind w:firstLine="0"/>
        <w:jc w:val="left"/>
      </w:pPr>
    </w:p>
    <w:p w14:paraId="441E94BE" w14:textId="7DBFBB86" w:rsidR="00423285" w:rsidRDefault="00423285" w:rsidP="00423285">
      <w:pPr>
        <w:pStyle w:val="Heading4"/>
      </w:pPr>
      <w:r>
        <w:t>Постановка задачі</w:t>
      </w:r>
    </w:p>
    <w:p w14:paraId="3F8A0ED2" w14:textId="77777777" w:rsidR="0051728F" w:rsidRPr="0051728F" w:rsidRDefault="0051728F" w:rsidP="0051728F"/>
    <w:p w14:paraId="1DE62855" w14:textId="74E5B15A" w:rsidR="00773159" w:rsidRDefault="00B617C6" w:rsidP="00DB4524">
      <w:r>
        <w:t xml:space="preserve">Задача полягає у знаходженні в тексті кожного документа </w:t>
      </w:r>
      <w:r w:rsidR="00E62178">
        <w:t>будь-якого з речень</w:t>
      </w:r>
      <w:r>
        <w:t>, що міст</w:t>
      </w:r>
      <w:r w:rsidR="00E62178">
        <w:t>ять</w:t>
      </w:r>
      <w:r>
        <w:t xml:space="preserve"> інформацію про те, за якими законами контракт має інтерпретуватись</w:t>
      </w:r>
      <w:r w:rsidR="00E5755E">
        <w:t>.</w:t>
      </w:r>
    </w:p>
    <w:p w14:paraId="27F5CE29" w14:textId="01FA0683" w:rsidR="000D3FD4" w:rsidRDefault="00773159" w:rsidP="00A778FA">
      <w:r>
        <w:t>Кандидатами будуть виступати усі речення документу, що містять хоча б одну з назв регіонів, які перелічені у стовпчику «</w:t>
      </w:r>
      <w:r>
        <w:rPr>
          <w:lang w:val="en-US"/>
        </w:rPr>
        <w:t>Governing</w:t>
      </w:r>
      <w:r w:rsidRPr="00773159">
        <w:t xml:space="preserve"> </w:t>
      </w:r>
      <w:r>
        <w:rPr>
          <w:lang w:val="en-US"/>
        </w:rPr>
        <w:t>Law</w:t>
      </w:r>
      <w:r w:rsidRPr="00773159">
        <w:t>-</w:t>
      </w:r>
      <w:r>
        <w:rPr>
          <w:lang w:val="en-US"/>
        </w:rPr>
        <w:t>Answer</w:t>
      </w:r>
      <w:r>
        <w:t>»</w:t>
      </w:r>
      <w:r w:rsidR="00067C28">
        <w:t>, чи назву будь-якого штату США.</w:t>
      </w:r>
    </w:p>
    <w:p w14:paraId="6FD88C47" w14:textId="77777777" w:rsidR="0051728F" w:rsidRDefault="0051728F" w:rsidP="00A778FA"/>
    <w:p w14:paraId="45686B5E" w14:textId="2FE095C4" w:rsidR="0051728F" w:rsidRDefault="0051728F">
      <w:pPr>
        <w:widowControl/>
        <w:autoSpaceDE/>
        <w:autoSpaceDN/>
        <w:adjustRightInd/>
        <w:spacing w:after="0" w:line="276" w:lineRule="auto"/>
        <w:ind w:firstLine="0"/>
        <w:jc w:val="left"/>
        <w:rPr>
          <w:color w:val="000000" w:themeColor="text1"/>
          <w:szCs w:val="24"/>
        </w:rPr>
      </w:pPr>
    </w:p>
    <w:p w14:paraId="6BF07032" w14:textId="2E6773F8" w:rsidR="007A2327" w:rsidRDefault="007A2327" w:rsidP="007A2327">
      <w:pPr>
        <w:pStyle w:val="Heading4"/>
      </w:pPr>
      <w:r>
        <w:lastRenderedPageBreak/>
        <w:t>Очистка даних</w:t>
      </w:r>
    </w:p>
    <w:p w14:paraId="51D8B73A" w14:textId="77777777" w:rsidR="0051728F" w:rsidRPr="0051728F" w:rsidRDefault="0051728F" w:rsidP="0051728F"/>
    <w:p w14:paraId="020D29BA" w14:textId="77777777" w:rsidR="007A2327" w:rsidRDefault="007A2327" w:rsidP="007A2327">
      <w:r>
        <w:t>Очистка даних складається з таких кроків:</w:t>
      </w:r>
    </w:p>
    <w:p w14:paraId="4E0665EA" w14:textId="77777777" w:rsidR="007A2327" w:rsidRDefault="007A2327" w:rsidP="00466B19">
      <w:pPr>
        <w:pStyle w:val="ListParagraph"/>
        <w:numPr>
          <w:ilvl w:val="0"/>
          <w:numId w:val="5"/>
        </w:numPr>
      </w:pPr>
      <w:r>
        <w:t>Прибрати з розгляду документи, що хоча б у одному зі стовпчиків «</w:t>
      </w:r>
      <w:r>
        <w:rPr>
          <w:lang w:val="en-US"/>
        </w:rPr>
        <w:t>Governing</w:t>
      </w:r>
      <w:r w:rsidRPr="00FD2AB5">
        <w:t xml:space="preserve"> </w:t>
      </w:r>
      <w:r>
        <w:rPr>
          <w:lang w:val="en-US"/>
        </w:rPr>
        <w:t>Law</w:t>
      </w:r>
      <w:r>
        <w:t>» чи «</w:t>
      </w:r>
      <w:r>
        <w:rPr>
          <w:lang w:val="en-US"/>
        </w:rPr>
        <w:t>Governing</w:t>
      </w:r>
      <w:r w:rsidRPr="00FD2AB5">
        <w:t xml:space="preserve"> </w:t>
      </w:r>
      <w:r>
        <w:rPr>
          <w:lang w:val="en-US"/>
        </w:rPr>
        <w:t>Law</w:t>
      </w:r>
      <w:r w:rsidRPr="00FD2AB5">
        <w:t>-</w:t>
      </w:r>
      <w:r>
        <w:rPr>
          <w:lang w:val="en-US"/>
        </w:rPr>
        <w:t>Answer</w:t>
      </w:r>
      <w:r>
        <w:t>» не містять значень, або містять порожній масив «</w:t>
      </w:r>
      <w:r w:rsidRPr="00FD2AB5">
        <w:t>[]</w:t>
      </w:r>
      <w:r>
        <w:t>» чи «</w:t>
      </w:r>
      <w:r w:rsidRPr="00FD2AB5">
        <w:t>[* * *]</w:t>
      </w:r>
      <w:r>
        <w:t>». В результаті залишилось 429 документів.</w:t>
      </w:r>
    </w:p>
    <w:p w14:paraId="66809554" w14:textId="77777777" w:rsidR="007A2327" w:rsidRDefault="007A2327" w:rsidP="00466B19">
      <w:pPr>
        <w:pStyle w:val="ListParagraph"/>
        <w:numPr>
          <w:ilvl w:val="0"/>
          <w:numId w:val="5"/>
        </w:numPr>
      </w:pPr>
      <w:r>
        <w:t>У тексті кожного документу та елементів стовпців «</w:t>
      </w:r>
      <w:r>
        <w:rPr>
          <w:lang w:val="en-US"/>
        </w:rPr>
        <w:t>Governing</w:t>
      </w:r>
      <w:r w:rsidRPr="000D3FD4">
        <w:t xml:space="preserve"> </w:t>
      </w:r>
      <w:r>
        <w:rPr>
          <w:lang w:val="en-US"/>
        </w:rPr>
        <w:t>Law</w:t>
      </w:r>
      <w:r>
        <w:t>»  і «</w:t>
      </w:r>
      <w:r>
        <w:rPr>
          <w:lang w:val="en-US"/>
        </w:rPr>
        <w:t>Governing</w:t>
      </w:r>
      <w:r w:rsidRPr="000D3FD4">
        <w:t xml:space="preserve"> </w:t>
      </w:r>
      <w:r>
        <w:rPr>
          <w:lang w:val="en-US"/>
        </w:rPr>
        <w:t>Law</w:t>
      </w:r>
      <w:r w:rsidRPr="000D3FD4">
        <w:t>-</w:t>
      </w:r>
      <w:r>
        <w:rPr>
          <w:lang w:val="en-US"/>
        </w:rPr>
        <w:t>Answer</w:t>
      </w:r>
      <w:r>
        <w:t>» виконати заміни, за такими правилами (за допомогою регулярних виразів):</w:t>
      </w:r>
    </w:p>
    <w:p w14:paraId="6DEDA7C1" w14:textId="77777777" w:rsidR="007A2327" w:rsidRPr="00066029" w:rsidRDefault="007A2327" w:rsidP="007A2327">
      <w:pPr>
        <w:pStyle w:val="ListParagraph"/>
        <w:ind w:left="1069" w:firstLine="0"/>
        <w:jc w:val="center"/>
      </w:pPr>
      <m:oMathPara>
        <m:oMath>
          <m:r>
            <w:rPr>
              <w:rFonts w:ascii="Cambria Math" w:hAnsi="Cambria Math"/>
            </w:rPr>
            <m:t>#→</m:t>
          </m:r>
          <m:r>
            <m:rPr>
              <m:nor/>
            </m:rPr>
            <w:rPr>
              <w:rFonts w:ascii="Cambria Math" w:hAnsi="Cambria Math"/>
            </w:rPr>
            <m:t xml:space="preserve"> " "</m:t>
          </m:r>
          <m:r>
            <w:rPr>
              <w:rFonts w:ascii="Cambria Math" w:hAnsi="Cambria Math"/>
            </w:rPr>
            <m:t>;</m:t>
          </m:r>
        </m:oMath>
      </m:oMathPara>
    </w:p>
    <w:p w14:paraId="51499B10" w14:textId="77777777" w:rsidR="007A2327" w:rsidRPr="00066029" w:rsidRDefault="007A2327" w:rsidP="007A2327">
      <w:pPr>
        <w:pStyle w:val="ListParagraph"/>
        <w:ind w:left="1069" w:firstLine="0"/>
        <w:jc w:val="center"/>
      </w:pPr>
      <m:oMathPara>
        <m:oMath>
          <m:r>
            <m:rPr>
              <m:nor/>
            </m:rPr>
            <w:rPr>
              <w:rFonts w:ascii="Cambria Math" w:hAnsi="Cambria Math"/>
            </w:rPr>
            <m:t>\n</m:t>
          </m:r>
          <m:r>
            <w:rPr>
              <w:rFonts w:ascii="Cambria Math" w:hAnsi="Cambria Math"/>
            </w:rPr>
            <m:t>→</m:t>
          </m:r>
          <m:r>
            <m:rPr>
              <m:nor/>
            </m:rP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/>
            </w:rPr>
            <m:t>" "</m:t>
          </m:r>
          <m:r>
            <w:rPr>
              <w:rFonts w:ascii="Cambria Math" w:hAnsi="Cambria Math"/>
            </w:rPr>
            <m:t>;</m:t>
          </m:r>
        </m:oMath>
      </m:oMathPara>
    </w:p>
    <w:p w14:paraId="0FCE89B6" w14:textId="77777777" w:rsidR="007A2327" w:rsidRPr="00066029" w:rsidRDefault="007A2327" w:rsidP="007A2327">
      <w:pPr>
        <w:pStyle w:val="ListParagraph"/>
        <w:ind w:left="1069" w:firstLine="0"/>
        <w:jc w:val="center"/>
      </w:pPr>
      <m:oMathPara>
        <m:oMath>
          <m:r>
            <m:rPr>
              <m:nor/>
            </m:rPr>
            <w:rPr>
              <w:rFonts w:ascii="Cambria Math" w:hAnsi="Cambria Math"/>
            </w:rPr>
            <m:t>\xa0</m:t>
          </m:r>
          <m:r>
            <w:rPr>
              <w:rFonts w:ascii="Cambria Math" w:hAnsi="Cambria Math"/>
            </w:rPr>
            <m:t>→</m:t>
          </m:r>
          <m:r>
            <m:rPr>
              <m:nor/>
            </m:rP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/>
            </w:rPr>
            <m:t>" "</m:t>
          </m:r>
          <m:r>
            <w:rPr>
              <w:rFonts w:ascii="Cambria Math" w:hAnsi="Cambria Math"/>
            </w:rPr>
            <m:t>;</m:t>
          </m:r>
        </m:oMath>
      </m:oMathPara>
    </w:p>
    <w:p w14:paraId="0185B6E1" w14:textId="77777777" w:rsidR="007A2327" w:rsidRPr="00ED1B26" w:rsidRDefault="007A2327" w:rsidP="007A2327">
      <w:pPr>
        <w:pStyle w:val="ListParagraph"/>
        <w:ind w:left="1069" w:firstLine="0"/>
        <w:jc w:val="center"/>
      </w:pPr>
      <m:oMathPara>
        <m:oMath>
          <m:r>
            <w:rPr>
              <w:rFonts w:ascii="Cambria Math" w:hAnsi="Cambria Math"/>
            </w:rPr>
            <m:t>"\x0c"→" ";</m:t>
          </m:r>
        </m:oMath>
      </m:oMathPara>
    </w:p>
    <w:p w14:paraId="01C58C37" w14:textId="77777777" w:rsidR="007A2327" w:rsidRPr="00066029" w:rsidRDefault="007A2327" w:rsidP="007A2327">
      <w:pPr>
        <w:pStyle w:val="ListParagraph"/>
        <w:ind w:left="1069" w:firstLine="0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"&lt;omitted&gt;"→" &lt;omitted&gt; ";</m:t>
          </m:r>
        </m:oMath>
      </m:oMathPara>
    </w:p>
    <w:p w14:paraId="12A0CF7C" w14:textId="77777777" w:rsidR="007A2327" w:rsidRPr="00066029" w:rsidRDefault="007A2327" w:rsidP="007A2327">
      <w:pPr>
        <w:pStyle w:val="ListParagraph"/>
        <w:ind w:left="1069" w:firstLine="0"/>
        <w:jc w:val="center"/>
        <w:rPr>
          <w:i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/>
            </w:rPr>
            <m:t xml:space="preserve">" </m:t>
          </m:r>
          <m:r>
            <m:rPr>
              <m:nor/>
            </m:rPr>
            <w:rPr>
              <w:rFonts w:ascii="Cambria Math" w:hAnsi="Cambria Math"/>
            </w:rPr>
            <m:t>.</m:t>
          </m:r>
          <m:r>
            <m:rPr>
              <m:nor/>
            </m:rPr>
            <w:rPr>
              <w:rFonts w:ascii="Cambria Math" w:hAnsi="Cambria Math"/>
              <w:lang w:val="en-US"/>
            </w:rPr>
            <m:t xml:space="preserve"> "</m:t>
          </m:r>
          <m:r>
            <m:rPr>
              <m:nor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→"</m:t>
          </m:r>
          <m:r>
            <m:rPr>
              <m:nor/>
            </m:rPr>
            <w:rPr>
              <w:rFonts w:ascii="Cambria Math" w:hAnsi="Cambria Math"/>
            </w:rPr>
            <m:t>.</m:t>
          </m:r>
          <m:r>
            <m:rPr>
              <m:nor/>
            </m:rPr>
            <w:rPr>
              <w:rFonts w:ascii="Cambria Math" w:hAnsi="Cambria Math"/>
              <w:lang w:val="en-US"/>
            </w:rPr>
            <m:t>"</m:t>
          </m:r>
          <m:r>
            <w:rPr>
              <w:rFonts w:ascii="Cambria Math" w:hAnsi="Cambria Math"/>
            </w:rPr>
            <m:t>;</m:t>
          </m:r>
        </m:oMath>
      </m:oMathPara>
    </w:p>
    <w:p w14:paraId="3E447B2F" w14:textId="77777777" w:rsidR="007A2327" w:rsidRDefault="007A2327" w:rsidP="007A2327">
      <w:pPr>
        <w:pStyle w:val="ListParagraph"/>
        <w:ind w:left="1069" w:firstLine="0"/>
        <w:jc w:val="center"/>
      </w:pPr>
      <m:oMathPara>
        <m:oMath>
          <m:r>
            <w:rPr>
              <w:rFonts w:ascii="Cambria Math" w:hAnsi="Cambria Math"/>
            </w:rPr>
            <m:t>"_"→" ";</m:t>
          </m:r>
        </m:oMath>
      </m:oMathPara>
    </w:p>
    <w:p w14:paraId="64368EEE" w14:textId="77777777" w:rsidR="007A2327" w:rsidRPr="00066029" w:rsidRDefault="007A2327" w:rsidP="007A2327">
      <w:pPr>
        <w:pStyle w:val="ListParagraph"/>
        <w:ind w:left="1069" w:firstLine="0"/>
        <w:jc w:val="center"/>
      </w:pPr>
      <m:oMathPara>
        <m:oMath>
          <m:r>
            <w:rPr>
              <w:rFonts w:ascii="Cambria Math" w:hAnsi="Cambria Math"/>
            </w:rPr>
            <m:t>"--+"→" ";</m:t>
          </m:r>
        </m:oMath>
      </m:oMathPara>
    </w:p>
    <w:p w14:paraId="1C162252" w14:textId="77777777" w:rsidR="007A2327" w:rsidRPr="00066029" w:rsidRDefault="007A2327" w:rsidP="007A2327">
      <w:pPr>
        <w:pStyle w:val="ListParagraph"/>
        <w:ind w:left="1069" w:firstLine="0"/>
        <w:jc w:val="center"/>
      </w:pPr>
      <m:oMathPara>
        <m:oMath>
          <m:r>
            <w:rPr>
              <w:rFonts w:ascii="Cambria Math" w:hAnsi="Cambria Math"/>
            </w:rPr>
            <m:t>"\*+"→"*";</m:t>
          </m:r>
        </m:oMath>
      </m:oMathPara>
    </w:p>
    <w:p w14:paraId="0081D6CB" w14:textId="618A84F1" w:rsidR="007A2327" w:rsidRPr="0051728F" w:rsidRDefault="007A2327" w:rsidP="00A778FA">
      <w:pPr>
        <w:pStyle w:val="ListParagraph"/>
        <w:ind w:left="1069" w:firstLine="0"/>
        <w:jc w:val="center"/>
      </w:pPr>
      <m:oMathPara>
        <m:oMath>
          <m:r>
            <w:rPr>
              <w:rFonts w:ascii="Cambria Math" w:hAnsi="Cambria Math"/>
            </w:rPr>
            <m:t>" +"→" ";</m:t>
          </m:r>
        </m:oMath>
      </m:oMathPara>
    </w:p>
    <w:p w14:paraId="1A1AF9C7" w14:textId="77777777" w:rsidR="0051728F" w:rsidRPr="00A778FA" w:rsidRDefault="0051728F" w:rsidP="00A778FA">
      <w:pPr>
        <w:pStyle w:val="ListParagraph"/>
        <w:ind w:left="1069" w:firstLine="0"/>
        <w:jc w:val="center"/>
      </w:pPr>
    </w:p>
    <w:p w14:paraId="7D2B9D65" w14:textId="77777777" w:rsidR="0051728F" w:rsidRDefault="0051728F">
      <w:pPr>
        <w:widowControl/>
        <w:autoSpaceDE/>
        <w:autoSpaceDN/>
        <w:adjustRightInd/>
        <w:spacing w:after="0" w:line="276" w:lineRule="auto"/>
        <w:ind w:firstLine="0"/>
        <w:jc w:val="left"/>
        <w:rPr>
          <w:color w:val="000000" w:themeColor="text1"/>
          <w:szCs w:val="24"/>
        </w:rPr>
      </w:pPr>
      <w:r>
        <w:br w:type="page"/>
      </w:r>
    </w:p>
    <w:p w14:paraId="1492B74B" w14:textId="17ED142C" w:rsidR="007A2327" w:rsidRDefault="007A2327" w:rsidP="007A2327">
      <w:pPr>
        <w:pStyle w:val="Heading4"/>
      </w:pPr>
      <w:r>
        <w:lastRenderedPageBreak/>
        <w:t>Формування кандидатів та міток для задачі ранжування</w:t>
      </w:r>
    </w:p>
    <w:p w14:paraId="6C7B4EA1" w14:textId="62D80708" w:rsidR="007A2327" w:rsidRDefault="007A2327" w:rsidP="007A2327">
      <w:r>
        <w:t>Після очистки даних, у кожному документі було знайдено список кандидатів, кожний з яких представляє собою речення, яке може описувати закон, за яким контракт має інтерпретуватись. Для цього виконуються такі кроки:</w:t>
      </w:r>
    </w:p>
    <w:p w14:paraId="51846CCD" w14:textId="77777777" w:rsidR="007A2327" w:rsidRDefault="007A2327" w:rsidP="00466B19">
      <w:pPr>
        <w:pStyle w:val="ListParagraph"/>
        <w:numPr>
          <w:ilvl w:val="0"/>
          <w:numId w:val="6"/>
        </w:numPr>
      </w:pPr>
      <w:r>
        <w:t>Знайти у тексті кожного документа початок та кінець усіх речень, що перелічені у стовпчику «</w:t>
      </w:r>
      <w:r>
        <w:rPr>
          <w:lang w:val="en-US"/>
        </w:rPr>
        <w:t>Governing</w:t>
      </w:r>
      <w:r w:rsidRPr="00AC6ACD">
        <w:rPr>
          <w:lang w:val="ru-RU"/>
        </w:rPr>
        <w:t xml:space="preserve"> </w:t>
      </w:r>
      <w:r>
        <w:rPr>
          <w:lang w:val="en-US"/>
        </w:rPr>
        <w:t>Law</w:t>
      </w:r>
      <w:r>
        <w:t xml:space="preserve">» для цього документу. Для тих документів, для яких це не вдалось зробити – необхідно виправити помилки у текстових файлах, які виникли внаслідок автоматичного  добування тексту з </w:t>
      </w:r>
      <w:r>
        <w:rPr>
          <w:lang w:val="en-US"/>
        </w:rPr>
        <w:t>pdf</w:t>
      </w:r>
      <w:r>
        <w:rPr>
          <w:lang w:val="ru-RU"/>
        </w:rPr>
        <w:t>-</w:t>
      </w:r>
      <w:r>
        <w:t>документів, і повторити спробу.</w:t>
      </w:r>
    </w:p>
    <w:p w14:paraId="604EC71E" w14:textId="77777777" w:rsidR="007A2327" w:rsidRDefault="007A2327" w:rsidP="00466B19">
      <w:pPr>
        <w:pStyle w:val="ListParagraph"/>
        <w:numPr>
          <w:ilvl w:val="0"/>
          <w:numId w:val="6"/>
        </w:numPr>
      </w:pPr>
      <w:r>
        <w:t>Розділити кожний елемент стовпця «</w:t>
      </w:r>
      <w:r>
        <w:rPr>
          <w:lang w:val="en-US"/>
        </w:rPr>
        <w:t>Governing</w:t>
      </w:r>
      <w:r w:rsidRPr="000D3FD4">
        <w:t xml:space="preserve"> </w:t>
      </w:r>
      <w:r>
        <w:rPr>
          <w:lang w:val="en-US"/>
        </w:rPr>
        <w:t>Law</w:t>
      </w:r>
      <w:r w:rsidRPr="000D3FD4">
        <w:t>-</w:t>
      </w:r>
      <w:r>
        <w:rPr>
          <w:lang w:val="en-US"/>
        </w:rPr>
        <w:t>Answer</w:t>
      </w:r>
      <w:r>
        <w:t xml:space="preserve">» за допомогою регулярного виразу: </w:t>
      </w:r>
      <m:oMath>
        <m:r>
          <w:rPr>
            <w:rFonts w:ascii="Cambria Math" w:hAnsi="Cambria Math"/>
          </w:rPr>
          <m:t>"</m:t>
        </m:r>
        <m:r>
          <m:rPr>
            <m:sty m:val="p"/>
          </m:rPr>
          <w:rPr>
            <w:rFonts w:ascii="Cambria Math" w:hAnsi="Cambria Math"/>
          </w:rPr>
          <m:t>; ?|, ?"</m:t>
        </m:r>
      </m:oMath>
      <w:r w:rsidRPr="0086527F">
        <w:t xml:space="preserve"> </w:t>
      </w:r>
      <w:r>
        <w:t xml:space="preserve">і сформувати з отриманих елементів і списку штатів США множину </w:t>
      </w:r>
      <m:oMath>
        <m:r>
          <w:rPr>
            <w:rFonts w:ascii="Cambria Math" w:hAnsi="Cambria Math"/>
          </w:rPr>
          <m:t>S</m:t>
        </m:r>
      </m:oMath>
      <w:r w:rsidRPr="00D415B7">
        <w:t>.</w:t>
      </w:r>
      <w:r>
        <w:t xml:space="preserve"> </w:t>
      </w:r>
    </w:p>
    <w:p w14:paraId="4939B126" w14:textId="77777777" w:rsidR="007A2327" w:rsidRDefault="007A2327" w:rsidP="00466B19">
      <w:pPr>
        <w:pStyle w:val="ListParagraph"/>
        <w:numPr>
          <w:ilvl w:val="0"/>
          <w:numId w:val="6"/>
        </w:numPr>
      </w:pPr>
      <w:r>
        <w:t>Для кожного тексту документу виконати:</w:t>
      </w:r>
    </w:p>
    <w:p w14:paraId="454DE42F" w14:textId="2256CF52" w:rsidR="007A2327" w:rsidRDefault="007A2327" w:rsidP="00466B19">
      <w:pPr>
        <w:pStyle w:val="ListParagraph"/>
        <w:numPr>
          <w:ilvl w:val="1"/>
          <w:numId w:val="6"/>
        </w:numPr>
        <w:ind w:left="1560"/>
      </w:pPr>
      <w:r>
        <w:t>Розбити текст на речення за допомогою класу</w:t>
      </w:r>
      <w:r>
        <w:rPr>
          <w:lang w:val="ru-RU"/>
        </w:rPr>
        <w:t xml:space="preserve"> </w:t>
      </w:r>
      <w:proofErr w:type="spellStart"/>
      <w:r w:rsidRPr="000F4340">
        <w:t>nltk</w:t>
      </w:r>
      <w:proofErr w:type="spellEnd"/>
      <w:r w:rsidRPr="0061262D">
        <w:rPr>
          <w:lang w:val="ru-RU"/>
        </w:rPr>
        <w:t>.</w:t>
      </w:r>
      <w:proofErr w:type="spellStart"/>
      <w:r w:rsidRPr="000F4340">
        <w:t>tokenize.punkt</w:t>
      </w:r>
      <w:proofErr w:type="spellEnd"/>
      <w:r>
        <w:t xml:space="preserve"> бібліотеки </w:t>
      </w:r>
      <w:proofErr w:type="spellStart"/>
      <w:r w:rsidRPr="000F4340">
        <w:t>nltk</w:t>
      </w:r>
      <w:proofErr w:type="spellEnd"/>
      <w:r w:rsidRPr="0061262D">
        <w:rPr>
          <w:lang w:val="ru-RU"/>
        </w:rPr>
        <w:t xml:space="preserve"> </w:t>
      </w:r>
      <w:sdt>
        <w:sdtPr>
          <w:rPr>
            <w:lang w:val="ru-RU"/>
          </w:rPr>
          <w:id w:val="-1412313834"/>
          <w:citation/>
        </w:sdtPr>
        <w:sdtEndPr/>
        <w:sdtContent>
          <w:r>
            <w:rPr>
              <w:lang w:val="ru-RU"/>
            </w:rPr>
            <w:fldChar w:fldCharType="begin"/>
          </w:r>
          <w:r w:rsidRPr="0061262D">
            <w:rPr>
              <w:lang w:val="ru-RU"/>
            </w:rPr>
            <w:instrText xml:space="preserve"> </w:instrText>
          </w:r>
          <w:r>
            <w:rPr>
              <w:lang w:val="en-US"/>
            </w:rPr>
            <w:instrText>CITATION</w:instrText>
          </w:r>
          <w:r w:rsidRPr="0061262D">
            <w:rPr>
              <w:lang w:val="ru-RU"/>
            </w:rPr>
            <w:instrText xml:space="preserve"> </w:instrText>
          </w:r>
          <w:r>
            <w:rPr>
              <w:lang w:val="en-US"/>
            </w:rPr>
            <w:instrText>NLT</w:instrText>
          </w:r>
          <w:r w:rsidRPr="0061262D">
            <w:rPr>
              <w:lang w:val="ru-RU"/>
            </w:rPr>
            <w:instrText>22 \</w:instrText>
          </w:r>
          <w:r>
            <w:rPr>
              <w:lang w:val="en-US"/>
            </w:rPr>
            <w:instrText>l</w:instrText>
          </w:r>
          <w:r w:rsidRPr="0061262D">
            <w:rPr>
              <w:lang w:val="ru-RU"/>
            </w:rPr>
            <w:instrText xml:space="preserve"> 1033 </w:instrText>
          </w:r>
          <w:r>
            <w:rPr>
              <w:lang w:val="ru-RU"/>
            </w:rPr>
            <w:fldChar w:fldCharType="separate"/>
          </w:r>
          <w:r w:rsidR="0009332E" w:rsidRPr="0009332E">
            <w:rPr>
              <w:noProof/>
              <w:lang w:val="ru-RU"/>
            </w:rPr>
            <w:t>[10]</w:t>
          </w:r>
          <w:r>
            <w:rPr>
              <w:lang w:val="ru-RU"/>
            </w:rPr>
            <w:fldChar w:fldCharType="end"/>
          </w:r>
        </w:sdtContent>
      </w:sdt>
      <w:r>
        <w:t>.</w:t>
      </w:r>
    </w:p>
    <w:p w14:paraId="5837AFB2" w14:textId="77777777" w:rsidR="007A2327" w:rsidRPr="009D621E" w:rsidRDefault="007A2327" w:rsidP="00466B19">
      <w:pPr>
        <w:pStyle w:val="ListParagraph"/>
        <w:numPr>
          <w:ilvl w:val="1"/>
          <w:numId w:val="6"/>
        </w:numPr>
        <w:ind w:left="1560"/>
      </w:pPr>
      <w:r>
        <w:t xml:space="preserve">Відібрати ті речення, що містять хоча б один елемент множини </w:t>
      </w:r>
      <m:oMath>
        <m:r>
          <w:rPr>
            <w:rFonts w:ascii="Cambria Math" w:hAnsi="Cambria Math"/>
          </w:rPr>
          <m:t>S</m:t>
        </m:r>
      </m:oMath>
      <w:r w:rsidRPr="009D621E">
        <w:rPr>
          <w:lang w:val="ru-RU"/>
        </w:rPr>
        <w:t>.</w:t>
      </w:r>
    </w:p>
    <w:p w14:paraId="6B5C2A96" w14:textId="77777777" w:rsidR="007A2327" w:rsidRDefault="007A2327" w:rsidP="00466B19">
      <w:pPr>
        <w:pStyle w:val="ListParagraph"/>
        <w:numPr>
          <w:ilvl w:val="1"/>
          <w:numId w:val="6"/>
        </w:numPr>
        <w:ind w:left="1560"/>
      </w:pPr>
      <w:r>
        <w:t xml:space="preserve">Якщо після відбору залишилось менше двох речень – прибрати документ з подальшого розгляду (залишилось 419 документів), </w:t>
      </w:r>
      <w:bookmarkStart w:id="18" w:name="_Hlk105675046"/>
      <w:r>
        <w:t>оскільки ранжування списку з одного елементу не є задачею, яка потребує розв’язку.</w:t>
      </w:r>
    </w:p>
    <w:bookmarkEnd w:id="18"/>
    <w:p w14:paraId="49DA9E0C" w14:textId="77777777" w:rsidR="007A2327" w:rsidRDefault="007A2327" w:rsidP="00466B19">
      <w:pPr>
        <w:pStyle w:val="ListParagraph"/>
        <w:numPr>
          <w:ilvl w:val="1"/>
          <w:numId w:val="6"/>
        </w:numPr>
        <w:ind w:left="1560"/>
      </w:pPr>
      <w:r>
        <w:t>Для кожного відібраного речення визначити, чи перетинаються його межі із межами речень, що містяться у стовпчику «</w:t>
      </w:r>
      <w:r>
        <w:rPr>
          <w:lang w:val="en-US"/>
        </w:rPr>
        <w:t>Governing</w:t>
      </w:r>
      <w:r w:rsidRPr="00AC6ACD">
        <w:rPr>
          <w:lang w:val="ru-RU"/>
        </w:rPr>
        <w:t xml:space="preserve"> </w:t>
      </w:r>
      <w:r>
        <w:rPr>
          <w:lang w:val="en-US"/>
        </w:rPr>
        <w:t>Law</w:t>
      </w:r>
      <w:r>
        <w:t>»  документу. Якщо так, то присвоїти цьому реченню мітку «1» інакше «0».</w:t>
      </w:r>
    </w:p>
    <w:p w14:paraId="62EE1F61" w14:textId="77777777" w:rsidR="007A2327" w:rsidRDefault="007A2327" w:rsidP="00466B19">
      <w:pPr>
        <w:pStyle w:val="ListParagraph"/>
        <w:numPr>
          <w:ilvl w:val="1"/>
          <w:numId w:val="6"/>
        </w:numPr>
        <w:ind w:left="1560"/>
      </w:pPr>
      <w:r>
        <w:lastRenderedPageBreak/>
        <w:t xml:space="preserve">Текст кожного відібраного речення зконкатенувати з попереднім реченням (якщо наявне). </w:t>
      </w:r>
    </w:p>
    <w:p w14:paraId="2134ABEE" w14:textId="0D421B7D" w:rsidR="007A2327" w:rsidRDefault="007A2327" w:rsidP="00466B19">
      <w:pPr>
        <w:pStyle w:val="ListParagraph"/>
        <w:numPr>
          <w:ilvl w:val="1"/>
          <w:numId w:val="6"/>
        </w:numPr>
        <w:ind w:left="1560"/>
      </w:pPr>
      <w:r>
        <w:t xml:space="preserve">Виправити помилки, що пов’язані з тим, що розбиття на речення за допомогою бібліотеки </w:t>
      </w:r>
      <w:proofErr w:type="spellStart"/>
      <w:r>
        <w:rPr>
          <w:lang w:val="en-US"/>
        </w:rPr>
        <w:t>nltk</w:t>
      </w:r>
      <w:proofErr w:type="spellEnd"/>
      <w:r w:rsidRPr="000F4340">
        <w:t xml:space="preserve"> </w:t>
      </w:r>
      <w:r>
        <w:t>може не співпадати із тими реченнями, що містяться у стовпчику «</w:t>
      </w:r>
      <w:r>
        <w:rPr>
          <w:lang w:val="en-US"/>
        </w:rPr>
        <w:t>Governing</w:t>
      </w:r>
      <w:r w:rsidRPr="000F4340">
        <w:t xml:space="preserve"> </w:t>
      </w:r>
      <w:r>
        <w:rPr>
          <w:lang w:val="en-US"/>
        </w:rPr>
        <w:t>Law</w:t>
      </w:r>
      <w:r>
        <w:t>».</w:t>
      </w:r>
    </w:p>
    <w:p w14:paraId="3C253E30" w14:textId="77777777" w:rsidR="0051728F" w:rsidRPr="007A2327" w:rsidRDefault="0051728F" w:rsidP="0051728F"/>
    <w:p w14:paraId="60E2292F" w14:textId="484CD43C" w:rsidR="00983424" w:rsidRDefault="00983424" w:rsidP="00983424">
      <w:pPr>
        <w:pStyle w:val="Heading4"/>
      </w:pPr>
      <w:r>
        <w:t>Векторизація</w:t>
      </w:r>
    </w:p>
    <w:p w14:paraId="4676D917" w14:textId="77777777" w:rsidR="0051728F" w:rsidRPr="0051728F" w:rsidRDefault="0051728F" w:rsidP="0051728F"/>
    <w:p w14:paraId="5F52D5D3" w14:textId="25BB6781" w:rsidR="00983424" w:rsidRPr="001F0774" w:rsidRDefault="00983424" w:rsidP="00983424">
      <w:r>
        <w:t>Для векторизації даних для кожного кандидата кожного документу було виконано наступні дії:</w:t>
      </w:r>
    </w:p>
    <w:p w14:paraId="07E1F31F" w14:textId="77777777" w:rsidR="00983424" w:rsidRDefault="00983424" w:rsidP="00466B19">
      <w:pPr>
        <w:pStyle w:val="ListParagraph"/>
        <w:numPr>
          <w:ilvl w:val="1"/>
          <w:numId w:val="7"/>
        </w:numPr>
        <w:ind w:left="1134"/>
      </w:pPr>
      <w:r>
        <w:t>Прибрати знаки наголосу з тексту.</w:t>
      </w:r>
    </w:p>
    <w:p w14:paraId="02389C38" w14:textId="77777777" w:rsidR="00983424" w:rsidRDefault="00983424" w:rsidP="00466B19">
      <w:pPr>
        <w:pStyle w:val="ListParagraph"/>
        <w:numPr>
          <w:ilvl w:val="1"/>
          <w:numId w:val="7"/>
        </w:numPr>
        <w:ind w:left="1134"/>
      </w:pPr>
      <w:r>
        <w:t>Привести текст до нижнього регістру.</w:t>
      </w:r>
    </w:p>
    <w:p w14:paraId="50CDCD69" w14:textId="77777777" w:rsidR="00983424" w:rsidRPr="00A72F70" w:rsidRDefault="00983424" w:rsidP="00466B19">
      <w:pPr>
        <w:pStyle w:val="ListParagraph"/>
        <w:numPr>
          <w:ilvl w:val="1"/>
          <w:numId w:val="7"/>
        </w:numPr>
        <w:ind w:left="1134"/>
      </w:pPr>
      <w:r>
        <w:t>Розбити текст на слова, за допомогою регулярного виразу:</w:t>
      </w:r>
      <w:r w:rsidRPr="001F0774">
        <w:rPr>
          <w:lang w:val="ru-RU"/>
        </w:rPr>
        <w:t xml:space="preserve"> </w:t>
      </w:r>
    </w:p>
    <w:p w14:paraId="024E106A" w14:textId="77777777" w:rsidR="00983424" w:rsidRDefault="00983424" w:rsidP="00983424">
      <w:pPr>
        <w:pStyle w:val="ListParagraph"/>
        <w:ind w:left="1134" w:firstLine="0"/>
        <w:jc w:val="center"/>
      </w:pPr>
      <w:r w:rsidRPr="009C2122">
        <w:t>'(?u)(\b[a-z]{2,}\b)'</w:t>
      </w:r>
    </w:p>
    <w:p w14:paraId="07D85FC5" w14:textId="77777777" w:rsidR="00983424" w:rsidRPr="00A72F70" w:rsidRDefault="00983424" w:rsidP="00983424">
      <w:pPr>
        <w:pStyle w:val="ListParagraph"/>
        <w:ind w:left="1134" w:firstLine="0"/>
      </w:pPr>
      <w:r>
        <w:t>Тобто словом вважається будь-яка послідовність символів від «</w:t>
      </w:r>
      <w:r w:rsidRPr="00A72F70">
        <w:rPr>
          <w:lang w:val="en-US"/>
        </w:rPr>
        <w:t>a</w:t>
      </w:r>
      <w:r>
        <w:t>»</w:t>
      </w:r>
      <w:r w:rsidRPr="000D4F38">
        <w:t xml:space="preserve"> </w:t>
      </w:r>
      <w:r>
        <w:t>до «</w:t>
      </w:r>
      <w:r w:rsidRPr="00A72F70">
        <w:rPr>
          <w:lang w:val="en-US"/>
        </w:rPr>
        <w:t>z</w:t>
      </w:r>
      <w:r>
        <w:t>»</w:t>
      </w:r>
      <w:r w:rsidRPr="000D4F38">
        <w:t xml:space="preserve"> </w:t>
      </w:r>
      <w:r>
        <w:t>довжиною 2 та більше.</w:t>
      </w:r>
    </w:p>
    <w:p w14:paraId="12DEB0F5" w14:textId="77777777" w:rsidR="00983424" w:rsidRDefault="00983424" w:rsidP="00466B19">
      <w:pPr>
        <w:pStyle w:val="ListParagraph"/>
        <w:numPr>
          <w:ilvl w:val="1"/>
          <w:numId w:val="7"/>
        </w:numPr>
        <w:ind w:left="1134"/>
      </w:pPr>
      <w:r>
        <w:t xml:space="preserve">Лематизувати кожне слово за допомогою класу </w:t>
      </w:r>
      <w:proofErr w:type="spellStart"/>
      <w:r>
        <w:rPr>
          <w:lang w:val="en-US"/>
        </w:rPr>
        <w:t>nltk</w:t>
      </w:r>
      <w:proofErr w:type="spellEnd"/>
      <w:r w:rsidRPr="0061262D">
        <w:t>.</w:t>
      </w:r>
      <w:proofErr w:type="spellStart"/>
      <w:r w:rsidRPr="009C2122">
        <w:t>WordNetLemmatizer</w:t>
      </w:r>
      <w:proofErr w:type="spellEnd"/>
      <w:r>
        <w:t xml:space="preserve"> бібліотеки </w:t>
      </w:r>
      <w:proofErr w:type="spellStart"/>
      <w:r>
        <w:rPr>
          <w:lang w:val="en-US"/>
        </w:rPr>
        <w:t>nltk</w:t>
      </w:r>
      <w:proofErr w:type="spellEnd"/>
      <w:r>
        <w:t>.</w:t>
      </w:r>
    </w:p>
    <w:p w14:paraId="04376DCE" w14:textId="35C14676" w:rsidR="00983424" w:rsidRDefault="00983424" w:rsidP="00466B19">
      <w:pPr>
        <w:pStyle w:val="ListParagraph"/>
        <w:numPr>
          <w:ilvl w:val="1"/>
          <w:numId w:val="7"/>
        </w:numPr>
        <w:ind w:left="1134"/>
      </w:pPr>
      <w:r>
        <w:t xml:space="preserve">Лематизувати усі слова зі списку </w:t>
      </w:r>
      <w:proofErr w:type="spellStart"/>
      <w:r w:rsidRPr="009C2122">
        <w:t>sklearn</w:t>
      </w:r>
      <w:r w:rsidRPr="006472CD">
        <w:t>.</w:t>
      </w:r>
      <w:r w:rsidRPr="009C2122">
        <w:t>feature_extraction.text</w:t>
      </w:r>
      <w:proofErr w:type="spellEnd"/>
      <w:r>
        <w:t>.</w:t>
      </w:r>
      <w:r w:rsidRPr="009C2122">
        <w:t xml:space="preserve"> ENGLISH_STOP_WORDS</w:t>
      </w:r>
      <w:r>
        <w:t xml:space="preserve"> бібліотеки</w:t>
      </w:r>
      <w:r w:rsidRPr="006472CD">
        <w:t xml:space="preserve"> </w:t>
      </w:r>
      <w:r>
        <w:rPr>
          <w:lang w:val="en-US"/>
        </w:rPr>
        <w:t>scikit</w:t>
      </w:r>
      <w:r w:rsidRPr="006472CD">
        <w:t>-</w:t>
      </w:r>
      <w:r>
        <w:rPr>
          <w:lang w:val="en-US"/>
        </w:rPr>
        <w:t>learn</w:t>
      </w:r>
      <w:r w:rsidRPr="006472CD">
        <w:t xml:space="preserve"> </w:t>
      </w:r>
      <w:sdt>
        <w:sdtPr>
          <w:id w:val="-135494805"/>
          <w:citation/>
        </w:sdtPr>
        <w:sdtEndPr/>
        <w:sdtContent>
          <w:r>
            <w:fldChar w:fldCharType="begin"/>
          </w:r>
          <w:r w:rsidRPr="0061262D">
            <w:instrText xml:space="preserve"> </w:instrText>
          </w:r>
          <w:r>
            <w:rPr>
              <w:lang w:val="en-US"/>
            </w:rPr>
            <w:instrText>CITATION</w:instrText>
          </w:r>
          <w:r w:rsidRPr="0061262D">
            <w:instrText xml:space="preserve"> </w:instrText>
          </w:r>
          <w:r>
            <w:rPr>
              <w:lang w:val="en-US"/>
            </w:rPr>
            <w:instrText>sci</w:instrText>
          </w:r>
          <w:r w:rsidRPr="0061262D">
            <w:instrText>22 \</w:instrText>
          </w:r>
          <w:r>
            <w:rPr>
              <w:lang w:val="en-US"/>
            </w:rPr>
            <w:instrText>l</w:instrText>
          </w:r>
          <w:r w:rsidRPr="0061262D">
            <w:instrText xml:space="preserve"> 1033 </w:instrText>
          </w:r>
          <w:r>
            <w:fldChar w:fldCharType="separate"/>
          </w:r>
          <w:r w:rsidR="0009332E" w:rsidRPr="0009332E">
            <w:rPr>
              <w:noProof/>
            </w:rPr>
            <w:t>[11]</w:t>
          </w:r>
          <w:r>
            <w:fldChar w:fldCharType="end"/>
          </w:r>
        </w:sdtContent>
      </w:sdt>
      <w:r>
        <w:t xml:space="preserve"> і прибрати усі такі слова зі слів документу.</w:t>
      </w:r>
    </w:p>
    <w:p w14:paraId="5D7C3503" w14:textId="77777777" w:rsidR="00983424" w:rsidRDefault="00983424" w:rsidP="00466B19">
      <w:pPr>
        <w:pStyle w:val="ListParagraph"/>
        <w:numPr>
          <w:ilvl w:val="1"/>
          <w:numId w:val="7"/>
        </w:numPr>
        <w:ind w:left="1134"/>
      </w:pPr>
      <w:r>
        <w:t>Зі слів сформувати біграми.</w:t>
      </w:r>
    </w:p>
    <w:p w14:paraId="010AACFE" w14:textId="77777777" w:rsidR="00983424" w:rsidRDefault="00983424" w:rsidP="00466B19">
      <w:pPr>
        <w:pStyle w:val="ListParagraph"/>
        <w:numPr>
          <w:ilvl w:val="1"/>
          <w:numId w:val="7"/>
        </w:numPr>
        <w:ind w:left="1134"/>
      </w:pPr>
      <w:r>
        <w:t>Прибрати слова і біграми, що зустрічаються менше ніж 10 разів серед усіх документів.</w:t>
      </w:r>
    </w:p>
    <w:p w14:paraId="119B2F7E" w14:textId="77777777" w:rsidR="00983424" w:rsidRDefault="00983424" w:rsidP="00466B19">
      <w:pPr>
        <w:pStyle w:val="ListParagraph"/>
        <w:numPr>
          <w:ilvl w:val="1"/>
          <w:numId w:val="7"/>
        </w:numPr>
        <w:ind w:left="1134"/>
      </w:pPr>
      <w:r>
        <w:lastRenderedPageBreak/>
        <w:t xml:space="preserve">Векторизувати за технікою </w:t>
      </w:r>
      <w:r w:rsidRPr="0035062F">
        <w:rPr>
          <w:lang w:val="ru-RU"/>
        </w:rPr>
        <w:t>“</w:t>
      </w:r>
      <w:r>
        <w:rPr>
          <w:lang w:val="en-US"/>
        </w:rPr>
        <w:t>Bag</w:t>
      </w:r>
      <w:r w:rsidRPr="0035062F">
        <w:rPr>
          <w:lang w:val="ru-RU"/>
        </w:rPr>
        <w:t xml:space="preserve"> </w:t>
      </w:r>
      <w:r>
        <w:rPr>
          <w:lang w:val="en-US"/>
        </w:rPr>
        <w:t>of</w:t>
      </w:r>
      <w:r w:rsidRPr="0035062F">
        <w:rPr>
          <w:lang w:val="ru-RU"/>
        </w:rPr>
        <w:t xml:space="preserve"> </w:t>
      </w:r>
      <w:r>
        <w:rPr>
          <w:lang w:val="en-US"/>
        </w:rPr>
        <w:t>words</w:t>
      </w:r>
      <w:r w:rsidRPr="0035062F">
        <w:rPr>
          <w:lang w:val="ru-RU"/>
        </w:rPr>
        <w:t>”</w:t>
      </w:r>
      <w:r w:rsidRPr="00690C19">
        <w:rPr>
          <w:lang w:val="ru-RU"/>
        </w:rPr>
        <w:t xml:space="preserve"> (</w:t>
      </w:r>
      <w:r>
        <w:t>бінаризований)</w:t>
      </w:r>
      <w:r w:rsidRPr="0035062F">
        <w:rPr>
          <w:lang w:val="ru-RU"/>
        </w:rPr>
        <w:t>.</w:t>
      </w:r>
    </w:p>
    <w:p w14:paraId="7972F3AF" w14:textId="39347CC6" w:rsidR="00196C50" w:rsidRDefault="00983424" w:rsidP="00466B19">
      <w:pPr>
        <w:pStyle w:val="ListParagraph"/>
        <w:numPr>
          <w:ilvl w:val="1"/>
          <w:numId w:val="7"/>
        </w:numPr>
        <w:ind w:left="1134"/>
      </w:pPr>
      <w:r>
        <w:t>Якщо отримано порожній вектор – видалити поточного кандидата та мітку, що йому відповідає з набору даних.</w:t>
      </w:r>
    </w:p>
    <w:p w14:paraId="2DA38E06" w14:textId="77777777" w:rsidR="00196C50" w:rsidRPr="00196C50" w:rsidRDefault="00196C50" w:rsidP="00196C50">
      <w:pPr>
        <w:ind w:firstLine="0"/>
      </w:pPr>
    </w:p>
    <w:p w14:paraId="4C6D868D" w14:textId="6473C8AE" w:rsidR="000D3FD4" w:rsidRDefault="000D3FD4" w:rsidP="000D3FD4">
      <w:pPr>
        <w:pStyle w:val="Heading3"/>
        <w:rPr>
          <w:lang w:val="en-US" w:eastAsia="en-US"/>
        </w:rPr>
      </w:pPr>
      <w:bookmarkStart w:id="19" w:name="_Toc106008517"/>
      <w:r>
        <w:rPr>
          <w:lang w:val="en-US"/>
        </w:rPr>
        <w:t>Google</w:t>
      </w:r>
      <w:r w:rsidRPr="000D4F38">
        <w:t xml:space="preserve"> </w:t>
      </w:r>
      <w:r>
        <w:rPr>
          <w:lang w:val="en-US"/>
        </w:rPr>
        <w:t>Play</w:t>
      </w:r>
      <w:r w:rsidR="00555238">
        <w:t xml:space="preserve"> </w:t>
      </w:r>
      <w:r w:rsidR="004B4AC1">
        <w:rPr>
          <w:lang w:val="en-US" w:eastAsia="en-US"/>
        </w:rPr>
        <w:t>Reviews</w:t>
      </w:r>
      <w:bookmarkEnd w:id="19"/>
    </w:p>
    <w:p w14:paraId="48E69CFE" w14:textId="77777777" w:rsidR="0051728F" w:rsidRPr="0051728F" w:rsidRDefault="0051728F" w:rsidP="0051728F">
      <w:pPr>
        <w:rPr>
          <w:lang w:val="en-US" w:eastAsia="en-US"/>
        </w:rPr>
      </w:pPr>
    </w:p>
    <w:p w14:paraId="5C7C3383" w14:textId="522197AF" w:rsidR="0027755B" w:rsidRDefault="0027755B" w:rsidP="0027755B">
      <w:pPr>
        <w:pStyle w:val="Heading4"/>
      </w:pPr>
      <w:r>
        <w:t>Збір даних і їх структура</w:t>
      </w:r>
    </w:p>
    <w:p w14:paraId="6DC5057D" w14:textId="77777777" w:rsidR="0051728F" w:rsidRPr="0051728F" w:rsidRDefault="0051728F" w:rsidP="0051728F"/>
    <w:p w14:paraId="7A72F448" w14:textId="7F407B0E" w:rsidR="000C1691" w:rsidRPr="00D00BD6" w:rsidRDefault="007B0FFA" w:rsidP="000D3FD4">
      <w:r>
        <w:t>За допомогою бібліотеки-</w:t>
      </w:r>
      <w:proofErr w:type="spellStart"/>
      <w:r>
        <w:t>скраперу</w:t>
      </w:r>
      <w:proofErr w:type="spellEnd"/>
      <w:r>
        <w:t xml:space="preserve"> </w:t>
      </w:r>
      <w:sdt>
        <w:sdtPr>
          <w:id w:val="522825161"/>
          <w:citation/>
        </w:sdtPr>
        <w:sdtEndPr/>
        <w:sdtContent>
          <w:r>
            <w:fldChar w:fldCharType="begin"/>
          </w:r>
          <w:r w:rsidRPr="000D4F38">
            <w:instrText xml:space="preserve"> </w:instrText>
          </w:r>
          <w:r>
            <w:rPr>
              <w:lang w:val="en-US"/>
            </w:rPr>
            <w:instrText>CITATION</w:instrText>
          </w:r>
          <w:r w:rsidRPr="000D4F38">
            <w:instrText xml:space="preserve"> </w:instrText>
          </w:r>
          <w:r>
            <w:rPr>
              <w:lang w:val="en-US"/>
            </w:rPr>
            <w:instrText>Fac</w:instrText>
          </w:r>
          <w:r w:rsidRPr="000D4F38">
            <w:instrText>19 \</w:instrText>
          </w:r>
          <w:r>
            <w:rPr>
              <w:lang w:val="en-US"/>
            </w:rPr>
            <w:instrText>l</w:instrText>
          </w:r>
          <w:r w:rsidRPr="000D4F38">
            <w:instrText xml:space="preserve"> 1033 </w:instrText>
          </w:r>
          <w:r>
            <w:fldChar w:fldCharType="separate"/>
          </w:r>
          <w:r w:rsidR="0009332E" w:rsidRPr="0009332E">
            <w:rPr>
              <w:noProof/>
              <w:lang w:val="ru-RU"/>
            </w:rPr>
            <w:t>[12]</w:t>
          </w:r>
          <w:r>
            <w:fldChar w:fldCharType="end"/>
          </w:r>
        </w:sdtContent>
      </w:sdt>
      <w:r w:rsidRPr="000D4F38">
        <w:t xml:space="preserve"> </w:t>
      </w:r>
      <w:r>
        <w:t xml:space="preserve">було отримано </w:t>
      </w:r>
      <m:oMath>
        <m:r>
          <w:rPr>
            <w:rFonts w:ascii="Cambria Math" w:hAnsi="Cambria Math"/>
          </w:rPr>
          <m:t>25 000 000</m:t>
        </m:r>
      </m:oMath>
      <w:r>
        <w:t xml:space="preserve"> коментарів </w:t>
      </w:r>
      <w:r w:rsidR="000C1691">
        <w:t>користувачів</w:t>
      </w:r>
      <w:r>
        <w:t xml:space="preserve"> сервісу </w:t>
      </w:r>
      <w:r>
        <w:rPr>
          <w:lang w:val="en-US"/>
        </w:rPr>
        <w:t>Google</w:t>
      </w:r>
      <w:r w:rsidRPr="000D4F38">
        <w:t xml:space="preserve"> </w:t>
      </w:r>
      <w:r>
        <w:rPr>
          <w:lang w:val="en-US"/>
        </w:rPr>
        <w:t>Play</w:t>
      </w:r>
      <w:r w:rsidR="000C1691" w:rsidRPr="000D4F38">
        <w:t xml:space="preserve"> до </w:t>
      </w:r>
      <w:r w:rsidR="000C1691">
        <w:t xml:space="preserve">додатків з різних категорій (але не більше </w:t>
      </w:r>
      <m:oMath>
        <m:r>
          <w:rPr>
            <w:rFonts w:ascii="Cambria Math" w:hAnsi="Cambria Math"/>
          </w:rPr>
          <m:t>2000</m:t>
        </m:r>
      </m:oMath>
      <w:r w:rsidR="000C1691">
        <w:t xml:space="preserve"> коментарів до одного додатку).</w:t>
      </w:r>
      <w:r w:rsidR="00D00BD6">
        <w:t xml:space="preserve"> З них було виділено </w:t>
      </w:r>
      <m:oMath>
        <m:r>
          <w:rPr>
            <w:rFonts w:ascii="Cambria Math" w:hAnsi="Cambria Math"/>
          </w:rPr>
          <m:t>25 000</m:t>
        </m:r>
      </m:oMath>
      <w:r w:rsidR="00D00BD6" w:rsidRPr="00D00BD6">
        <w:t xml:space="preserve"> </w:t>
      </w:r>
      <w:r w:rsidR="00D00BD6">
        <w:t>коментарів так, щоб розподіл оцінок користувачів збігався з розподілом оцінок вихідного набору даних.</w:t>
      </w:r>
    </w:p>
    <w:p w14:paraId="0F40E3A8" w14:textId="1224953C" w:rsidR="000C1691" w:rsidRDefault="000C1691" w:rsidP="00C21506">
      <w:pPr>
        <w:spacing w:after="0"/>
      </w:pPr>
      <w:r>
        <w:t xml:space="preserve">Отримані дані зберігаються у </w:t>
      </w:r>
      <w:proofErr w:type="spellStart"/>
      <w:r>
        <w:rPr>
          <w:lang w:val="en-US"/>
        </w:rPr>
        <w:t>json</w:t>
      </w:r>
      <w:proofErr w:type="spellEnd"/>
      <w:r w:rsidRPr="000C1691">
        <w:t xml:space="preserve"> </w:t>
      </w:r>
      <w:r>
        <w:t>форматі і мають вигляд</w:t>
      </w:r>
      <w:r w:rsidR="0021289D">
        <w:t xml:space="preserve"> (див. рис. </w:t>
      </w:r>
      <w:r w:rsidR="006E29A4">
        <w:t>3</w:t>
      </w:r>
      <w:r w:rsidR="0021289D">
        <w:t>.2)</w:t>
      </w:r>
      <w:r>
        <w:t>:</w:t>
      </w:r>
    </w:p>
    <w:p w14:paraId="4B63FC74" w14:textId="33B7F872" w:rsidR="0021289D" w:rsidRDefault="00E449E9" w:rsidP="00C21506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7518988" wp14:editId="0FD86219">
                <wp:simplePos x="0" y="0"/>
                <wp:positionH relativeFrom="margin">
                  <wp:align>right</wp:align>
                </wp:positionH>
                <wp:positionV relativeFrom="paragraph">
                  <wp:posOffset>263313</wp:posOffset>
                </wp:positionV>
                <wp:extent cx="5995247" cy="973455"/>
                <wp:effectExtent l="0" t="0" r="5715" b="0"/>
                <wp:wrapTopAndBottom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247" cy="973455"/>
                          <a:chOff x="-8460" y="-101526"/>
                          <a:chExt cx="5990160" cy="972746"/>
                        </a:xfrm>
                      </wpg:grpSpPr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28E493E5-2557-420F-A3D9-A0D15AFD02E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460" y="-101526"/>
                            <a:ext cx="5981700" cy="279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Text Box 55"/>
                        <wps:cNvSpPr txBox="1"/>
                        <wps:spPr>
                          <a:xfrm>
                            <a:off x="0" y="335280"/>
                            <a:ext cx="5981700" cy="535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6EE9E9" w14:textId="7E4F64CE" w:rsidR="00CD009A" w:rsidRPr="00CD009A" w:rsidRDefault="00CD009A" w:rsidP="00CD009A">
                              <w:pPr>
                                <w:pStyle w:val="Caption"/>
                                <w:ind w:firstLine="0"/>
                                <w:jc w:val="center"/>
                                <w:rPr>
                                  <w:noProof/>
                                  <w:color w:val="auto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instrText xml:space="preserve"> STYLEREF 1 \s </w:instrText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\s 1 </w:instrText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E74B4">
                                <w:rPr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 w:rsidR="00751635" w:rsidRPr="00751635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>–</w:t>
                              </w:r>
                              <w:r w:rsidR="00751635" w:rsidRPr="00751635">
                                <w:rPr>
                                  <w:color w:val="auto"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</w:rPr>
                                <w:t xml:space="preserve">Приклад відгуку користувача про додаток, отриманий з сервісу </w:t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>Google</w:t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  <w:lang w:val="ru-RU"/>
                                </w:rPr>
                                <w:t xml:space="preserve"> </w:t>
                              </w:r>
                              <w:r w:rsidRPr="00CD009A">
                                <w:rPr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>Play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18988" id="Group 56" o:spid="_x0000_s1041" style="position:absolute;left:0;text-align:left;margin-left:420.85pt;margin-top:20.75pt;width:472.05pt;height:76.65pt;z-index:251684864;mso-position-horizontal:right;mso-position-horizontal-relative:margin;mso-width-relative:margin;mso-height-relative:margin" coordorigin="-84,-1015" coordsize="59901,97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">
                <v:shape id="Picture 4" o:spid="_x0000_s1042" type="#_x0000_t75" style="position:absolute;left:-84;top:-1015;width:59816;height:2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">
                  <v:imagedata r:id="rId24" o:title=""/>
                </v:shape>
                <v:shape id="Text Box 55" o:spid="_x0000_s1043" type="#_x0000_t202" style="position:absolute;top:3352;width:59817;height:5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4GxQAAANsAAAAPAAAAZHJzL2Rvd25yZXYueG1sRI/NasMw&#10;EITvhbyD2EAvJZETc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fP84GxQAAANsAAAAP&#10;AAAAAAAAAAAAAAAAAAcCAABkcnMvZG93bnJldi54bWxQSwUGAAAAAAMAAwC3AAAA+QIAAAAA&#10;" stroked="f">
                  <v:textbox inset="0,0,0,0">
                    <w:txbxContent>
                      <w:p w14:paraId="3C6EE9E9" w14:textId="7E4F64CE" w:rsidR="00CD009A" w:rsidRPr="00CD009A" w:rsidRDefault="00CD009A" w:rsidP="00CD009A">
                        <w:pPr>
                          <w:pStyle w:val="Caption"/>
                          <w:ind w:firstLine="0"/>
                          <w:jc w:val="center"/>
                          <w:rPr>
                            <w:noProof/>
                            <w:color w:val="auto"/>
                            <w:sz w:val="28"/>
                            <w:szCs w:val="28"/>
                            <w:lang w:val="ru-RU"/>
                          </w:rPr>
                        </w:pP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instrText xml:space="preserve"> STYLEREF 1 \s </w:instrText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auto"/>
                            <w:sz w:val="28"/>
                            <w:szCs w:val="28"/>
                          </w:rPr>
                          <w:t>3</w:t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t>.</w:t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instrText xml:space="preserve"> SEQ Рисунок \* ARABIC \s 1 </w:instrText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1E74B4">
                          <w:rPr>
                            <w:noProof/>
                            <w:color w:val="auto"/>
                            <w:sz w:val="28"/>
                            <w:szCs w:val="28"/>
                          </w:rPr>
                          <w:t>2</w:t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  <w:lang w:val="ru-RU"/>
                          </w:rPr>
                          <w:t xml:space="preserve"> </w:t>
                        </w:r>
                        <w:r w:rsidR="00751635" w:rsidRPr="00751635">
                          <w:rPr>
                            <w:color w:val="auto"/>
                            <w:sz w:val="28"/>
                            <w:szCs w:val="28"/>
                          </w:rPr>
                          <w:t>–</w:t>
                        </w:r>
                        <w:r w:rsidR="00751635" w:rsidRPr="00751635">
                          <w:rPr>
                            <w:color w:val="auto"/>
                            <w:sz w:val="28"/>
                            <w:szCs w:val="28"/>
                            <w:lang w:val="ru-RU"/>
                          </w:rPr>
                          <w:t xml:space="preserve"> </w:t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</w:rPr>
                          <w:t xml:space="preserve">Приклад відгуку користувача про додаток, отриманий з сервісу </w:t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  <w:lang w:val="en-US"/>
                          </w:rPr>
                          <w:t>Google</w:t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  <w:lang w:val="ru-RU"/>
                          </w:rPr>
                          <w:t xml:space="preserve"> </w:t>
                        </w:r>
                        <w:r w:rsidRPr="00CD009A">
                          <w:rPr>
                            <w:color w:val="auto"/>
                            <w:sz w:val="28"/>
                            <w:szCs w:val="28"/>
                            <w:lang w:val="en-US"/>
                          </w:rPr>
                          <w:t>Play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D457FD8" w14:textId="77777777" w:rsidR="0021289D" w:rsidRDefault="0021289D" w:rsidP="0021289D">
      <w:pPr>
        <w:spacing w:after="0"/>
        <w:ind w:firstLine="0"/>
      </w:pPr>
    </w:p>
    <w:p w14:paraId="1FD8B3BA" w14:textId="2C9BBA44" w:rsidR="00E6042A" w:rsidRDefault="00CD009A" w:rsidP="0021289D">
      <w:pPr>
        <w:spacing w:after="0"/>
        <w:ind w:firstLine="0"/>
      </w:pPr>
      <w:r>
        <w:t>д</w:t>
      </w:r>
      <w:r w:rsidR="00E6042A">
        <w:t xml:space="preserve">е </w:t>
      </w:r>
    </w:p>
    <w:p w14:paraId="30D44AF7" w14:textId="64DBB7A4" w:rsidR="00E6042A" w:rsidRDefault="00E6042A" w:rsidP="00466B19">
      <w:pPr>
        <w:pStyle w:val="ListParagraph"/>
        <w:numPr>
          <w:ilvl w:val="0"/>
          <w:numId w:val="22"/>
        </w:numPr>
        <w:rPr>
          <w:lang w:eastAsia="en-US"/>
        </w:rPr>
      </w:pPr>
      <w:r>
        <w:rPr>
          <w:lang w:val="en-US"/>
        </w:rPr>
        <w:t>text</w:t>
      </w:r>
      <w:r w:rsidRPr="00E6042A">
        <w:rPr>
          <w:lang w:val="ru-RU"/>
        </w:rPr>
        <w:t xml:space="preserve"> – </w:t>
      </w:r>
      <w:r>
        <w:t>текст коментаря, що залишив користувач</w:t>
      </w:r>
    </w:p>
    <w:p w14:paraId="1A382FB8" w14:textId="741727D2" w:rsidR="00E6042A" w:rsidRDefault="00067844" w:rsidP="00466B19">
      <w:pPr>
        <w:pStyle w:val="ListParagraph"/>
        <w:numPr>
          <w:ilvl w:val="0"/>
          <w:numId w:val="22"/>
        </w:numPr>
        <w:rPr>
          <w:lang w:eastAsia="en-US"/>
        </w:rPr>
      </w:pPr>
      <m:oMath>
        <m:r>
          <w:rPr>
            <w:rFonts w:ascii="Cambria Math" w:hAnsi="Cambria Math"/>
            <w:lang w:val="en-US"/>
          </w:rPr>
          <m:t>score</m:t>
        </m:r>
        <m:r>
          <w:rPr>
            <w:rFonts w:ascii="Cambria Math" w:hAnsi="Cambria Math"/>
            <w:lang w:val="ru-RU"/>
          </w:rPr>
          <m:t>∈{1, 2, 3, 4,5}</m:t>
        </m:r>
      </m:oMath>
      <w:r w:rsidR="00E6042A" w:rsidRPr="00E6042A">
        <w:rPr>
          <w:lang w:val="ru-RU"/>
        </w:rPr>
        <w:t xml:space="preserve"> – </w:t>
      </w:r>
      <w:r w:rsidR="00E6042A">
        <w:t>оцінка, яку поставив користувач додатку</w:t>
      </w:r>
    </w:p>
    <w:p w14:paraId="69880B64" w14:textId="51AA1FC4" w:rsidR="00DF771B" w:rsidRDefault="00DF771B" w:rsidP="00DF771B">
      <w:pPr>
        <w:rPr>
          <w:lang w:eastAsia="en-US"/>
        </w:rPr>
      </w:pPr>
      <w:r>
        <w:rPr>
          <w:lang w:eastAsia="en-US"/>
        </w:rPr>
        <w:t xml:space="preserve">Надалі будемо називати це джерело </w:t>
      </w:r>
      <w:r>
        <w:rPr>
          <w:lang w:val="en-US" w:eastAsia="en-US"/>
        </w:rPr>
        <w:t>Google</w:t>
      </w:r>
      <w:r w:rsidRPr="00DF771B">
        <w:rPr>
          <w:lang w:eastAsia="en-US"/>
        </w:rPr>
        <w:t xml:space="preserve"> </w:t>
      </w:r>
      <w:r>
        <w:rPr>
          <w:lang w:val="en-US" w:eastAsia="en-US"/>
        </w:rPr>
        <w:t>Play</w:t>
      </w:r>
      <w:r w:rsidRPr="00DF771B">
        <w:rPr>
          <w:lang w:eastAsia="en-US"/>
        </w:rPr>
        <w:t xml:space="preserve"> </w:t>
      </w:r>
      <w:r>
        <w:rPr>
          <w:lang w:val="en-US" w:eastAsia="en-US"/>
        </w:rPr>
        <w:t>Reviews</w:t>
      </w:r>
      <w:r w:rsidRPr="00DF771B">
        <w:rPr>
          <w:lang w:eastAsia="en-US"/>
        </w:rPr>
        <w:t>.</w:t>
      </w:r>
    </w:p>
    <w:p w14:paraId="67AB8A6E" w14:textId="16D3B57D" w:rsidR="00924DC5" w:rsidRDefault="00924DC5">
      <w:pPr>
        <w:widowControl/>
        <w:autoSpaceDE/>
        <w:autoSpaceDN/>
        <w:adjustRightInd/>
        <w:spacing w:after="0" w:line="276" w:lineRule="auto"/>
        <w:ind w:firstLine="0"/>
        <w:jc w:val="left"/>
        <w:rPr>
          <w:color w:val="000000" w:themeColor="text1"/>
          <w:szCs w:val="24"/>
        </w:rPr>
      </w:pPr>
    </w:p>
    <w:p w14:paraId="64532C00" w14:textId="0CA9C307" w:rsidR="003C5743" w:rsidRDefault="003C5743" w:rsidP="003C5743">
      <w:pPr>
        <w:pStyle w:val="Heading4"/>
      </w:pPr>
      <w:r>
        <w:t>Постановка задачі</w:t>
      </w:r>
    </w:p>
    <w:p w14:paraId="7EC95408" w14:textId="77777777" w:rsidR="00924DC5" w:rsidRPr="00924DC5" w:rsidRDefault="00924DC5" w:rsidP="00924DC5"/>
    <w:p w14:paraId="3C30CB7C" w14:textId="0C713EAE" w:rsidR="003C5743" w:rsidRDefault="003C5743" w:rsidP="003C5743">
      <w:r>
        <w:t>Задача полягає у визначенні</w:t>
      </w:r>
      <w:r w:rsidR="00E62178">
        <w:t xml:space="preserve"> одного</w:t>
      </w:r>
      <w:r>
        <w:t xml:space="preserve"> слова, що є найбільш позитивним, для кожного коментарю.</w:t>
      </w:r>
      <w:r w:rsidR="00773159">
        <w:t xml:space="preserve"> Кандидат</w:t>
      </w:r>
      <w:r w:rsidR="00AB0A0B">
        <w:t>ами</w:t>
      </w:r>
      <w:r w:rsidR="00773159">
        <w:t xml:space="preserve"> буд</w:t>
      </w:r>
      <w:r w:rsidR="00AB0A0B">
        <w:t>уть</w:t>
      </w:r>
      <w:r w:rsidR="00773159">
        <w:t xml:space="preserve"> виступати </w:t>
      </w:r>
      <w:r w:rsidR="00AB0A0B">
        <w:t>усі</w:t>
      </w:r>
      <w:r w:rsidR="00773159">
        <w:t xml:space="preserve"> слов</w:t>
      </w:r>
      <w:r w:rsidR="00AB0A0B">
        <w:t>а</w:t>
      </w:r>
      <w:r w:rsidR="00773159">
        <w:t>.</w:t>
      </w:r>
    </w:p>
    <w:p w14:paraId="474A6578" w14:textId="234F8040" w:rsidR="00A3446A" w:rsidRDefault="003C5743" w:rsidP="003C5743">
      <w:r>
        <w:t>Хоч ця задача не має прикладної користі, проте її розв’язок сприяє досягненню мети роботи.</w:t>
      </w:r>
    </w:p>
    <w:p w14:paraId="3BF7D657" w14:textId="1ECAC011" w:rsidR="00D00BD6" w:rsidRDefault="004B4AC1" w:rsidP="003C5743">
      <w:r>
        <w:t>Перед розв’язанням задачі необхідно розв’язати п</w:t>
      </w:r>
      <w:r w:rsidR="00D00BD6">
        <w:t>ідзадач</w:t>
      </w:r>
      <w:r>
        <w:t>у</w:t>
      </w:r>
      <w:r w:rsidR="00D00BD6">
        <w:t xml:space="preserve"> числов</w:t>
      </w:r>
      <w:r>
        <w:t>ої</w:t>
      </w:r>
      <w:r w:rsidR="00D00BD6">
        <w:t xml:space="preserve"> оцінк</w:t>
      </w:r>
      <w:r>
        <w:t>и</w:t>
      </w:r>
      <w:r w:rsidR="00D00BD6">
        <w:t xml:space="preserve"> того, наскільки кожне слово є позитивним</w:t>
      </w:r>
      <w:r w:rsidR="00F059A5">
        <w:t xml:space="preserve"> для формування лейблів задачі ранжування</w:t>
      </w:r>
      <w:r w:rsidR="00D00BD6">
        <w:t>.</w:t>
      </w:r>
    </w:p>
    <w:p w14:paraId="1FAEA10D" w14:textId="52E62D90" w:rsidR="00ED1B26" w:rsidRDefault="00ED1B26">
      <w:pPr>
        <w:widowControl/>
        <w:autoSpaceDE/>
        <w:autoSpaceDN/>
        <w:adjustRightInd/>
        <w:spacing w:line="276" w:lineRule="auto"/>
        <w:ind w:firstLine="0"/>
        <w:jc w:val="left"/>
        <w:rPr>
          <w:szCs w:val="32"/>
        </w:rPr>
      </w:pPr>
    </w:p>
    <w:p w14:paraId="0F8FBD6E" w14:textId="3AEA8237" w:rsidR="00555238" w:rsidRDefault="00DC4EB8" w:rsidP="00DC4EB8">
      <w:pPr>
        <w:pStyle w:val="Heading4"/>
      </w:pPr>
      <w:r>
        <w:t>Очистка даних. Приведення до формату, необхідного для розв’язку підзадачі</w:t>
      </w:r>
    </w:p>
    <w:p w14:paraId="5192532B" w14:textId="77777777" w:rsidR="00924DC5" w:rsidRPr="00924DC5" w:rsidRDefault="00924DC5" w:rsidP="00924DC5"/>
    <w:p w14:paraId="61F4E9DF" w14:textId="68BCB5CB" w:rsidR="00190FA4" w:rsidRDefault="0006179B" w:rsidP="00555238">
      <w:r>
        <w:t>На етапі</w:t>
      </w:r>
      <w:r w:rsidR="00BE2D07">
        <w:t xml:space="preserve"> очист</w:t>
      </w:r>
      <w:r w:rsidR="004D4E7D">
        <w:t>ки</w:t>
      </w:r>
      <w:r w:rsidR="00BE2D07">
        <w:t xml:space="preserve"> дан</w:t>
      </w:r>
      <w:r w:rsidR="004D4E7D">
        <w:t>их</w:t>
      </w:r>
      <w:r w:rsidR="00BE2D07">
        <w:t>, були видалені оцінки користувачів, що не містили тексту коментаря.</w:t>
      </w:r>
    </w:p>
    <w:p w14:paraId="112D8108" w14:textId="16F3D2A7" w:rsidR="0006179B" w:rsidRDefault="002A77D0" w:rsidP="002A77D0">
      <w:r>
        <w:t>Список кандидатів, які можуть бути найпозитивнішим словом у коментарі, на даному кроці не формується, оскільки спочатку необхідно розв’язати підзадачу.</w:t>
      </w:r>
    </w:p>
    <w:p w14:paraId="28AC3AFD" w14:textId="2CC0EA7F" w:rsidR="00A35EE6" w:rsidRPr="002A77D0" w:rsidRDefault="002A77D0" w:rsidP="00196C50">
      <w:r>
        <w:t xml:space="preserve">Було зроблено припущення, що якщо користувач поставив додатку оцінку «3» і вище, то його коментар є позитивним, інакше - негативним. </w:t>
      </w:r>
      <w:r w:rsidR="00DE5DF5">
        <w:t>Тому к</w:t>
      </w:r>
      <w:r w:rsidR="00CB1BB0">
        <w:t>оментарям, що мали оцінку «3» і вище було присвоєно мітку «1», усім іншим – «0»</w:t>
      </w:r>
      <w:r w:rsidR="00EF5C23">
        <w:t>.</w:t>
      </w:r>
    </w:p>
    <w:p w14:paraId="606DF9D9" w14:textId="4168886D" w:rsidR="005613D2" w:rsidRDefault="005613D2" w:rsidP="005613D2">
      <w:pPr>
        <w:pStyle w:val="Heading4"/>
      </w:pPr>
      <w:r>
        <w:lastRenderedPageBreak/>
        <w:t>Векторизація</w:t>
      </w:r>
    </w:p>
    <w:p w14:paraId="62469DA7" w14:textId="77777777" w:rsidR="00924DC5" w:rsidRPr="00924DC5" w:rsidRDefault="00924DC5" w:rsidP="00924DC5"/>
    <w:p w14:paraId="7616DD09" w14:textId="77777777" w:rsidR="005613D2" w:rsidRDefault="005613D2" w:rsidP="005613D2">
      <w:r>
        <w:t xml:space="preserve">Для розв’язку підзадачі для набору даних </w:t>
      </w:r>
      <w:r>
        <w:rPr>
          <w:lang w:val="en-US"/>
        </w:rPr>
        <w:t>Google</w:t>
      </w:r>
      <w:r w:rsidRPr="005613D2">
        <w:t xml:space="preserve"> </w:t>
      </w:r>
      <w:r>
        <w:rPr>
          <w:lang w:val="en-US"/>
        </w:rPr>
        <w:t>Play</w:t>
      </w:r>
      <w:r w:rsidRPr="005613D2">
        <w:t xml:space="preserve"> </w:t>
      </w:r>
      <w:r>
        <w:rPr>
          <w:lang w:val="en-US"/>
        </w:rPr>
        <w:t>Reviews</w:t>
      </w:r>
      <w:r>
        <w:t xml:space="preserve"> необхідно векторизувати ці дані. Векторизовані дані будуть використані в подальшому при приведенні до формату необхідному для розв’язання основної задачі.</w:t>
      </w:r>
    </w:p>
    <w:p w14:paraId="662A8EFD" w14:textId="2E008FE9" w:rsidR="005613D2" w:rsidRPr="001F0774" w:rsidRDefault="005613D2" w:rsidP="005613D2">
      <w:r>
        <w:t>Для кожного коментаря виконаємо наступні дії:</w:t>
      </w:r>
    </w:p>
    <w:p w14:paraId="09BC6F55" w14:textId="77777777" w:rsidR="005613D2" w:rsidRDefault="005613D2" w:rsidP="00466B19">
      <w:pPr>
        <w:pStyle w:val="ListParagraph"/>
        <w:numPr>
          <w:ilvl w:val="0"/>
          <w:numId w:val="8"/>
        </w:numPr>
        <w:ind w:left="1134"/>
      </w:pPr>
      <w:r>
        <w:t>Прибрати знаки наголосу з тексту.</w:t>
      </w:r>
    </w:p>
    <w:p w14:paraId="1D07C72E" w14:textId="77777777" w:rsidR="005613D2" w:rsidRDefault="005613D2" w:rsidP="00466B19">
      <w:pPr>
        <w:pStyle w:val="ListParagraph"/>
        <w:numPr>
          <w:ilvl w:val="0"/>
          <w:numId w:val="8"/>
        </w:numPr>
        <w:ind w:left="1134"/>
      </w:pPr>
      <w:r>
        <w:t>Привести текст до нижнього регістру.</w:t>
      </w:r>
    </w:p>
    <w:p w14:paraId="4E70E522" w14:textId="77777777" w:rsidR="005613D2" w:rsidRDefault="005613D2" w:rsidP="00466B19">
      <w:pPr>
        <w:pStyle w:val="ListParagraph"/>
        <w:numPr>
          <w:ilvl w:val="0"/>
          <w:numId w:val="8"/>
        </w:numPr>
        <w:ind w:left="1134"/>
      </w:pPr>
      <w:r>
        <w:t>Розбити текст на слова, за допомогою регулярного виразу:</w:t>
      </w:r>
    </w:p>
    <w:p w14:paraId="5C1336BF" w14:textId="77777777" w:rsidR="005613D2" w:rsidRDefault="005613D2" w:rsidP="00196C50">
      <w:pPr>
        <w:pStyle w:val="ListParagraph"/>
        <w:ind w:left="1134" w:firstLine="0"/>
        <w:jc w:val="center"/>
      </w:pPr>
      <w:r w:rsidRPr="00A72F70">
        <w:t>r'(?u)(\b[a-z]{2,}\b|[\u263a-\U0001f645]|!|\?)'</w:t>
      </w:r>
    </w:p>
    <w:p w14:paraId="68281EB7" w14:textId="77777777" w:rsidR="005613D2" w:rsidRDefault="005613D2" w:rsidP="00196C50">
      <w:pPr>
        <w:pStyle w:val="ListParagraph"/>
        <w:ind w:left="1134" w:firstLine="0"/>
        <w:jc w:val="left"/>
      </w:pPr>
      <w:r>
        <w:t>Тобто словом вважається будь-яка послідовність символів від «</w:t>
      </w:r>
      <w:r w:rsidRPr="00A72F70">
        <w:rPr>
          <w:lang w:val="en-US"/>
        </w:rPr>
        <w:t>a</w:t>
      </w:r>
      <w:r>
        <w:t>»</w:t>
      </w:r>
      <w:r w:rsidRPr="00A72F70">
        <w:rPr>
          <w:lang w:val="ru-RU"/>
        </w:rPr>
        <w:t xml:space="preserve"> </w:t>
      </w:r>
      <w:r>
        <w:t>до «</w:t>
      </w:r>
      <w:r w:rsidRPr="00A72F70">
        <w:rPr>
          <w:lang w:val="en-US"/>
        </w:rPr>
        <w:t>z</w:t>
      </w:r>
      <w:r>
        <w:t>»</w:t>
      </w:r>
      <w:r w:rsidRPr="00A72F70">
        <w:rPr>
          <w:lang w:val="ru-RU"/>
        </w:rPr>
        <w:t xml:space="preserve"> </w:t>
      </w:r>
      <w:r>
        <w:t xml:space="preserve">довжиною 2 та більше, </w:t>
      </w:r>
      <w:proofErr w:type="spellStart"/>
      <w:r>
        <w:t>смайлики</w:t>
      </w:r>
      <w:proofErr w:type="spellEnd"/>
      <w:r>
        <w:t xml:space="preserve"> та знаки оклику («!») і питання («?»).</w:t>
      </w:r>
    </w:p>
    <w:p w14:paraId="662F50CF" w14:textId="77777777" w:rsidR="005613D2" w:rsidRDefault="005613D2" w:rsidP="00466B19">
      <w:pPr>
        <w:pStyle w:val="ListParagraph"/>
        <w:numPr>
          <w:ilvl w:val="0"/>
          <w:numId w:val="8"/>
        </w:numPr>
        <w:ind w:left="1134"/>
        <w:jc w:val="left"/>
      </w:pPr>
      <w:r>
        <w:t>Якщо коментар містить менше ніж 2 слова, прибрати його з розгляду</w:t>
      </w:r>
    </w:p>
    <w:p w14:paraId="403BF87B" w14:textId="0B664099" w:rsidR="005613D2" w:rsidRDefault="005613D2" w:rsidP="00466B19">
      <w:pPr>
        <w:pStyle w:val="ListParagraph"/>
        <w:numPr>
          <w:ilvl w:val="0"/>
          <w:numId w:val="8"/>
        </w:numPr>
        <w:ind w:left="1134"/>
      </w:pPr>
      <w:r>
        <w:t xml:space="preserve">Лематизувати кожне слово за допомогою класу </w:t>
      </w:r>
      <w:proofErr w:type="spellStart"/>
      <w:r w:rsidRPr="009C2122">
        <w:t>WordNetLemmatizer</w:t>
      </w:r>
      <w:proofErr w:type="spellEnd"/>
      <w:r>
        <w:t xml:space="preserve"> бібліотеки </w:t>
      </w:r>
      <w:proofErr w:type="spellStart"/>
      <w:r>
        <w:rPr>
          <w:lang w:val="en-US"/>
        </w:rPr>
        <w:t>nltk</w:t>
      </w:r>
      <w:proofErr w:type="spellEnd"/>
      <w:sdt>
        <w:sdtPr>
          <w:rPr>
            <w:lang w:val="en-US"/>
          </w:rPr>
          <w:id w:val="186261485"/>
          <w:citation/>
        </w:sdtPr>
        <w:sdtEndPr/>
        <w:sdtContent>
          <w:r>
            <w:rPr>
              <w:lang w:val="en-US"/>
            </w:rPr>
            <w:fldChar w:fldCharType="begin"/>
          </w:r>
          <w:r w:rsidRPr="0061262D">
            <w:instrText xml:space="preserve"> </w:instrText>
          </w:r>
          <w:r>
            <w:rPr>
              <w:lang w:val="en-US"/>
            </w:rPr>
            <w:instrText>CITATION</w:instrText>
          </w:r>
          <w:r w:rsidRPr="0061262D">
            <w:instrText xml:space="preserve"> </w:instrText>
          </w:r>
          <w:r>
            <w:rPr>
              <w:lang w:val="en-US"/>
            </w:rPr>
            <w:instrText>NLT</w:instrText>
          </w:r>
          <w:r w:rsidRPr="0061262D">
            <w:instrText>22 \</w:instrText>
          </w:r>
          <w:r>
            <w:rPr>
              <w:lang w:val="en-US"/>
            </w:rPr>
            <w:instrText>l</w:instrText>
          </w:r>
          <w:r w:rsidRPr="0061262D">
            <w:instrText xml:space="preserve"> 1033 </w:instrText>
          </w:r>
          <w:r>
            <w:rPr>
              <w:lang w:val="en-US"/>
            </w:rPr>
            <w:fldChar w:fldCharType="separate"/>
          </w:r>
          <w:r w:rsidR="0009332E" w:rsidRPr="0009332E">
            <w:rPr>
              <w:noProof/>
            </w:rPr>
            <w:t xml:space="preserve"> [10]</w:t>
          </w:r>
          <w:r>
            <w:rPr>
              <w:lang w:val="en-US"/>
            </w:rPr>
            <w:fldChar w:fldCharType="end"/>
          </w:r>
        </w:sdtContent>
      </w:sdt>
      <w:r>
        <w:t>.</w:t>
      </w:r>
    </w:p>
    <w:p w14:paraId="57B85402" w14:textId="77777777" w:rsidR="005613D2" w:rsidRDefault="005613D2" w:rsidP="00466B19">
      <w:pPr>
        <w:pStyle w:val="ListParagraph"/>
        <w:numPr>
          <w:ilvl w:val="0"/>
          <w:numId w:val="8"/>
        </w:numPr>
        <w:ind w:left="1134"/>
      </w:pPr>
      <w:r>
        <w:t xml:space="preserve">Лематизувати усі слова зі списку </w:t>
      </w:r>
      <w:proofErr w:type="spellStart"/>
      <w:r w:rsidRPr="009C2122">
        <w:t>sklearn</w:t>
      </w:r>
      <w:r w:rsidRPr="00FB1FA1">
        <w:t>.</w:t>
      </w:r>
      <w:r w:rsidRPr="009C2122">
        <w:t>feature_extraction.text</w:t>
      </w:r>
      <w:proofErr w:type="spellEnd"/>
      <w:r>
        <w:t>.</w:t>
      </w:r>
      <w:r w:rsidRPr="009C2122">
        <w:t xml:space="preserve"> ENGLISH_STOP_WORDS</w:t>
      </w:r>
      <w:r>
        <w:t xml:space="preserve"> бібліотеки</w:t>
      </w:r>
      <w:r w:rsidRPr="00FB1FA1">
        <w:t xml:space="preserve"> </w:t>
      </w:r>
      <w:r>
        <w:rPr>
          <w:lang w:val="en-US"/>
        </w:rPr>
        <w:t>scikit</w:t>
      </w:r>
      <w:r w:rsidRPr="00FB1FA1">
        <w:t>-</w:t>
      </w:r>
      <w:r>
        <w:rPr>
          <w:lang w:val="en-US"/>
        </w:rPr>
        <w:t>learn</w:t>
      </w:r>
      <w:r>
        <w:t xml:space="preserve"> і прибрати усі такі слова зі слів документу.</w:t>
      </w:r>
    </w:p>
    <w:p w14:paraId="557BBBF3" w14:textId="77777777" w:rsidR="005613D2" w:rsidRDefault="005613D2" w:rsidP="00466B19">
      <w:pPr>
        <w:pStyle w:val="ListParagraph"/>
        <w:numPr>
          <w:ilvl w:val="0"/>
          <w:numId w:val="8"/>
        </w:numPr>
        <w:ind w:left="1134"/>
      </w:pPr>
      <w:r>
        <w:t>Зі слів сформувати біграми.</w:t>
      </w:r>
    </w:p>
    <w:p w14:paraId="06E63059" w14:textId="77777777" w:rsidR="005613D2" w:rsidRDefault="005613D2" w:rsidP="00466B19">
      <w:pPr>
        <w:pStyle w:val="ListParagraph"/>
        <w:numPr>
          <w:ilvl w:val="0"/>
          <w:numId w:val="8"/>
        </w:numPr>
        <w:ind w:left="1134"/>
      </w:pPr>
      <w:r>
        <w:t>Прибрати слова і біграми, що зустрічаються менше ніж 10</w:t>
      </w:r>
      <w:r w:rsidRPr="004F2D36">
        <w:rPr>
          <w:lang w:val="ru-RU"/>
        </w:rPr>
        <w:t>00</w:t>
      </w:r>
      <w:r w:rsidRPr="005E22C2">
        <w:rPr>
          <w:lang w:val="ru-RU"/>
        </w:rPr>
        <w:t>0</w:t>
      </w:r>
      <w:r>
        <w:t xml:space="preserve"> разів серед усіх документів.</w:t>
      </w:r>
    </w:p>
    <w:p w14:paraId="47D97C5B" w14:textId="77777777" w:rsidR="005613D2" w:rsidRDefault="005613D2" w:rsidP="00466B19">
      <w:pPr>
        <w:pStyle w:val="ListParagraph"/>
        <w:numPr>
          <w:ilvl w:val="0"/>
          <w:numId w:val="8"/>
        </w:numPr>
        <w:ind w:left="1134"/>
      </w:pPr>
      <w:r>
        <w:t xml:space="preserve">Векторизувати за технікою </w:t>
      </w:r>
      <w:r w:rsidRPr="0035062F">
        <w:rPr>
          <w:lang w:val="ru-RU"/>
        </w:rPr>
        <w:t>“</w:t>
      </w:r>
      <w:r>
        <w:rPr>
          <w:lang w:val="en-US"/>
        </w:rPr>
        <w:t>Bag</w:t>
      </w:r>
      <w:r w:rsidRPr="0035062F">
        <w:rPr>
          <w:lang w:val="ru-RU"/>
        </w:rPr>
        <w:t xml:space="preserve"> </w:t>
      </w:r>
      <w:r>
        <w:rPr>
          <w:lang w:val="en-US"/>
        </w:rPr>
        <w:t>of</w:t>
      </w:r>
      <w:r w:rsidRPr="0035062F">
        <w:rPr>
          <w:lang w:val="ru-RU"/>
        </w:rPr>
        <w:t xml:space="preserve"> </w:t>
      </w:r>
      <w:r>
        <w:rPr>
          <w:lang w:val="en-US"/>
        </w:rPr>
        <w:t>words</w:t>
      </w:r>
      <w:r w:rsidRPr="0035062F">
        <w:rPr>
          <w:lang w:val="ru-RU"/>
        </w:rPr>
        <w:t>”</w:t>
      </w:r>
      <w:r w:rsidRPr="00690C19">
        <w:rPr>
          <w:lang w:val="ru-RU"/>
        </w:rPr>
        <w:t xml:space="preserve"> (</w:t>
      </w:r>
      <w:r>
        <w:t>бінаризований)</w:t>
      </w:r>
      <w:r w:rsidRPr="0035062F">
        <w:rPr>
          <w:lang w:val="ru-RU"/>
        </w:rPr>
        <w:t>.</w:t>
      </w:r>
    </w:p>
    <w:p w14:paraId="604E13AF" w14:textId="30AB3719" w:rsidR="005613D2" w:rsidRDefault="005613D2" w:rsidP="00466B19">
      <w:pPr>
        <w:pStyle w:val="ListParagraph"/>
        <w:numPr>
          <w:ilvl w:val="0"/>
          <w:numId w:val="8"/>
        </w:numPr>
        <w:ind w:left="1134" w:hanging="425"/>
      </w:pPr>
      <w:r>
        <w:t>Якщо отримано порожній вектор – видалити поточного кандидата та</w:t>
      </w:r>
      <w:r w:rsidR="00E449E9">
        <w:t xml:space="preserve"> </w:t>
      </w:r>
      <w:r>
        <w:t>мітку, що йому відповідає з даних.</w:t>
      </w:r>
    </w:p>
    <w:p w14:paraId="21CE9968" w14:textId="68450328" w:rsidR="00BE3CBD" w:rsidRDefault="00BE3CBD" w:rsidP="005613D2">
      <w:pPr>
        <w:pStyle w:val="Heading4"/>
      </w:pPr>
      <w:r>
        <w:lastRenderedPageBreak/>
        <w:t>Розв’язок підзадачі</w:t>
      </w:r>
    </w:p>
    <w:p w14:paraId="3A96F1B2" w14:textId="77777777" w:rsidR="00924DC5" w:rsidRPr="00924DC5" w:rsidRDefault="00924DC5" w:rsidP="00924DC5"/>
    <w:p w14:paraId="7F0D5EC8" w14:textId="73317585" w:rsidR="00E12C39" w:rsidRDefault="000D4F38" w:rsidP="00E12C39">
      <w:r>
        <w:t>Добути чисельну оцінку того, наскільки «позитивним» є кожне зі слів коментарів можна наступним чином:</w:t>
      </w:r>
    </w:p>
    <w:p w14:paraId="4B765BF6" w14:textId="75A36959" w:rsidR="000D4F38" w:rsidRDefault="00E51265" w:rsidP="00466B19">
      <w:pPr>
        <w:pStyle w:val="ListParagraph"/>
        <w:numPr>
          <w:ilvl w:val="0"/>
          <w:numId w:val="9"/>
        </w:numPr>
      </w:pPr>
      <w:r>
        <w:t>Провести процедуру тренування класифікатору</w:t>
      </w:r>
      <w:r w:rsidR="000D4F38">
        <w:t xml:space="preserve"> </w:t>
      </w:r>
      <w:proofErr w:type="spellStart"/>
      <w:r w:rsidRPr="006472CD">
        <w:t>MultinomialNB</w:t>
      </w:r>
      <w:proofErr w:type="spellEnd"/>
      <w:r>
        <w:t xml:space="preserve"> бібліотеки </w:t>
      </w:r>
      <w:r>
        <w:rPr>
          <w:lang w:val="en-US"/>
        </w:rPr>
        <w:t>scikit</w:t>
      </w:r>
      <w:r w:rsidRPr="006472CD">
        <w:t>-</w:t>
      </w:r>
      <w:r>
        <w:rPr>
          <w:lang w:val="en-US"/>
        </w:rPr>
        <w:t>learn</w:t>
      </w:r>
      <w:r>
        <w:t xml:space="preserve"> </w:t>
      </w:r>
      <w:r w:rsidR="000D4F38">
        <w:t>для визначення, чи є увесь коментар позитивним чи негативним.</w:t>
      </w:r>
    </w:p>
    <w:p w14:paraId="3D6EB9B0" w14:textId="3BB084F7" w:rsidR="000D4F38" w:rsidRDefault="006472CD" w:rsidP="00466B19">
      <w:pPr>
        <w:pStyle w:val="ListParagraph"/>
        <w:numPr>
          <w:ilvl w:val="0"/>
          <w:numId w:val="9"/>
        </w:numPr>
      </w:pPr>
      <w:r>
        <w:t xml:space="preserve">У якості </w:t>
      </w:r>
      <w:r w:rsidR="00635741">
        <w:t xml:space="preserve">числових оцінок «позитивності» кожного слова, взяти відповідні умовні ймовірності, що модель оцінила за даними: </w:t>
      </w: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|y=1)</m:t>
        </m:r>
      </m:oMath>
      <w:r w:rsidR="006C4D74" w:rsidRPr="006C4D74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1,n</m:t>
            </m:r>
          </m:e>
        </m:acc>
      </m:oMath>
      <w:r w:rsidR="006C4D74" w:rsidRPr="006C4D74">
        <w:rPr>
          <w:lang w:val="ru-RU"/>
        </w:rPr>
        <w:t xml:space="preserve">, </w:t>
      </w:r>
      <w:r w:rsidR="006C4D74">
        <w:t xml:space="preserve">де </w:t>
      </w:r>
      <w:r w:rsidR="006C4D74">
        <w:rPr>
          <w:lang w:val="en-US"/>
        </w:rPr>
        <w:t>n</w:t>
      </w:r>
      <w:r w:rsidR="006C4D74" w:rsidRPr="006C4D74">
        <w:rPr>
          <w:lang w:val="ru-RU"/>
        </w:rPr>
        <w:t xml:space="preserve"> </w:t>
      </w:r>
      <w:r w:rsidR="006C4D74">
        <w:rPr>
          <w:lang w:val="ru-RU"/>
        </w:rPr>
        <w:t>–</w:t>
      </w:r>
      <w:r w:rsidR="006C4D74" w:rsidRPr="006C4D74">
        <w:rPr>
          <w:lang w:val="ru-RU"/>
        </w:rPr>
        <w:t xml:space="preserve"> </w:t>
      </w:r>
      <w:r w:rsidR="006C4D74">
        <w:t>довжина словника, сформованого при векторизації даних.</w:t>
      </w:r>
    </w:p>
    <w:p w14:paraId="12777414" w14:textId="10F7ECA4" w:rsidR="00924DC5" w:rsidRDefault="006C4D74" w:rsidP="00196C50">
      <w:r>
        <w:t xml:space="preserve">Таким чином, </w:t>
      </w:r>
      <w:r w:rsidR="00376F8D">
        <w:t>підзадача знаходження числових оцінок «позитивності» кожного слова розв’язана.</w:t>
      </w:r>
    </w:p>
    <w:p w14:paraId="7EEBDD4F" w14:textId="123DFB44" w:rsidR="00924DC5" w:rsidRDefault="00924DC5">
      <w:pPr>
        <w:widowControl/>
        <w:autoSpaceDE/>
        <w:autoSpaceDN/>
        <w:adjustRightInd/>
        <w:spacing w:after="0" w:line="276" w:lineRule="auto"/>
        <w:ind w:firstLine="0"/>
        <w:jc w:val="left"/>
        <w:rPr>
          <w:color w:val="000000" w:themeColor="text1"/>
          <w:szCs w:val="24"/>
        </w:rPr>
      </w:pPr>
    </w:p>
    <w:p w14:paraId="7DE9DB75" w14:textId="08D56E0F" w:rsidR="006C4D74" w:rsidRDefault="00D658CD" w:rsidP="00D658CD">
      <w:pPr>
        <w:pStyle w:val="Heading4"/>
      </w:pPr>
      <w:r>
        <w:t>Приведення</w:t>
      </w:r>
      <w:r w:rsidR="00747B01" w:rsidRPr="00D01FC9">
        <w:t xml:space="preserve"> формату векторизованих даних </w:t>
      </w:r>
      <w:r w:rsidR="00D01FC9" w:rsidRPr="00D01FC9">
        <w:t xml:space="preserve">до формату, </w:t>
      </w:r>
      <w:r>
        <w:t>необхідного</w:t>
      </w:r>
      <w:r w:rsidR="00D01FC9" w:rsidRPr="00D01FC9">
        <w:t xml:space="preserve"> </w:t>
      </w:r>
      <w:r w:rsidR="00747B01" w:rsidRPr="00D01FC9">
        <w:t>для розв’язку основної задачі</w:t>
      </w:r>
    </w:p>
    <w:p w14:paraId="00B708B3" w14:textId="77777777" w:rsidR="00924DC5" w:rsidRPr="00924DC5" w:rsidRDefault="00924DC5" w:rsidP="00924DC5"/>
    <w:p w14:paraId="0368E68E" w14:textId="412680D7" w:rsidR="00747B01" w:rsidRDefault="00747B01" w:rsidP="00747B01">
      <w:r>
        <w:t>Наразі, кожний коментар представлен</w:t>
      </w:r>
      <w:r w:rsidR="00FC0836">
        <w:t>о</w:t>
      </w:r>
      <w:r>
        <w:t xml:space="preserve"> вектором, сформованим за технікою «</w:t>
      </w:r>
      <w:r>
        <w:rPr>
          <w:lang w:val="en-US"/>
        </w:rPr>
        <w:t>Bag</w:t>
      </w:r>
      <w:r w:rsidRPr="0035062F">
        <w:rPr>
          <w:lang w:val="ru-RU"/>
        </w:rPr>
        <w:t xml:space="preserve"> </w:t>
      </w:r>
      <w:r>
        <w:rPr>
          <w:lang w:val="en-US"/>
        </w:rPr>
        <w:t>of</w:t>
      </w:r>
      <w:r w:rsidRPr="0035062F">
        <w:rPr>
          <w:lang w:val="ru-RU"/>
        </w:rPr>
        <w:t xml:space="preserve"> </w:t>
      </w:r>
      <w:r>
        <w:rPr>
          <w:lang w:val="en-US"/>
        </w:rPr>
        <w:t>words</w:t>
      </w:r>
      <w:r>
        <w:t>»</w:t>
      </w:r>
      <w:r w:rsidR="00562FA8">
        <w:t xml:space="preserve"> </w:t>
      </w:r>
      <w:r>
        <w:t>(кодує більше одного слова). Для того, щоб ці дані можна було використовувати для розв’язку основної задачі,</w:t>
      </w:r>
      <w:r w:rsidR="006A7434">
        <w:t xml:space="preserve"> для кожного</w:t>
      </w:r>
      <w:r w:rsidR="00FC0836">
        <w:t xml:space="preserve"> </w:t>
      </w:r>
      <w:r w:rsidR="006A7434">
        <w:t>вектору</w:t>
      </w:r>
      <w:r>
        <w:t xml:space="preserve"> необхідно виконати наступні дії:</w:t>
      </w:r>
    </w:p>
    <w:p w14:paraId="428EB712" w14:textId="132BE0A9" w:rsidR="006A7434" w:rsidRDefault="006A7434" w:rsidP="00466B19">
      <w:pPr>
        <w:pStyle w:val="ListParagraph"/>
        <w:numPr>
          <w:ilvl w:val="0"/>
          <w:numId w:val="10"/>
        </w:numPr>
      </w:pPr>
      <w:r>
        <w:t>Перетворити вектор «</w:t>
      </w:r>
      <w:r>
        <w:rPr>
          <w:lang w:val="en-US"/>
        </w:rPr>
        <w:t>Bag</w:t>
      </w:r>
      <w:r w:rsidRPr="006A7434">
        <w:t xml:space="preserve"> </w:t>
      </w:r>
      <w:r>
        <w:rPr>
          <w:lang w:val="en-US"/>
        </w:rPr>
        <w:t>of</w:t>
      </w:r>
      <w:r w:rsidRPr="006A7434">
        <w:t xml:space="preserve"> </w:t>
      </w:r>
      <w:r>
        <w:rPr>
          <w:lang w:val="en-US"/>
        </w:rPr>
        <w:t>words</w:t>
      </w:r>
      <w:r>
        <w:t xml:space="preserve">» (довжини </w:t>
      </w:r>
      <m:oMath>
        <m:r>
          <w:rPr>
            <w:rFonts w:ascii="Cambria Math" w:hAnsi="Cambria Math"/>
          </w:rPr>
          <m:t>n</m:t>
        </m:r>
      </m:oMath>
      <w:r w:rsidRPr="006A7434">
        <w:t>)</w:t>
      </w:r>
      <w:r>
        <w:t xml:space="preserve"> на масив «</w:t>
      </w:r>
      <w:r>
        <w:rPr>
          <w:lang w:val="en-US"/>
        </w:rPr>
        <w:t>One</w:t>
      </w:r>
      <w:r w:rsidRPr="006A7434">
        <w:t xml:space="preserve"> </w:t>
      </w:r>
      <w:r>
        <w:rPr>
          <w:lang w:val="en-US"/>
        </w:rPr>
        <w:t>hot</w:t>
      </w:r>
      <w:r w:rsidRPr="006A7434">
        <w:t xml:space="preserve"> </w:t>
      </w:r>
      <w:r>
        <w:rPr>
          <w:lang w:val="en-US"/>
        </w:rPr>
        <w:t>encoded</w:t>
      </w:r>
      <w:r>
        <w:t xml:space="preserve">» векторів, тобто на масив векторів, кожний елемент якого є </w:t>
      </w:r>
      <w:r>
        <w:lastRenderedPageBreak/>
        <w:t xml:space="preserve">вектором довжини </w:t>
      </w:r>
      <m:oMath>
        <m:r>
          <w:rPr>
            <w:rFonts w:ascii="Cambria Math" w:hAnsi="Cambria Math"/>
          </w:rPr>
          <m:t>n</m:t>
        </m:r>
      </m:oMath>
      <w:r>
        <w:t>, але містить лише один не нульовий елемент рівний «1»</w:t>
      </w:r>
      <w:r w:rsidR="00562FA8">
        <w:t>.</w:t>
      </w:r>
    </w:p>
    <w:p w14:paraId="6D6C6AD3" w14:textId="3F172E00" w:rsidR="00D01FC9" w:rsidRPr="00D01FC9" w:rsidRDefault="005B7270" w:rsidP="00466B19">
      <w:pPr>
        <w:pStyle w:val="ListParagraph"/>
        <w:numPr>
          <w:ilvl w:val="0"/>
          <w:numId w:val="10"/>
        </w:numPr>
      </w:pPr>
      <w:r>
        <w:t xml:space="preserve">Присвоїти мітку «1» тому </w:t>
      </w:r>
      <w:r w:rsidR="00562FA8">
        <w:t xml:space="preserve">з отриманих </w:t>
      </w:r>
      <w:r>
        <w:t>вектор</w:t>
      </w:r>
      <w:r w:rsidR="00562FA8">
        <w:t>ів</w:t>
      </w:r>
      <w:r>
        <w:t xml:space="preserve">, </w:t>
      </w:r>
      <w:r w:rsidR="00562FA8">
        <w:t>який</w:t>
      </w:r>
      <w:r>
        <w:t xml:space="preserve"> кодує слово, з максимальною оцінкою «позитивності»</w:t>
      </w:r>
      <w:r w:rsidR="00562FA8">
        <w:t xml:space="preserve"> </w:t>
      </w:r>
      <w:r>
        <w:t>серед усіх слів поточного коментаря, іншим векторам присвоїти мітку «0»</w:t>
      </w:r>
      <w:r w:rsidR="00562FA8">
        <w:t xml:space="preserve"> (згідно оцінок, отриманих при розв’язанні підзадачі)</w:t>
      </w:r>
      <w:r>
        <w:t>.</w:t>
      </w:r>
    </w:p>
    <w:p w14:paraId="429B2494" w14:textId="461E2C32" w:rsidR="00052125" w:rsidRDefault="007E20E4" w:rsidP="009C1515">
      <w:r>
        <w:t>Отримані дані можна використовувати для розв’язку основної задачі ранжування</w:t>
      </w:r>
      <w:r w:rsidR="00FC0836">
        <w:t>.</w:t>
      </w:r>
    </w:p>
    <w:p w14:paraId="5A4B067D" w14:textId="6EDD0F35" w:rsidR="00052125" w:rsidRDefault="00052125">
      <w:pPr>
        <w:widowControl/>
        <w:autoSpaceDE/>
        <w:autoSpaceDN/>
        <w:adjustRightInd/>
        <w:spacing w:line="276" w:lineRule="auto"/>
        <w:ind w:firstLine="0"/>
        <w:jc w:val="left"/>
      </w:pPr>
    </w:p>
    <w:p w14:paraId="51D65E7D" w14:textId="39961D51" w:rsidR="007F276C" w:rsidRDefault="007F276C" w:rsidP="007F276C">
      <w:pPr>
        <w:pStyle w:val="Heading2"/>
      </w:pPr>
      <w:bookmarkStart w:id="20" w:name="_Toc106008518"/>
      <w:r>
        <w:t>Алгоритм експеримент</w:t>
      </w:r>
      <w:r w:rsidR="009113AF">
        <w:t>ів</w:t>
      </w:r>
      <w:bookmarkEnd w:id="20"/>
    </w:p>
    <w:p w14:paraId="4EEF872A" w14:textId="77777777" w:rsidR="00924DC5" w:rsidRPr="00924DC5" w:rsidRDefault="00924DC5" w:rsidP="00924DC5"/>
    <w:p w14:paraId="46CB9400" w14:textId="56212ED2" w:rsidR="006F2868" w:rsidRDefault="006F2868" w:rsidP="007F276C">
      <w:pPr>
        <w:pStyle w:val="Heading3"/>
      </w:pPr>
      <w:bookmarkStart w:id="21" w:name="_Toc106008519"/>
      <w:r>
        <w:t>Програмна реалізація</w:t>
      </w:r>
      <w:bookmarkEnd w:id="21"/>
    </w:p>
    <w:p w14:paraId="520E22F4" w14:textId="77777777" w:rsidR="00924DC5" w:rsidRPr="00924DC5" w:rsidRDefault="00924DC5" w:rsidP="00420EBD">
      <w:pPr>
        <w:spacing w:before="240" w:after="0"/>
      </w:pPr>
    </w:p>
    <w:p w14:paraId="08350EF2" w14:textId="736BC5CA" w:rsidR="006F2868" w:rsidRDefault="006F2868" w:rsidP="006F2868">
      <w:pPr>
        <w:rPr>
          <w:lang w:val="ru-RU"/>
        </w:rPr>
      </w:pPr>
      <w:r>
        <w:t xml:space="preserve">Усі експерименти проводились за допомогою мови програмування </w:t>
      </w:r>
      <w:r>
        <w:rPr>
          <w:lang w:val="en-US"/>
        </w:rPr>
        <w:t>Python</w:t>
      </w:r>
      <w:r w:rsidRPr="006F2868">
        <w:rPr>
          <w:lang w:val="ru-RU"/>
        </w:rPr>
        <w:t xml:space="preserve"> </w:t>
      </w:r>
      <w:r>
        <w:t xml:space="preserve">у обчислювальному середовищі </w:t>
      </w:r>
      <w:r>
        <w:rPr>
          <w:lang w:val="en-US"/>
        </w:rPr>
        <w:t>Jupyter</w:t>
      </w:r>
      <w:r w:rsidRPr="006F2868">
        <w:rPr>
          <w:lang w:val="ru-RU"/>
        </w:rPr>
        <w:t xml:space="preserve"> </w:t>
      </w:r>
      <w:r>
        <w:rPr>
          <w:lang w:val="en-US"/>
        </w:rPr>
        <w:t>Notebook</w:t>
      </w:r>
      <w:r w:rsidRPr="006F2868">
        <w:rPr>
          <w:lang w:val="ru-RU"/>
        </w:rPr>
        <w:t xml:space="preserve"> </w:t>
      </w:r>
      <w:r>
        <w:rPr>
          <w:lang w:val="ru-RU"/>
        </w:rPr>
        <w:t>у</w:t>
      </w:r>
      <w:r>
        <w:t xml:space="preserve"> середовищі розробки </w:t>
      </w:r>
      <w:proofErr w:type="spellStart"/>
      <w:r>
        <w:rPr>
          <w:lang w:val="en-US"/>
        </w:rPr>
        <w:t>DataSpell</w:t>
      </w:r>
      <w:proofErr w:type="spellEnd"/>
      <w:r>
        <w:t>.</w:t>
      </w:r>
    </w:p>
    <w:p w14:paraId="3CAA7988" w14:textId="75020925" w:rsidR="00755219" w:rsidRPr="00420EBD" w:rsidRDefault="004E6D50" w:rsidP="00420EBD">
      <w:pPr>
        <w:rPr>
          <w:lang w:val="ru-RU"/>
        </w:rPr>
      </w:pPr>
      <w:r>
        <w:t>Було використано бібліотеки:</w:t>
      </w:r>
      <w:r w:rsidR="00196C50">
        <w:t xml:space="preserve"> </w:t>
      </w:r>
      <w:r w:rsidR="00755219" w:rsidRPr="00196C50">
        <w:rPr>
          <w:lang w:val="en-US"/>
        </w:rPr>
        <w:t>Scikit</w:t>
      </w:r>
      <w:r w:rsidR="00755219" w:rsidRPr="00196C50">
        <w:rPr>
          <w:lang w:val="ru-RU"/>
        </w:rPr>
        <w:t>-</w:t>
      </w:r>
      <w:r w:rsidR="00755219" w:rsidRPr="00196C50">
        <w:rPr>
          <w:lang w:val="en-US"/>
        </w:rPr>
        <w:t>learn</w:t>
      </w:r>
      <w:r w:rsidR="00196C50">
        <w:t xml:space="preserve">, </w:t>
      </w:r>
      <w:proofErr w:type="spellStart"/>
      <w:r w:rsidR="008B6D9A" w:rsidRPr="00196C50">
        <w:rPr>
          <w:lang w:val="en-US"/>
        </w:rPr>
        <w:t>Xgboost</w:t>
      </w:r>
      <w:proofErr w:type="spellEnd"/>
      <w:r w:rsidR="00196C50" w:rsidRPr="00420EBD">
        <w:rPr>
          <w:lang w:val="ru-RU"/>
        </w:rPr>
        <w:t>,</w:t>
      </w:r>
      <w:r w:rsidR="00196C50">
        <w:t xml:space="preserve"> </w:t>
      </w:r>
      <w:proofErr w:type="spellStart"/>
      <w:r w:rsidR="00196C50">
        <w:rPr>
          <w:lang w:val="en-US"/>
        </w:rPr>
        <w:t>n</w:t>
      </w:r>
      <w:r w:rsidR="00755219" w:rsidRPr="00196C50">
        <w:rPr>
          <w:lang w:val="en-US"/>
        </w:rPr>
        <w:t>ltk</w:t>
      </w:r>
      <w:proofErr w:type="spellEnd"/>
      <w:r w:rsidR="00420EBD" w:rsidRPr="00420EBD">
        <w:rPr>
          <w:lang w:val="ru-RU"/>
        </w:rPr>
        <w:t xml:space="preserve">, </w:t>
      </w:r>
      <w:proofErr w:type="spellStart"/>
      <w:r w:rsidR="00755219" w:rsidRPr="00420EBD">
        <w:rPr>
          <w:lang w:val="en-US"/>
        </w:rPr>
        <w:t>Numpy</w:t>
      </w:r>
      <w:proofErr w:type="spellEnd"/>
      <w:r w:rsidR="00420EBD" w:rsidRPr="00420EBD">
        <w:rPr>
          <w:lang w:val="ru-RU"/>
        </w:rPr>
        <w:t xml:space="preserve">, </w:t>
      </w:r>
      <w:r w:rsidR="00755219" w:rsidRPr="00420EBD">
        <w:rPr>
          <w:lang w:val="en-US"/>
        </w:rPr>
        <w:t>Pandas</w:t>
      </w:r>
      <w:r w:rsidR="00420EBD" w:rsidRPr="00420EBD">
        <w:rPr>
          <w:lang w:val="ru-RU"/>
        </w:rPr>
        <w:t xml:space="preserve">, </w:t>
      </w:r>
      <w:proofErr w:type="spellStart"/>
      <w:r w:rsidR="00755219" w:rsidRPr="00420EBD">
        <w:rPr>
          <w:lang w:val="en-US"/>
        </w:rPr>
        <w:t>Scipy</w:t>
      </w:r>
      <w:proofErr w:type="spellEnd"/>
      <w:r w:rsidR="00420EBD" w:rsidRPr="00420EBD">
        <w:rPr>
          <w:lang w:val="ru-RU"/>
        </w:rPr>
        <w:t xml:space="preserve">, </w:t>
      </w:r>
      <w:proofErr w:type="spellStart"/>
      <w:r w:rsidR="00755219" w:rsidRPr="00420EBD">
        <w:rPr>
          <w:lang w:val="en-US"/>
        </w:rPr>
        <w:t>Joblib</w:t>
      </w:r>
      <w:proofErr w:type="spellEnd"/>
      <w:r w:rsidR="00420EBD" w:rsidRPr="00420EBD">
        <w:rPr>
          <w:lang w:val="ru-RU"/>
        </w:rPr>
        <w:t>.</w:t>
      </w:r>
    </w:p>
    <w:p w14:paraId="44415F6C" w14:textId="5ECDA285" w:rsidR="00761106" w:rsidRPr="00761106" w:rsidRDefault="00761106" w:rsidP="008B6D9A">
      <w:r>
        <w:t xml:space="preserve">Код функції, за допомогою якої відбувається перетворення даних, сформованих за класичним </w:t>
      </w:r>
      <w:r>
        <w:rPr>
          <w:lang w:val="en-US"/>
        </w:rPr>
        <w:t>pointwise</w:t>
      </w:r>
      <w:r w:rsidRPr="00004422">
        <w:t xml:space="preserve"> </w:t>
      </w:r>
      <w:r>
        <w:t>підходом до формату даних, сформованих за конкурентним підходом, наведено у Додатку А.</w:t>
      </w:r>
    </w:p>
    <w:p w14:paraId="16B7075E" w14:textId="223986C2" w:rsidR="00761106" w:rsidRPr="00420EBD" w:rsidRDefault="00761106" w:rsidP="00420EBD">
      <w:r>
        <w:t>Увесь інший к</w:t>
      </w:r>
      <w:r w:rsidR="008B6D9A">
        <w:t>од відповідає процесам обробки даних, описаним у попередніх розділах, тому детально розглядатись не буде.</w:t>
      </w:r>
    </w:p>
    <w:p w14:paraId="27F3C5BE" w14:textId="035FBD5E" w:rsidR="007F276C" w:rsidRDefault="007F276C" w:rsidP="007F276C">
      <w:pPr>
        <w:pStyle w:val="Heading3"/>
      </w:pPr>
      <w:bookmarkStart w:id="22" w:name="_Toc106008520"/>
      <w:r>
        <w:lastRenderedPageBreak/>
        <w:t>Формат даних</w:t>
      </w:r>
      <w:bookmarkEnd w:id="22"/>
    </w:p>
    <w:p w14:paraId="0AF060A5" w14:textId="77777777" w:rsidR="00924DC5" w:rsidRPr="00924DC5" w:rsidRDefault="00924DC5" w:rsidP="00924DC5"/>
    <w:p w14:paraId="4DF5DCD2" w14:textId="18A490E3" w:rsidR="007F276C" w:rsidRDefault="007F276C" w:rsidP="007F276C">
      <w:r>
        <w:t xml:space="preserve">Усі дані, що використовуються під час проведення експерименту, векторизовані за </w:t>
      </w:r>
      <w:r w:rsidR="00C77BF9">
        <w:t>технікою</w:t>
      </w:r>
      <w:r>
        <w:t xml:space="preserve"> </w:t>
      </w:r>
      <w:r w:rsidR="00C77BF9">
        <w:rPr>
          <w:lang w:val="en-US"/>
        </w:rPr>
        <w:t>b</w:t>
      </w:r>
      <w:r>
        <w:rPr>
          <w:lang w:val="en-US"/>
        </w:rPr>
        <w:t>ag</w:t>
      </w:r>
      <w:r w:rsidRPr="009C66EA">
        <w:t>-</w:t>
      </w:r>
      <w:r>
        <w:rPr>
          <w:lang w:val="en-US"/>
        </w:rPr>
        <w:t>of</w:t>
      </w:r>
      <w:r w:rsidRPr="009C66EA">
        <w:t>-</w:t>
      </w:r>
      <w:r>
        <w:rPr>
          <w:lang w:val="en-US"/>
        </w:rPr>
        <w:t>words</w:t>
      </w:r>
      <w:r>
        <w:t xml:space="preserve"> (</w:t>
      </w:r>
      <w:r w:rsidR="00C77BF9">
        <w:rPr>
          <w:lang w:val="en-US"/>
        </w:rPr>
        <w:t>o</w:t>
      </w:r>
      <w:r>
        <w:rPr>
          <w:lang w:val="en-US"/>
        </w:rPr>
        <w:t>ne</w:t>
      </w:r>
      <w:r w:rsidRPr="009C66EA">
        <w:t xml:space="preserve"> </w:t>
      </w:r>
      <w:r>
        <w:rPr>
          <w:lang w:val="en-US"/>
        </w:rPr>
        <w:t>hot</w:t>
      </w:r>
      <w:r w:rsidRPr="009C66EA">
        <w:t xml:space="preserve"> </w:t>
      </w:r>
      <w:r>
        <w:rPr>
          <w:lang w:val="en-US"/>
        </w:rPr>
        <w:t>encoding</w:t>
      </w:r>
      <w:r>
        <w:t>). Дані є 3-вимірними і мають такі розмірності:</w:t>
      </w:r>
    </w:p>
    <w:p w14:paraId="6C25331C" w14:textId="77777777" w:rsidR="007F276C" w:rsidRPr="009C66EA" w:rsidRDefault="007F276C" w:rsidP="007F276C">
      <m:oMathPara>
        <m:oMath>
          <m:r>
            <w:rPr>
              <w:rFonts w:ascii="Cambria Math" w:hAnsi="Cambria Math"/>
            </w:rPr>
            <m:t>(samples, candidates, n)</m:t>
          </m:r>
        </m:oMath>
      </m:oMathPara>
    </w:p>
    <w:p w14:paraId="6A26BCAB" w14:textId="77777777" w:rsidR="007F276C" w:rsidRDefault="007F276C" w:rsidP="007F276C">
      <w:r>
        <w:t>Де</w:t>
      </w:r>
    </w:p>
    <w:p w14:paraId="6B20E3EE" w14:textId="77777777" w:rsidR="007F276C" w:rsidRPr="009C66EA" w:rsidRDefault="007F276C" w:rsidP="007F276C">
      <w:r>
        <w:rPr>
          <w:lang w:val="en-US"/>
        </w:rPr>
        <w:t>samples</w:t>
      </w:r>
      <w:r w:rsidRPr="007F276C">
        <w:rPr>
          <w:lang w:val="ru-RU"/>
        </w:rPr>
        <w:t xml:space="preserve"> – </w:t>
      </w:r>
      <w:r>
        <w:t>кількість документів/коментарів</w:t>
      </w:r>
    </w:p>
    <w:p w14:paraId="67D50C4E" w14:textId="77777777" w:rsidR="007F276C" w:rsidRPr="009C66EA" w:rsidRDefault="007F276C" w:rsidP="007F276C">
      <w:r>
        <w:rPr>
          <w:lang w:val="en-US"/>
        </w:rPr>
        <w:t>candidates</w:t>
      </w:r>
      <w:r w:rsidRPr="009C66EA">
        <w:rPr>
          <w:lang w:val="ru-RU"/>
        </w:rPr>
        <w:t xml:space="preserve"> – </w:t>
      </w:r>
      <w:r>
        <w:t>кількість кандидатів (для кожного документа/коментаря різна)</w:t>
      </w:r>
    </w:p>
    <w:p w14:paraId="73460D6F" w14:textId="77777777" w:rsidR="007F276C" w:rsidRDefault="007F276C" w:rsidP="007F276C">
      <w:r>
        <w:rPr>
          <w:lang w:val="en-US"/>
        </w:rPr>
        <w:t>n</w:t>
      </w:r>
      <w:r w:rsidRPr="009C66EA">
        <w:rPr>
          <w:lang w:val="ru-RU"/>
        </w:rPr>
        <w:t xml:space="preserve"> – </w:t>
      </w:r>
      <w:r>
        <w:t>розмір словника, створеного за тактикою «</w:t>
      </w:r>
      <w:r>
        <w:rPr>
          <w:lang w:val="en-US"/>
        </w:rPr>
        <w:t>Bag</w:t>
      </w:r>
      <w:r w:rsidRPr="009C66EA">
        <w:t>-</w:t>
      </w:r>
      <w:r>
        <w:rPr>
          <w:lang w:val="en-US"/>
        </w:rPr>
        <w:t>of</w:t>
      </w:r>
      <w:r w:rsidRPr="009C66EA">
        <w:t>-</w:t>
      </w:r>
      <w:r>
        <w:rPr>
          <w:lang w:val="en-US"/>
        </w:rPr>
        <w:t>words</w:t>
      </w:r>
      <w:r>
        <w:t>»</w:t>
      </w:r>
      <w:r w:rsidRPr="009C66EA">
        <w:rPr>
          <w:lang w:val="ru-RU"/>
        </w:rPr>
        <w:t xml:space="preserve"> (</w:t>
      </w:r>
      <w:r>
        <w:t>різний для кожної задачі)</w:t>
      </w:r>
    </w:p>
    <w:p w14:paraId="617E5A40" w14:textId="299E59F9" w:rsidR="007F276C" w:rsidRPr="00A17A85" w:rsidRDefault="007F276C" w:rsidP="007F276C">
      <w:r w:rsidRPr="00751635">
        <w:t>Зауваження</w:t>
      </w:r>
      <w:r>
        <w:rPr>
          <w:b/>
          <w:bCs/>
        </w:rPr>
        <w:t xml:space="preserve">. </w:t>
      </w:r>
      <w:r>
        <w:t>Перед тренуванням моделі, тренувальна вибірка (алгоритм отримання описано далі) приводиться до двовимірного формату шляхом вертикальної конкатенації кандидатів усіх документів/коментарів</w:t>
      </w:r>
      <w:r w:rsidR="00A83112">
        <w:t>.</w:t>
      </w:r>
    </w:p>
    <w:p w14:paraId="45697A2A" w14:textId="47369114" w:rsidR="00DB244A" w:rsidRDefault="00DB244A" w:rsidP="007F276C">
      <w:r>
        <w:t>Вхідний вектор моделі складається з двох зконкатенованих частин</w:t>
      </w:r>
      <w:r w:rsidR="003905D3">
        <w:t xml:space="preserve"> однакової розмірності </w:t>
      </w:r>
      <m:oMath>
        <m:r>
          <w:rPr>
            <w:rFonts w:ascii="Cambria Math" w:hAnsi="Cambria Math"/>
          </w:rPr>
          <m:t>n</m:t>
        </m:r>
      </m:oMath>
      <w:r>
        <w:t xml:space="preserve">: </w:t>
      </w:r>
    </w:p>
    <w:p w14:paraId="1C72EAA8" w14:textId="5D89168D" w:rsidR="00DB244A" w:rsidRDefault="00DB244A" w:rsidP="00466B19">
      <w:pPr>
        <w:pStyle w:val="ListParagraph"/>
        <w:numPr>
          <w:ilvl w:val="0"/>
          <w:numId w:val="16"/>
        </w:numPr>
      </w:pPr>
      <w:r>
        <w:t>Вектору ознак кандидата</w:t>
      </w:r>
    </w:p>
    <w:p w14:paraId="78F4718E" w14:textId="5F3FEC46" w:rsidR="00707646" w:rsidRDefault="00DB244A" w:rsidP="00466B19">
      <w:pPr>
        <w:pStyle w:val="ListParagraph"/>
        <w:numPr>
          <w:ilvl w:val="0"/>
          <w:numId w:val="16"/>
        </w:numPr>
      </w:pPr>
      <w:r>
        <w:t>Вектору ознак конкурентів кандидата</w:t>
      </w:r>
    </w:p>
    <w:p w14:paraId="019AAC0D" w14:textId="48C14810" w:rsidR="007F276C" w:rsidRDefault="00707646" w:rsidP="007F276C">
      <w:pPr>
        <w:rPr>
          <w:lang w:val="ru-RU"/>
        </w:rPr>
      </w:pPr>
      <w:r>
        <w:t>Таким чином, в</w:t>
      </w:r>
      <w:r w:rsidR="007F276C">
        <w:t xml:space="preserve">хідний вектор моделі має розмір </w:t>
      </w:r>
      <m:oMath>
        <m:r>
          <w:rPr>
            <w:rFonts w:ascii="Cambria Math" w:hAnsi="Cambria Math"/>
          </w:rPr>
          <m:t>2∙n</m:t>
        </m:r>
      </m:oMath>
      <w:r w:rsidR="007F276C" w:rsidRPr="00B01E73">
        <w:rPr>
          <w:lang w:val="ru-RU"/>
        </w:rPr>
        <w:t>.</w:t>
      </w:r>
    </w:p>
    <w:p w14:paraId="39F65AC4" w14:textId="77777777" w:rsidR="00924DC5" w:rsidRPr="00B01E73" w:rsidRDefault="00924DC5" w:rsidP="007F276C">
      <w:pPr>
        <w:rPr>
          <w:lang w:val="ru-RU"/>
        </w:rPr>
      </w:pPr>
    </w:p>
    <w:p w14:paraId="25C71251" w14:textId="77777777" w:rsidR="007F276C" w:rsidRDefault="007F276C" w:rsidP="007F276C">
      <w:pPr>
        <w:widowControl/>
        <w:autoSpaceDE/>
        <w:autoSpaceDN/>
        <w:adjustRightInd/>
        <w:spacing w:line="276" w:lineRule="auto"/>
        <w:ind w:firstLine="0"/>
        <w:jc w:val="left"/>
        <w:rPr>
          <w:color w:val="000000" w:themeColor="text1"/>
          <w:szCs w:val="28"/>
        </w:rPr>
      </w:pPr>
      <w:r>
        <w:br w:type="page"/>
      </w:r>
    </w:p>
    <w:p w14:paraId="2686487F" w14:textId="3B04D996" w:rsidR="003111A5" w:rsidRDefault="003111A5" w:rsidP="00466B19">
      <w:pPr>
        <w:pStyle w:val="Heading3"/>
        <w:numPr>
          <w:ilvl w:val="2"/>
          <w:numId w:val="17"/>
        </w:numPr>
      </w:pPr>
      <w:bookmarkStart w:id="23" w:name="_Toc106008521"/>
      <w:r>
        <w:lastRenderedPageBreak/>
        <w:t>Тренування і тестування моделей</w:t>
      </w:r>
      <w:bookmarkEnd w:id="23"/>
    </w:p>
    <w:p w14:paraId="441C14CD" w14:textId="77777777" w:rsidR="00924DC5" w:rsidRPr="00924DC5" w:rsidRDefault="00924DC5" w:rsidP="00924DC5"/>
    <w:p w14:paraId="089805C9" w14:textId="0456D6FD" w:rsidR="003111A5" w:rsidRDefault="003111A5" w:rsidP="003111A5">
      <w:r>
        <w:t>Тренування і тестування моделі відбувається по різному для великих і малих наборів даних, тому розглянемо ці процеси для кожного набору даних окремо.</w:t>
      </w:r>
    </w:p>
    <w:p w14:paraId="12826B93" w14:textId="77777777" w:rsidR="00924DC5" w:rsidRPr="00C22E39" w:rsidRDefault="00924DC5" w:rsidP="003111A5"/>
    <w:p w14:paraId="4B2294BC" w14:textId="30659AB4" w:rsidR="003111A5" w:rsidRDefault="003111A5" w:rsidP="003111A5">
      <w:pPr>
        <w:pStyle w:val="Heading4"/>
        <w:rPr>
          <w:lang w:val="ru-RU"/>
        </w:rPr>
      </w:pPr>
      <w:r>
        <w:rPr>
          <w:lang w:val="en-US"/>
        </w:rPr>
        <w:t>CUAD</w:t>
      </w:r>
      <w:r w:rsidRPr="00C22E39">
        <w:rPr>
          <w:lang w:val="ru-RU"/>
        </w:rPr>
        <w:t xml:space="preserve"> </w:t>
      </w:r>
      <w:r>
        <w:rPr>
          <w:lang w:val="en-US"/>
        </w:rPr>
        <w:t>V</w:t>
      </w:r>
      <w:r w:rsidRPr="00C22E39">
        <w:rPr>
          <w:lang w:val="ru-RU"/>
        </w:rPr>
        <w:t>1</w:t>
      </w:r>
    </w:p>
    <w:p w14:paraId="44ECBCFD" w14:textId="77777777" w:rsidR="00924DC5" w:rsidRPr="00924DC5" w:rsidRDefault="00924DC5" w:rsidP="00924DC5">
      <w:pPr>
        <w:rPr>
          <w:lang w:val="ru-RU"/>
        </w:rPr>
      </w:pPr>
    </w:p>
    <w:p w14:paraId="08B0CA4A" w14:textId="0EA7A543" w:rsidR="003111A5" w:rsidRDefault="003111A5" w:rsidP="003111A5">
      <w:pPr>
        <w:rPr>
          <w:lang w:val="ru-RU"/>
        </w:rPr>
      </w:pPr>
      <w:r>
        <w:t xml:space="preserve">Цей набір даних відносно невеликий, тому для отримання коректних результатів тренування та тестування потрібно проводити згідно з процесом </w:t>
      </w:r>
      <w:r>
        <w:rPr>
          <w:lang w:val="en-US"/>
        </w:rPr>
        <w:t>cross</w:t>
      </w:r>
      <w:r w:rsidRPr="00D013EA">
        <w:rPr>
          <w:lang w:val="ru-RU"/>
        </w:rPr>
        <w:t>-</w:t>
      </w:r>
      <w:r>
        <w:rPr>
          <w:lang w:val="en-US"/>
        </w:rPr>
        <w:t>validation</w:t>
      </w:r>
      <w:r>
        <w:rPr>
          <w:lang w:val="ru-RU"/>
        </w:rPr>
        <w:t xml:space="preserve">. </w:t>
      </w:r>
      <w:r>
        <w:t xml:space="preserve">З метою зменшення стандартної помилки метрик, тренування та тестування було проведено згідно з процесом </w:t>
      </w:r>
      <w:r>
        <w:rPr>
          <w:lang w:val="en-US"/>
        </w:rPr>
        <w:t>repeated</w:t>
      </w:r>
      <w:r w:rsidRPr="00D013EA">
        <w:rPr>
          <w:lang w:val="ru-RU"/>
        </w:rPr>
        <w:t>-</w:t>
      </w:r>
      <w:r>
        <w:rPr>
          <w:lang w:val="en-US"/>
        </w:rPr>
        <w:t>cross</w:t>
      </w:r>
      <w:r w:rsidRPr="00D013EA">
        <w:rPr>
          <w:lang w:val="ru-RU"/>
        </w:rPr>
        <w:t>-</w:t>
      </w:r>
      <w:r>
        <w:rPr>
          <w:lang w:val="en-US"/>
        </w:rPr>
        <w:t>validation</w:t>
      </w:r>
      <w:r w:rsidRPr="003A0752">
        <w:rPr>
          <w:lang w:val="ru-RU"/>
        </w:rPr>
        <w:t xml:space="preserve"> </w:t>
      </w:r>
      <w:sdt>
        <w:sdtPr>
          <w:rPr>
            <w:lang w:val="ru-RU"/>
          </w:rPr>
          <w:id w:val="1453747537"/>
          <w:citation/>
        </w:sdtPr>
        <w:sdtEndPr/>
        <w:sdtContent>
          <w:r>
            <w:rPr>
              <w:lang w:val="ru-RU"/>
            </w:rPr>
            <w:fldChar w:fldCharType="begin"/>
          </w:r>
          <w:r w:rsidRPr="003A0752">
            <w:rPr>
              <w:lang w:val="ru-RU"/>
            </w:rPr>
            <w:instrText xml:space="preserve"> </w:instrText>
          </w:r>
          <w:r>
            <w:rPr>
              <w:lang w:val="en-US"/>
            </w:rPr>
            <w:instrText>CITATION</w:instrText>
          </w:r>
          <w:r w:rsidRPr="003A0752">
            <w:rPr>
              <w:lang w:val="ru-RU"/>
            </w:rPr>
            <w:instrText xml:space="preserve"> </w:instrText>
          </w:r>
          <w:r>
            <w:rPr>
              <w:lang w:val="en-US"/>
            </w:rPr>
            <w:instrText>JiH</w:instrText>
          </w:r>
          <w:r w:rsidRPr="003A0752">
            <w:rPr>
              <w:lang w:val="ru-RU"/>
            </w:rPr>
            <w:instrText>09 \</w:instrText>
          </w:r>
          <w:r>
            <w:rPr>
              <w:lang w:val="en-US"/>
            </w:rPr>
            <w:instrText>l</w:instrText>
          </w:r>
          <w:r w:rsidRPr="003A0752">
            <w:rPr>
              <w:lang w:val="ru-RU"/>
            </w:rPr>
            <w:instrText xml:space="preserve"> 1033 </w:instrText>
          </w:r>
          <w:r>
            <w:rPr>
              <w:lang w:val="ru-RU"/>
            </w:rPr>
            <w:fldChar w:fldCharType="separate"/>
          </w:r>
          <w:r w:rsidR="0009332E" w:rsidRPr="0009332E">
            <w:rPr>
              <w:noProof/>
              <w:lang w:val="ru-RU"/>
            </w:rPr>
            <w:t>[13]</w:t>
          </w:r>
          <w:r>
            <w:rPr>
              <w:lang w:val="ru-RU"/>
            </w:rPr>
            <w:fldChar w:fldCharType="end"/>
          </w:r>
        </w:sdtContent>
      </w:sdt>
      <w:r w:rsidRPr="00D013EA">
        <w:rPr>
          <w:lang w:val="ru-RU"/>
        </w:rPr>
        <w:t>.</w:t>
      </w:r>
    </w:p>
    <w:p w14:paraId="014D3222" w14:textId="77777777" w:rsidR="003111A5" w:rsidRPr="005B3222" w:rsidRDefault="003111A5" w:rsidP="003111A5">
      <w:r w:rsidRPr="00751635">
        <w:t>Зауваження</w:t>
      </w:r>
      <w:r>
        <w:rPr>
          <w:b/>
          <w:bCs/>
        </w:rPr>
        <w:t xml:space="preserve">. </w:t>
      </w:r>
      <w:r>
        <w:t xml:space="preserve">Для коректної оцінки якості моделі, векторизацію даних необхідно проводити </w:t>
      </w:r>
      <w:r w:rsidRPr="00433089">
        <w:rPr>
          <w:i/>
          <w:iCs/>
        </w:rPr>
        <w:t>після</w:t>
      </w:r>
      <w:r>
        <w:t xml:space="preserve"> розбиття </w:t>
      </w:r>
      <w:r w:rsidRPr="005B3222">
        <w:t>даних</w:t>
      </w:r>
      <w:r>
        <w:t xml:space="preserve"> на множини для тренування і тестування, що є одним з етапів </w:t>
      </w:r>
      <w:r>
        <w:rPr>
          <w:lang w:val="en-US"/>
        </w:rPr>
        <w:t>repeated</w:t>
      </w:r>
      <w:r w:rsidRPr="00576F83">
        <w:t>-</w:t>
      </w:r>
      <w:r>
        <w:rPr>
          <w:lang w:val="en-US"/>
        </w:rPr>
        <w:t>cross</w:t>
      </w:r>
      <w:r w:rsidRPr="00434696">
        <w:t>-</w:t>
      </w:r>
      <w:r>
        <w:rPr>
          <w:lang w:val="en-US"/>
        </w:rPr>
        <w:t>validation</w:t>
      </w:r>
      <w:r>
        <w:t>. Але оскільки метою роботи є відносне порівняння результатів моделей в залежності від вхідних даних, то з метою спрощення процесу експерименту, векторизацію було проведено перед розбиттям на множина для тренування і тестування.</w:t>
      </w:r>
    </w:p>
    <w:p w14:paraId="0988ED24" w14:textId="77777777" w:rsidR="003111A5" w:rsidRPr="00A448BD" w:rsidRDefault="003111A5" w:rsidP="003111A5">
      <w:r>
        <w:t xml:space="preserve">Параметр </w:t>
      </w:r>
      <m:oMath>
        <m:r>
          <w:rPr>
            <w:rFonts w:ascii="Cambria Math" w:hAnsi="Cambria Math"/>
          </w:rPr>
          <m:t>k</m:t>
        </m:r>
      </m:oMath>
      <w:r w:rsidRPr="00A448BD">
        <w:rPr>
          <w:lang w:val="ru-RU"/>
        </w:rPr>
        <w:t xml:space="preserve"> </w:t>
      </w:r>
      <w:r>
        <w:t xml:space="preserve">для кожного повтору </w:t>
      </w:r>
      <w:r>
        <w:rPr>
          <w:lang w:val="en-US"/>
        </w:rPr>
        <w:t>cross</w:t>
      </w:r>
      <w:r w:rsidRPr="00A448BD">
        <w:rPr>
          <w:lang w:val="ru-RU"/>
        </w:rPr>
        <w:t>-</w:t>
      </w:r>
      <w:r>
        <w:rPr>
          <w:lang w:val="en-US"/>
        </w:rPr>
        <w:t>validation</w:t>
      </w:r>
      <w:r w:rsidRPr="00A448BD">
        <w:rPr>
          <w:lang w:val="ru-RU"/>
        </w:rPr>
        <w:t xml:space="preserve"> </w:t>
      </w:r>
      <w:r>
        <w:t>було обрано рівним 10.</w:t>
      </w:r>
    </w:p>
    <w:p w14:paraId="64FE26B0" w14:textId="19A76EAF" w:rsidR="003111A5" w:rsidRPr="00692C59" w:rsidRDefault="003111A5" w:rsidP="00692C59">
      <w:pPr>
        <w:rPr>
          <w:i/>
          <w:iCs/>
          <w:color w:val="000000" w:themeColor="text1"/>
          <w:szCs w:val="28"/>
        </w:rPr>
      </w:pPr>
      <w:r>
        <w:t xml:space="preserve">Оптимальне значення кількості повторів процесу </w:t>
      </w:r>
      <w:r>
        <w:rPr>
          <w:lang w:val="en-US"/>
        </w:rPr>
        <w:t>cross</w:t>
      </w:r>
      <w:r w:rsidRPr="00A448BD">
        <w:t>-</w:t>
      </w:r>
      <w:r>
        <w:rPr>
          <w:lang w:val="en-US"/>
        </w:rPr>
        <w:t>validation</w:t>
      </w:r>
      <w:r>
        <w:t>, було визначено з</w:t>
      </w:r>
      <w:r w:rsidR="008876D2">
        <w:t xml:space="preserve"> даних</w:t>
      </w:r>
      <w:r w:rsidR="00847209">
        <w:t xml:space="preserve"> таблиці </w:t>
      </w:r>
      <w:r w:rsidR="006E29A4">
        <w:t>3</w:t>
      </w:r>
      <w:r w:rsidR="00847209">
        <w:t>.1</w:t>
      </w:r>
      <w:r>
        <w:t>:</w:t>
      </w:r>
      <w:r>
        <w:rPr>
          <w:color w:val="000000" w:themeColor="text1"/>
          <w:szCs w:val="28"/>
        </w:rPr>
        <w:t xml:space="preserve"> </w:t>
      </w:r>
    </w:p>
    <w:p w14:paraId="2D1B773A" w14:textId="77777777" w:rsidR="00924DC5" w:rsidRDefault="00924DC5">
      <w:pPr>
        <w:widowControl/>
        <w:autoSpaceDE/>
        <w:autoSpaceDN/>
        <w:adjustRightInd/>
        <w:spacing w:after="0" w:line="276" w:lineRule="auto"/>
        <w:ind w:firstLine="0"/>
        <w:jc w:val="left"/>
        <w:rPr>
          <w:i/>
          <w:iCs/>
          <w:color w:val="000000" w:themeColor="text1"/>
          <w:szCs w:val="28"/>
        </w:rPr>
      </w:pPr>
      <w:bookmarkStart w:id="24" w:name="_Ref105750204"/>
      <w:r>
        <w:rPr>
          <w:color w:val="000000" w:themeColor="text1"/>
          <w:szCs w:val="28"/>
        </w:rPr>
        <w:br w:type="page"/>
      </w:r>
    </w:p>
    <w:p w14:paraId="051F2484" w14:textId="405C18F8" w:rsidR="003111A5" w:rsidRPr="003547E9" w:rsidRDefault="003111A5" w:rsidP="003111A5">
      <w:pPr>
        <w:pStyle w:val="Caption"/>
        <w:jc w:val="right"/>
        <w:rPr>
          <w:color w:val="000000" w:themeColor="text1"/>
          <w:sz w:val="28"/>
          <w:szCs w:val="28"/>
        </w:rPr>
      </w:pPr>
      <w:r w:rsidRPr="003547E9">
        <w:rPr>
          <w:color w:val="000000" w:themeColor="text1"/>
          <w:sz w:val="28"/>
          <w:szCs w:val="28"/>
        </w:rPr>
        <w:lastRenderedPageBreak/>
        <w:t xml:space="preserve">Таблиця </w:t>
      </w:r>
      <w:r w:rsidR="002104A9">
        <w:rPr>
          <w:color w:val="000000" w:themeColor="text1"/>
          <w:sz w:val="28"/>
          <w:szCs w:val="28"/>
        </w:rPr>
        <w:fldChar w:fldCharType="begin"/>
      </w:r>
      <w:r w:rsidR="002104A9">
        <w:rPr>
          <w:color w:val="000000" w:themeColor="text1"/>
          <w:sz w:val="28"/>
          <w:szCs w:val="28"/>
        </w:rPr>
        <w:instrText xml:space="preserve"> STYLEREF 1 \s </w:instrText>
      </w:r>
      <w:r w:rsidR="002104A9">
        <w:rPr>
          <w:color w:val="000000" w:themeColor="text1"/>
          <w:sz w:val="28"/>
          <w:szCs w:val="28"/>
        </w:rPr>
        <w:fldChar w:fldCharType="separate"/>
      </w:r>
      <w:r w:rsidR="001E74B4">
        <w:rPr>
          <w:noProof/>
          <w:color w:val="000000" w:themeColor="text1"/>
          <w:sz w:val="28"/>
          <w:szCs w:val="28"/>
        </w:rPr>
        <w:t>3</w:t>
      </w:r>
      <w:r w:rsidR="002104A9">
        <w:rPr>
          <w:color w:val="000000" w:themeColor="text1"/>
          <w:sz w:val="28"/>
          <w:szCs w:val="28"/>
        </w:rPr>
        <w:fldChar w:fldCharType="end"/>
      </w:r>
      <w:r w:rsidR="002104A9">
        <w:rPr>
          <w:color w:val="000000" w:themeColor="text1"/>
          <w:sz w:val="28"/>
          <w:szCs w:val="28"/>
        </w:rPr>
        <w:t>.</w:t>
      </w:r>
      <w:r w:rsidR="002104A9">
        <w:rPr>
          <w:color w:val="000000" w:themeColor="text1"/>
          <w:sz w:val="28"/>
          <w:szCs w:val="28"/>
        </w:rPr>
        <w:fldChar w:fldCharType="begin"/>
      </w:r>
      <w:r w:rsidR="002104A9">
        <w:rPr>
          <w:color w:val="000000" w:themeColor="text1"/>
          <w:sz w:val="28"/>
          <w:szCs w:val="28"/>
        </w:rPr>
        <w:instrText xml:space="preserve"> SEQ Таблиця \* ARABIC \s 1 </w:instrText>
      </w:r>
      <w:r w:rsidR="002104A9">
        <w:rPr>
          <w:color w:val="000000" w:themeColor="text1"/>
          <w:sz w:val="28"/>
          <w:szCs w:val="28"/>
        </w:rPr>
        <w:fldChar w:fldCharType="separate"/>
      </w:r>
      <w:r w:rsidR="001E74B4">
        <w:rPr>
          <w:noProof/>
          <w:color w:val="000000" w:themeColor="text1"/>
          <w:sz w:val="28"/>
          <w:szCs w:val="28"/>
        </w:rPr>
        <w:t>1</w:t>
      </w:r>
      <w:r w:rsidR="002104A9">
        <w:rPr>
          <w:color w:val="000000" w:themeColor="text1"/>
          <w:sz w:val="28"/>
          <w:szCs w:val="28"/>
        </w:rPr>
        <w:fldChar w:fldCharType="end"/>
      </w:r>
      <w:bookmarkEnd w:id="24"/>
      <w:r w:rsidR="00556014">
        <w:rPr>
          <w:color w:val="000000" w:themeColor="text1"/>
          <w:sz w:val="28"/>
          <w:szCs w:val="28"/>
        </w:rPr>
        <w:t xml:space="preserve"> </w:t>
      </w:r>
      <w:r w:rsidR="00556014" w:rsidRPr="00556014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 w:rsidRPr="003547E9">
        <w:rPr>
          <w:color w:val="000000" w:themeColor="text1"/>
          <w:sz w:val="28"/>
          <w:szCs w:val="28"/>
        </w:rPr>
        <w:t>Метрики та стандартні помилки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960"/>
        <w:gridCol w:w="2168"/>
        <w:gridCol w:w="2169"/>
        <w:gridCol w:w="2168"/>
        <w:gridCol w:w="2169"/>
      </w:tblGrid>
      <w:tr w:rsidR="003111A5" w:rsidRPr="000C1955" w14:paraId="0658775F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hideMark/>
          </w:tcPr>
          <w:p w14:paraId="16C88D69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lang w:val="en-US"/>
              </w:rPr>
            </w:pPr>
            <w:bookmarkStart w:id="25" w:name="_Hlk95395317"/>
            <w:r w:rsidRPr="000C1955">
              <w:t>r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26E5A420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proofErr w:type="spellStart"/>
            <w:r w:rsidRPr="000C1955">
              <w:t>roc-auc</w:t>
            </w:r>
            <w:proofErr w:type="spellEnd"/>
            <w:r w:rsidRPr="000C1955">
              <w:t xml:space="preserve"> </w:t>
            </w:r>
            <w:proofErr w:type="spellStart"/>
            <w:r w:rsidRPr="000C1955">
              <w:t>mean</w:t>
            </w:r>
            <w:proofErr w:type="spellEnd"/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52D63531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proofErr w:type="spellStart"/>
            <w:r w:rsidRPr="000C1955">
              <w:t>roc-auc</w:t>
            </w:r>
            <w:proofErr w:type="spellEnd"/>
            <w:r w:rsidRPr="000C1955">
              <w:t xml:space="preserve"> </w:t>
            </w:r>
            <w:proofErr w:type="spellStart"/>
            <w:r w:rsidRPr="000C1955">
              <w:t>sem</w:t>
            </w:r>
            <w:proofErr w:type="spellEnd"/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7EC38345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proofErr w:type="spellStart"/>
            <w:r w:rsidRPr="000C1955">
              <w:t>precision</w:t>
            </w:r>
            <w:proofErr w:type="spellEnd"/>
            <w:r w:rsidRPr="000C1955">
              <w:t xml:space="preserve"> </w:t>
            </w:r>
            <w:proofErr w:type="spellStart"/>
            <w:r w:rsidRPr="000C1955">
              <w:t>mean</w:t>
            </w:r>
            <w:proofErr w:type="spellEnd"/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2D8FF28B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proofErr w:type="spellStart"/>
            <w:r w:rsidRPr="000C1955">
              <w:t>presision</w:t>
            </w:r>
            <w:proofErr w:type="spellEnd"/>
            <w:r w:rsidRPr="000C1955">
              <w:t xml:space="preserve"> </w:t>
            </w:r>
            <w:proofErr w:type="spellStart"/>
            <w:r w:rsidRPr="000C1955">
              <w:t>sem</w:t>
            </w:r>
            <w:proofErr w:type="spellEnd"/>
          </w:p>
        </w:tc>
      </w:tr>
      <w:tr w:rsidR="003111A5" w:rsidRPr="000C1955" w14:paraId="674384AE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hideMark/>
          </w:tcPr>
          <w:p w14:paraId="0AE825D2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1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06FFA682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0,990098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18A38C11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0,003348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55411C8D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0,949942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3DF125CA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0,010896</w:t>
            </w:r>
          </w:p>
        </w:tc>
      </w:tr>
      <w:tr w:rsidR="003111A5" w:rsidRPr="000C1955" w14:paraId="75BBD606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hideMark/>
          </w:tcPr>
          <w:p w14:paraId="2446004C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2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2C862B78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0,990137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323E557D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0,002107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1C626D69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0,951103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070C1630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0,006566</w:t>
            </w:r>
          </w:p>
        </w:tc>
      </w:tr>
      <w:tr w:rsidR="003111A5" w:rsidRPr="000C1955" w14:paraId="0A6CE546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hideMark/>
          </w:tcPr>
          <w:p w14:paraId="420E92ED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3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4427538E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0,989915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33BD5709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0,001807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01C0D60E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0,951510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5DE08C22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0,005285</w:t>
            </w:r>
          </w:p>
        </w:tc>
      </w:tr>
      <w:tr w:rsidR="003111A5" w:rsidRPr="000C1955" w14:paraId="2B097485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hideMark/>
          </w:tcPr>
          <w:p w14:paraId="0EA46EA6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4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55357CF7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0,990159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00080572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0,001687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4EC5A79A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0,951699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0FBB99D7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0,004930</w:t>
            </w:r>
          </w:p>
        </w:tc>
      </w:tr>
      <w:tr w:rsidR="003111A5" w:rsidRPr="000C1955" w14:paraId="399B8DAC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hideMark/>
          </w:tcPr>
          <w:p w14:paraId="24C7DAA0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5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221AEA78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0,990430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7DA1B5DD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0,001443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3FCAC8EF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0,951823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618B5728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0,004271</w:t>
            </w:r>
          </w:p>
        </w:tc>
      </w:tr>
      <w:tr w:rsidR="003111A5" w:rsidRPr="000C1955" w14:paraId="6DD63C7F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hideMark/>
          </w:tcPr>
          <w:p w14:paraId="1F96C7CB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6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767B7515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0,990272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7947ABA0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0,001312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4D9002D9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0,951094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28CA2410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0,004018</w:t>
            </w:r>
          </w:p>
        </w:tc>
      </w:tr>
      <w:tr w:rsidR="003111A5" w:rsidRPr="000C1955" w14:paraId="0A10CB33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hideMark/>
          </w:tcPr>
          <w:p w14:paraId="4EDBC74D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7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6079B5DA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0,990122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38426714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0,001234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66793FE8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0,951261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549598B9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0,003672</w:t>
            </w:r>
          </w:p>
        </w:tc>
      </w:tr>
      <w:tr w:rsidR="003111A5" w:rsidRPr="000C1955" w14:paraId="4FD61CBA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hideMark/>
          </w:tcPr>
          <w:p w14:paraId="41501CC6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8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396CA914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0,990279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189F333E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0,001108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2E7D963C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0,951684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22F944EE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0,003543</w:t>
            </w:r>
          </w:p>
        </w:tc>
      </w:tr>
      <w:tr w:rsidR="003111A5" w:rsidRPr="000C1955" w14:paraId="33A9DEED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hideMark/>
          </w:tcPr>
          <w:p w14:paraId="6418E33C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9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29D26292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0,990103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071C327D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0,001066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hideMark/>
          </w:tcPr>
          <w:p w14:paraId="5FC9A8C5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0,951491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hideMark/>
          </w:tcPr>
          <w:p w14:paraId="565C72B8" w14:textId="77777777" w:rsidR="003111A5" w:rsidRPr="000C1955" w:rsidRDefault="003111A5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0,003289</w:t>
            </w:r>
          </w:p>
        </w:tc>
      </w:tr>
      <w:tr w:rsidR="00420EBD" w:rsidRPr="000C1955" w14:paraId="5AC49C4C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</w:tcPr>
          <w:p w14:paraId="2B497D85" w14:textId="6FEA340B" w:rsidR="00420EBD" w:rsidRPr="000C1955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10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</w:tcPr>
          <w:p w14:paraId="3D612A0A" w14:textId="06DB7BAB" w:rsidR="00420EBD" w:rsidRPr="000C1955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0,990052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</w:tcPr>
          <w:p w14:paraId="5396897D" w14:textId="2D23F15D" w:rsidR="00420EBD" w:rsidRPr="000C1955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0,001035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</w:tcPr>
          <w:p w14:paraId="512561AB" w14:textId="56EF56FF" w:rsidR="00420EBD" w:rsidRPr="000C1955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0,951812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</w:tcPr>
          <w:p w14:paraId="2220AE1F" w14:textId="36E96927" w:rsidR="00420EBD" w:rsidRPr="000C1955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0C1955">
              <w:t>0,003155</w:t>
            </w:r>
          </w:p>
        </w:tc>
      </w:tr>
      <w:tr w:rsidR="00420EBD" w:rsidRPr="000C1955" w14:paraId="7F832639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vAlign w:val="bottom"/>
          </w:tcPr>
          <w:p w14:paraId="3E9C0926" w14:textId="655E66EB" w:rsidR="00420EBD" w:rsidRPr="000C1955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417057">
              <w:rPr>
                <w:color w:val="000000"/>
                <w:szCs w:val="28"/>
              </w:rPr>
              <w:t>11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vAlign w:val="bottom"/>
          </w:tcPr>
          <w:p w14:paraId="0317BC0B" w14:textId="719F3C48" w:rsidR="00420EBD" w:rsidRPr="000C1955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417057">
              <w:rPr>
                <w:color w:val="000000"/>
                <w:szCs w:val="28"/>
              </w:rPr>
              <w:t>0,990175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vAlign w:val="bottom"/>
          </w:tcPr>
          <w:p w14:paraId="40959F2E" w14:textId="04D87A1D" w:rsidR="00420EBD" w:rsidRPr="000C1955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417057">
              <w:rPr>
                <w:color w:val="000000"/>
                <w:szCs w:val="28"/>
              </w:rPr>
              <w:t>0,000979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vAlign w:val="bottom"/>
          </w:tcPr>
          <w:p w14:paraId="47086F7F" w14:textId="7FD169FF" w:rsidR="00420EBD" w:rsidRPr="000C1955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417057">
              <w:rPr>
                <w:color w:val="000000"/>
                <w:szCs w:val="28"/>
              </w:rPr>
              <w:t>0,952069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vAlign w:val="bottom"/>
          </w:tcPr>
          <w:p w14:paraId="29AA2611" w14:textId="1FDC5612" w:rsidR="00420EBD" w:rsidRPr="000C1955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</w:pPr>
            <w:r w:rsidRPr="00417057">
              <w:rPr>
                <w:color w:val="000000"/>
                <w:szCs w:val="28"/>
              </w:rPr>
              <w:t>0,002989</w:t>
            </w:r>
          </w:p>
        </w:tc>
      </w:tr>
      <w:tr w:rsidR="00420EBD" w:rsidRPr="000C1955" w14:paraId="21E949BF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vAlign w:val="bottom"/>
          </w:tcPr>
          <w:p w14:paraId="69386A29" w14:textId="0DBEF876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12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vAlign w:val="bottom"/>
          </w:tcPr>
          <w:p w14:paraId="344D8C6C" w14:textId="724E72B3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0,990214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vAlign w:val="bottom"/>
          </w:tcPr>
          <w:p w14:paraId="1E10E9CC" w14:textId="469320D5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0,000924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vAlign w:val="bottom"/>
          </w:tcPr>
          <w:p w14:paraId="09E5F36E" w14:textId="155F631F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0,951689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vAlign w:val="bottom"/>
          </w:tcPr>
          <w:p w14:paraId="55B87EE7" w14:textId="076A6AA4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0,002879</w:t>
            </w:r>
          </w:p>
        </w:tc>
      </w:tr>
      <w:tr w:rsidR="00420EBD" w:rsidRPr="000C1955" w14:paraId="15F8067E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vAlign w:val="bottom"/>
          </w:tcPr>
          <w:p w14:paraId="578F430B" w14:textId="671DCF89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13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vAlign w:val="bottom"/>
          </w:tcPr>
          <w:p w14:paraId="2E0BDA82" w14:textId="7DAFAAB5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0,990305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vAlign w:val="bottom"/>
          </w:tcPr>
          <w:p w14:paraId="17CA7B14" w14:textId="5734F031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0,000874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vAlign w:val="bottom"/>
          </w:tcPr>
          <w:p w14:paraId="4DE07D8A" w14:textId="24EF6D2E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0,951925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vAlign w:val="bottom"/>
          </w:tcPr>
          <w:p w14:paraId="383CF7B7" w14:textId="103C4E56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0,002812</w:t>
            </w:r>
          </w:p>
        </w:tc>
      </w:tr>
      <w:tr w:rsidR="00420EBD" w:rsidRPr="000C1955" w14:paraId="272513E9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vAlign w:val="bottom"/>
          </w:tcPr>
          <w:p w14:paraId="04C1322B" w14:textId="54798D83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14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vAlign w:val="bottom"/>
          </w:tcPr>
          <w:p w14:paraId="02AE4BF4" w14:textId="5636B973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0,990339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vAlign w:val="bottom"/>
          </w:tcPr>
          <w:p w14:paraId="73A4892F" w14:textId="0C7548F9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0,000835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vAlign w:val="bottom"/>
          </w:tcPr>
          <w:p w14:paraId="0A2FBD1A" w14:textId="0A7D23EB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0,95212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vAlign w:val="bottom"/>
          </w:tcPr>
          <w:p w14:paraId="64763D93" w14:textId="7DD7AF55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17057">
              <w:rPr>
                <w:color w:val="000000"/>
                <w:szCs w:val="28"/>
              </w:rPr>
              <w:t>0,002725</w:t>
            </w:r>
          </w:p>
        </w:tc>
      </w:tr>
      <w:tr w:rsidR="00420EBD" w:rsidRPr="000C1955" w14:paraId="48EE88C6" w14:textId="77777777" w:rsidTr="004F5155">
        <w:trPr>
          <w:trHeight w:val="288"/>
        </w:trPr>
        <w:tc>
          <w:tcPr>
            <w:tcW w:w="960" w:type="dxa"/>
            <w:noWrap/>
            <w:tcMar>
              <w:top w:w="57" w:type="dxa"/>
              <w:bottom w:w="57" w:type="dxa"/>
            </w:tcMar>
            <w:vAlign w:val="bottom"/>
          </w:tcPr>
          <w:p w14:paraId="42F7F0FA" w14:textId="0201EA53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vAlign w:val="bottom"/>
          </w:tcPr>
          <w:p w14:paraId="3CE4872E" w14:textId="1E873631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D1673D">
              <w:rPr>
                <w:color w:val="000000"/>
                <w:szCs w:val="28"/>
              </w:rPr>
              <w:t>0.990288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vAlign w:val="bottom"/>
          </w:tcPr>
          <w:p w14:paraId="2622B9D1" w14:textId="4436A695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95876">
              <w:rPr>
                <w:color w:val="000000"/>
                <w:szCs w:val="28"/>
              </w:rPr>
              <w:t>0.000813</w:t>
            </w:r>
          </w:p>
        </w:tc>
        <w:tc>
          <w:tcPr>
            <w:tcW w:w="2168" w:type="dxa"/>
            <w:noWrap/>
            <w:tcMar>
              <w:top w:w="57" w:type="dxa"/>
              <w:bottom w:w="57" w:type="dxa"/>
            </w:tcMar>
            <w:vAlign w:val="bottom"/>
          </w:tcPr>
          <w:p w14:paraId="1D3F530E" w14:textId="7FA1761F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95876">
              <w:rPr>
                <w:color w:val="000000"/>
                <w:szCs w:val="28"/>
              </w:rPr>
              <w:t>0.95196</w:t>
            </w:r>
            <w:r>
              <w:rPr>
                <w:color w:val="000000"/>
                <w:szCs w:val="28"/>
                <w:lang w:val="en-US"/>
              </w:rPr>
              <w:t>7</w:t>
            </w:r>
          </w:p>
        </w:tc>
        <w:tc>
          <w:tcPr>
            <w:tcW w:w="2169" w:type="dxa"/>
            <w:noWrap/>
            <w:tcMar>
              <w:top w:w="57" w:type="dxa"/>
              <w:bottom w:w="57" w:type="dxa"/>
            </w:tcMar>
            <w:vAlign w:val="bottom"/>
          </w:tcPr>
          <w:p w14:paraId="2162088B" w14:textId="703D74DA" w:rsidR="00420EBD" w:rsidRPr="00417057" w:rsidRDefault="00420EBD" w:rsidP="00C60945">
            <w:pPr>
              <w:widowControl/>
              <w:autoSpaceDE/>
              <w:autoSpaceDN/>
              <w:adjustRightInd/>
              <w:spacing w:after="0"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C95876">
              <w:rPr>
                <w:color w:val="000000"/>
                <w:szCs w:val="28"/>
              </w:rPr>
              <w:t>0.002617</w:t>
            </w:r>
          </w:p>
        </w:tc>
      </w:tr>
    </w:tbl>
    <w:p w14:paraId="33D997EA" w14:textId="77777777" w:rsidR="0021289D" w:rsidRDefault="0021289D" w:rsidP="004F5155">
      <w:pPr>
        <w:spacing w:after="0"/>
        <w:ind w:firstLine="0"/>
      </w:pPr>
    </w:p>
    <w:p w14:paraId="42408032" w14:textId="193F7E36" w:rsidR="003111A5" w:rsidRDefault="003111A5" w:rsidP="00692C59">
      <w:pPr>
        <w:ind w:firstLine="0"/>
      </w:pPr>
      <w:r>
        <w:t xml:space="preserve">Тут </w:t>
      </w:r>
    </w:p>
    <w:p w14:paraId="3F82D0A9" w14:textId="77777777" w:rsidR="003111A5" w:rsidRDefault="003111A5" w:rsidP="003111A5">
      <w:pPr>
        <w:spacing w:before="240"/>
      </w:pPr>
      <w:r>
        <w:rPr>
          <w:lang w:val="en-US"/>
        </w:rPr>
        <w:t>roc</w:t>
      </w:r>
      <w:r w:rsidRPr="00670229">
        <w:t>-</w:t>
      </w:r>
      <w:proofErr w:type="spellStart"/>
      <w:r>
        <w:rPr>
          <w:lang w:val="en-US"/>
        </w:rPr>
        <w:t>auc</w:t>
      </w:r>
      <w:proofErr w:type="spellEnd"/>
      <w:r w:rsidRPr="00670229">
        <w:t xml:space="preserve"> </w:t>
      </w:r>
      <w:r>
        <w:rPr>
          <w:lang w:val="en-US"/>
        </w:rPr>
        <w:t>mean</w:t>
      </w:r>
      <w:r w:rsidRPr="00670229">
        <w:t xml:space="preserve"> – </w:t>
      </w:r>
      <w:r>
        <w:t xml:space="preserve">середнє значення метрики </w:t>
      </w:r>
      <w:r>
        <w:rPr>
          <w:lang w:val="en-US"/>
        </w:rPr>
        <w:t>ROC</w:t>
      </w:r>
      <w:r w:rsidRPr="00670229">
        <w:t>-</w:t>
      </w:r>
      <w:r>
        <w:rPr>
          <w:lang w:val="en-US"/>
        </w:rPr>
        <w:t>AUC</w:t>
      </w:r>
      <w:r w:rsidRPr="00670229">
        <w:t xml:space="preserve"> </w:t>
      </w:r>
      <w:r>
        <w:t>за усіма ітераціями</w:t>
      </w:r>
    </w:p>
    <w:p w14:paraId="188BBCB6" w14:textId="77777777" w:rsidR="003111A5" w:rsidRDefault="003111A5" w:rsidP="003111A5">
      <w:pPr>
        <w:spacing w:before="240"/>
      </w:pPr>
      <w:r>
        <w:rPr>
          <w:lang w:val="en-US"/>
        </w:rPr>
        <w:t>roc</w:t>
      </w:r>
      <w:r w:rsidRPr="00670229">
        <w:t>-</w:t>
      </w:r>
      <w:proofErr w:type="spellStart"/>
      <w:r>
        <w:rPr>
          <w:lang w:val="en-US"/>
        </w:rPr>
        <w:t>auc</w:t>
      </w:r>
      <w:proofErr w:type="spellEnd"/>
      <w:r w:rsidRPr="00670229">
        <w:t xml:space="preserve"> </w:t>
      </w:r>
      <w:proofErr w:type="spellStart"/>
      <w:r>
        <w:rPr>
          <w:lang w:val="en-US"/>
        </w:rPr>
        <w:t>sem</w:t>
      </w:r>
      <w:proofErr w:type="spellEnd"/>
      <w:r w:rsidRPr="00670229">
        <w:t xml:space="preserve"> – </w:t>
      </w:r>
      <w:r>
        <w:t xml:space="preserve">стандартна помилка метрики </w:t>
      </w:r>
      <w:r>
        <w:rPr>
          <w:lang w:val="en-US"/>
        </w:rPr>
        <w:t>ROC</w:t>
      </w:r>
      <w:r w:rsidRPr="00670229">
        <w:t>-</w:t>
      </w:r>
      <w:r>
        <w:rPr>
          <w:lang w:val="en-US"/>
        </w:rPr>
        <w:t>AUC</w:t>
      </w:r>
      <w:r w:rsidRPr="00670229">
        <w:t xml:space="preserve"> </w:t>
      </w:r>
      <w:r>
        <w:t>за усіма ітераціями</w:t>
      </w:r>
    </w:p>
    <w:p w14:paraId="43D35960" w14:textId="77777777" w:rsidR="003111A5" w:rsidRDefault="003111A5" w:rsidP="003111A5">
      <w:pPr>
        <w:spacing w:before="240"/>
      </w:pPr>
      <w:r>
        <w:rPr>
          <w:lang w:val="en-US"/>
        </w:rPr>
        <w:t>precision</w:t>
      </w:r>
      <w:r w:rsidRPr="00670229">
        <w:t xml:space="preserve"> </w:t>
      </w:r>
      <w:r>
        <w:rPr>
          <w:lang w:val="en-US"/>
        </w:rPr>
        <w:t>mean</w:t>
      </w:r>
      <w:r w:rsidRPr="00670229">
        <w:t xml:space="preserve"> – </w:t>
      </w:r>
      <w:r>
        <w:t xml:space="preserve">середнє значення метрики </w:t>
      </w:r>
      <w:r>
        <w:rPr>
          <w:lang w:val="en-US"/>
        </w:rPr>
        <w:t>precision</w:t>
      </w:r>
      <w:r w:rsidRPr="00670229">
        <w:t xml:space="preserve"> </w:t>
      </w:r>
      <w:r>
        <w:t>за усіма ітераціями</w:t>
      </w:r>
    </w:p>
    <w:p w14:paraId="1E1887C0" w14:textId="77777777" w:rsidR="003111A5" w:rsidRPr="00670229" w:rsidRDefault="003111A5" w:rsidP="003111A5">
      <w:pPr>
        <w:spacing w:before="240"/>
      </w:pPr>
      <w:r>
        <w:rPr>
          <w:lang w:val="en-US"/>
        </w:rPr>
        <w:t>precision</w:t>
      </w:r>
      <w:r w:rsidRPr="00670229">
        <w:t xml:space="preserve"> </w:t>
      </w:r>
      <w:proofErr w:type="spellStart"/>
      <w:r>
        <w:rPr>
          <w:lang w:val="en-US"/>
        </w:rPr>
        <w:t>sem</w:t>
      </w:r>
      <w:proofErr w:type="spellEnd"/>
      <w:r w:rsidRPr="00670229">
        <w:t xml:space="preserve"> – </w:t>
      </w:r>
      <w:r>
        <w:t xml:space="preserve">стандартна помилка метрики </w:t>
      </w:r>
      <w:r>
        <w:rPr>
          <w:lang w:val="en-US"/>
        </w:rPr>
        <w:t>precision</w:t>
      </w:r>
      <w:r w:rsidRPr="00670229">
        <w:t xml:space="preserve"> </w:t>
      </w:r>
      <w:r>
        <w:t>за усіма ітераціями</w:t>
      </w:r>
    </w:p>
    <w:p w14:paraId="1CBF8647" w14:textId="53F1EB07" w:rsidR="00924DC5" w:rsidRDefault="003111A5" w:rsidP="004F5155">
      <w:pPr>
        <w:spacing w:before="240"/>
      </w:pPr>
      <w:r>
        <w:t>Як бачимо, після 7 повторів, швидкість зменшення стандартної помилки знижується, тому для подальших експериментів було обрано саме 7 повторів.</w:t>
      </w:r>
      <w:r w:rsidRPr="00417057">
        <w:t xml:space="preserve"> </w:t>
      </w:r>
    </w:p>
    <w:p w14:paraId="1AA70D1A" w14:textId="7A8F20EA" w:rsidR="003111A5" w:rsidRDefault="003111A5" w:rsidP="003111A5">
      <w:pPr>
        <w:pStyle w:val="Heading4"/>
        <w:rPr>
          <w:lang w:val="en-US"/>
        </w:rPr>
      </w:pPr>
      <w:r>
        <w:rPr>
          <w:lang w:val="en-US"/>
        </w:rPr>
        <w:lastRenderedPageBreak/>
        <w:t>Google</w:t>
      </w:r>
      <w:r w:rsidRPr="007F276C">
        <w:t xml:space="preserve"> </w:t>
      </w:r>
      <w:r>
        <w:rPr>
          <w:lang w:val="en-US"/>
        </w:rPr>
        <w:t>Play</w:t>
      </w:r>
      <w:r w:rsidRPr="007F276C">
        <w:t xml:space="preserve"> </w:t>
      </w:r>
      <w:r w:rsidR="00FB1153">
        <w:rPr>
          <w:lang w:val="en-US"/>
        </w:rPr>
        <w:t>Reviews</w:t>
      </w:r>
    </w:p>
    <w:p w14:paraId="5FEEAA04" w14:textId="77777777" w:rsidR="00924DC5" w:rsidRPr="00924DC5" w:rsidRDefault="00924DC5" w:rsidP="00924DC5">
      <w:pPr>
        <w:rPr>
          <w:lang w:val="en-US"/>
        </w:rPr>
      </w:pPr>
    </w:p>
    <w:p w14:paraId="4BF7B8A4" w14:textId="79733814" w:rsidR="00924DC5" w:rsidRDefault="003111A5" w:rsidP="00924DC5">
      <w:r>
        <w:t xml:space="preserve">Цей набір даних доволі </w:t>
      </w:r>
      <w:r w:rsidRPr="005B3222">
        <w:t>великий</w:t>
      </w:r>
      <w:r>
        <w:t xml:space="preserve">, тому для отримання коректних результатів немає необхідності використовувати </w:t>
      </w:r>
      <w:r>
        <w:rPr>
          <w:lang w:val="en-US"/>
        </w:rPr>
        <w:t>repeated</w:t>
      </w:r>
      <w:r w:rsidRPr="007F276C">
        <w:t>-</w:t>
      </w:r>
      <w:r>
        <w:rPr>
          <w:lang w:val="en-US"/>
        </w:rPr>
        <w:t>cross</w:t>
      </w:r>
      <w:r w:rsidRPr="007F276C">
        <w:t>-</w:t>
      </w:r>
      <w:r>
        <w:rPr>
          <w:lang w:val="en-US"/>
        </w:rPr>
        <w:t>validation</w:t>
      </w:r>
      <w:r w:rsidR="005E5DE8">
        <w:t>. Тому експерименти було проведено  за допомогою 4</w:t>
      </w:r>
      <w:r>
        <w:t>-</w:t>
      </w:r>
      <w:r>
        <w:rPr>
          <w:lang w:val="en-US"/>
        </w:rPr>
        <w:t>fold</w:t>
      </w:r>
      <w:r w:rsidRPr="007F276C">
        <w:t xml:space="preserve"> </w:t>
      </w:r>
      <w:r>
        <w:rPr>
          <w:lang w:val="en-US"/>
        </w:rPr>
        <w:t>cross</w:t>
      </w:r>
      <w:r w:rsidRPr="007F276C">
        <w:t>-</w:t>
      </w:r>
      <w:r>
        <w:rPr>
          <w:lang w:val="en-US"/>
        </w:rPr>
        <w:t>validation</w:t>
      </w:r>
      <w:r w:rsidRPr="007F276C">
        <w:t>.</w:t>
      </w:r>
    </w:p>
    <w:p w14:paraId="5DD40206" w14:textId="00B8B720" w:rsidR="003111A5" w:rsidRDefault="003111A5" w:rsidP="003111A5">
      <w:pPr>
        <w:widowControl/>
        <w:autoSpaceDE/>
        <w:autoSpaceDN/>
        <w:adjustRightInd/>
        <w:spacing w:line="276" w:lineRule="auto"/>
        <w:ind w:firstLine="0"/>
        <w:jc w:val="left"/>
      </w:pPr>
    </w:p>
    <w:p w14:paraId="3B316E78" w14:textId="543B4290" w:rsidR="000A659B" w:rsidRDefault="000A659B" w:rsidP="000A659B">
      <w:pPr>
        <w:pStyle w:val="Heading3"/>
      </w:pPr>
      <w:bookmarkStart w:id="26" w:name="_Toc106008522"/>
      <w:r>
        <w:t>Моделі класифікації</w:t>
      </w:r>
      <w:bookmarkEnd w:id="26"/>
    </w:p>
    <w:p w14:paraId="00756C5A" w14:textId="77777777" w:rsidR="00924DC5" w:rsidRPr="00924DC5" w:rsidRDefault="00924DC5" w:rsidP="00924DC5"/>
    <w:p w14:paraId="7267B939" w14:textId="09F61159" w:rsidR="000A659B" w:rsidRDefault="000A659B" w:rsidP="000A659B">
      <w:r>
        <w:t>У якості</w:t>
      </w:r>
      <w:r w:rsidR="000259C5" w:rsidRPr="000259C5">
        <w:rPr>
          <w:lang w:val="ru-RU"/>
        </w:rPr>
        <w:t xml:space="preserve"> </w:t>
      </w:r>
      <w:r w:rsidR="000259C5">
        <w:t xml:space="preserve">локальних функцій ранжування </w:t>
      </w:r>
      <w:r>
        <w:t>у роботі були використані наступні класифікатори:</w:t>
      </w:r>
    </w:p>
    <w:p w14:paraId="1039B26D" w14:textId="77777777" w:rsidR="000A659B" w:rsidRPr="006C6D05" w:rsidRDefault="000A659B" w:rsidP="00466B19">
      <w:pPr>
        <w:pStyle w:val="ListParagraph"/>
        <w:numPr>
          <w:ilvl w:val="0"/>
          <w:numId w:val="3"/>
        </w:numPr>
      </w:pPr>
      <w:proofErr w:type="spellStart"/>
      <w:r w:rsidRPr="006C6D05">
        <w:rPr>
          <w:lang w:val="en-US"/>
        </w:rPr>
        <w:t>MultinomialNB</w:t>
      </w:r>
      <w:proofErr w:type="spellEnd"/>
      <w:r>
        <w:rPr>
          <w:lang w:val="en-US"/>
        </w:rPr>
        <w:t xml:space="preserve"> </w:t>
      </w:r>
      <w:r>
        <w:t xml:space="preserve">бібліотеки </w:t>
      </w:r>
      <w:r>
        <w:rPr>
          <w:lang w:val="en-US"/>
        </w:rPr>
        <w:t>scikit</w:t>
      </w:r>
      <w:r w:rsidRPr="006472CD">
        <w:t>-</w:t>
      </w:r>
      <w:r>
        <w:rPr>
          <w:lang w:val="en-US"/>
        </w:rPr>
        <w:t>learn.</w:t>
      </w:r>
    </w:p>
    <w:p w14:paraId="107EB6AC" w14:textId="77777777" w:rsidR="000A659B" w:rsidRPr="006C6D05" w:rsidRDefault="000A659B" w:rsidP="00466B19">
      <w:pPr>
        <w:pStyle w:val="ListParagraph"/>
        <w:numPr>
          <w:ilvl w:val="0"/>
          <w:numId w:val="3"/>
        </w:numPr>
      </w:pPr>
      <w:proofErr w:type="spellStart"/>
      <w:r w:rsidRPr="006C6D05">
        <w:t>LogisticRegression</w:t>
      </w:r>
      <w:proofErr w:type="spellEnd"/>
      <w:r>
        <w:rPr>
          <w:lang w:val="en-US"/>
        </w:rPr>
        <w:t xml:space="preserve"> </w:t>
      </w:r>
      <w:r>
        <w:t xml:space="preserve">бібліотеки </w:t>
      </w:r>
      <w:r>
        <w:rPr>
          <w:lang w:val="en-US"/>
        </w:rPr>
        <w:t>scikit</w:t>
      </w:r>
      <w:r w:rsidRPr="006472CD">
        <w:t>-</w:t>
      </w:r>
      <w:r>
        <w:rPr>
          <w:lang w:val="en-US"/>
        </w:rPr>
        <w:t>learn.</w:t>
      </w:r>
    </w:p>
    <w:p w14:paraId="6832AB5D" w14:textId="77777777" w:rsidR="000A659B" w:rsidRPr="006C6D05" w:rsidRDefault="000A659B" w:rsidP="00466B19">
      <w:pPr>
        <w:pStyle w:val="ListParagraph"/>
        <w:numPr>
          <w:ilvl w:val="0"/>
          <w:numId w:val="3"/>
        </w:numPr>
      </w:pPr>
      <w:proofErr w:type="spellStart"/>
      <w:r w:rsidRPr="006C6D05">
        <w:t>KNeighborsClassifier</w:t>
      </w:r>
      <w:proofErr w:type="spellEnd"/>
      <w:r>
        <w:rPr>
          <w:lang w:val="en-US"/>
        </w:rPr>
        <w:t xml:space="preserve"> </w:t>
      </w:r>
      <w:r>
        <w:t xml:space="preserve">бібліотеки </w:t>
      </w:r>
      <w:r>
        <w:rPr>
          <w:lang w:val="en-US"/>
        </w:rPr>
        <w:t>scikit</w:t>
      </w:r>
      <w:r w:rsidRPr="006472CD">
        <w:t>-</w:t>
      </w:r>
      <w:r>
        <w:rPr>
          <w:lang w:val="en-US"/>
        </w:rPr>
        <w:t>learn.</w:t>
      </w:r>
    </w:p>
    <w:p w14:paraId="7AE5088A" w14:textId="77777777" w:rsidR="000A659B" w:rsidRPr="006C6D05" w:rsidRDefault="000A659B" w:rsidP="00466B19">
      <w:pPr>
        <w:pStyle w:val="ListParagraph"/>
        <w:numPr>
          <w:ilvl w:val="0"/>
          <w:numId w:val="3"/>
        </w:numPr>
      </w:pPr>
      <w:r>
        <w:rPr>
          <w:lang w:val="en-US"/>
        </w:rPr>
        <w:t xml:space="preserve">SVC </w:t>
      </w:r>
      <w:r>
        <w:t xml:space="preserve">бібліотеки </w:t>
      </w:r>
      <w:r>
        <w:rPr>
          <w:lang w:val="en-US"/>
        </w:rPr>
        <w:t>scikit</w:t>
      </w:r>
      <w:r w:rsidRPr="006472CD">
        <w:t>-</w:t>
      </w:r>
      <w:r>
        <w:rPr>
          <w:lang w:val="en-US"/>
        </w:rPr>
        <w:t>learn.</w:t>
      </w:r>
    </w:p>
    <w:p w14:paraId="3F859CB4" w14:textId="77777777" w:rsidR="000A659B" w:rsidRDefault="000A659B" w:rsidP="00466B19">
      <w:pPr>
        <w:pStyle w:val="ListParagraph"/>
        <w:numPr>
          <w:ilvl w:val="0"/>
          <w:numId w:val="3"/>
        </w:numPr>
      </w:pPr>
      <w:proofErr w:type="spellStart"/>
      <w:r w:rsidRPr="00440B75">
        <w:t>DecisionTreeClassifier</w:t>
      </w:r>
      <w:proofErr w:type="spellEnd"/>
      <w:r>
        <w:rPr>
          <w:lang w:val="en-US"/>
        </w:rPr>
        <w:t xml:space="preserve"> </w:t>
      </w:r>
      <w:r>
        <w:t xml:space="preserve">бібліотеки </w:t>
      </w:r>
      <w:r>
        <w:rPr>
          <w:lang w:val="en-US"/>
        </w:rPr>
        <w:t>scikit</w:t>
      </w:r>
      <w:r w:rsidRPr="006472CD">
        <w:t>-</w:t>
      </w:r>
      <w:r>
        <w:rPr>
          <w:lang w:val="en-US"/>
        </w:rPr>
        <w:t>learn.</w:t>
      </w:r>
    </w:p>
    <w:p w14:paraId="03D987ED" w14:textId="3C4ACBBB" w:rsidR="000A659B" w:rsidRPr="00643C9F" w:rsidRDefault="000A659B" w:rsidP="00466B19">
      <w:pPr>
        <w:pStyle w:val="ListParagraph"/>
        <w:numPr>
          <w:ilvl w:val="0"/>
          <w:numId w:val="3"/>
        </w:numPr>
      </w:pPr>
      <w:proofErr w:type="spellStart"/>
      <w:r w:rsidRPr="00440B75">
        <w:t>XGBClassifier</w:t>
      </w:r>
      <w:proofErr w:type="spellEnd"/>
      <w:r>
        <w:rPr>
          <w:lang w:val="en-US"/>
        </w:rPr>
        <w:t xml:space="preserve"> </w:t>
      </w:r>
      <w:r>
        <w:t xml:space="preserve">бібліотеки </w:t>
      </w:r>
      <w:proofErr w:type="spellStart"/>
      <w:r w:rsidRPr="00440B75">
        <w:t>xgboost</w:t>
      </w:r>
      <w:proofErr w:type="spellEnd"/>
      <w:r>
        <w:rPr>
          <w:lang w:val="en-US"/>
        </w:rPr>
        <w:t xml:space="preserve"> </w:t>
      </w:r>
      <w:sdt>
        <w:sdtPr>
          <w:rPr>
            <w:lang w:val="en-US"/>
          </w:rPr>
          <w:id w:val="849223058"/>
          <w:citation/>
        </w:sdtPr>
        <w:sdtEndPr/>
        <w:sdtContent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CITATION XGB22 \l 1033 </w:instrText>
          </w:r>
          <w:r>
            <w:rPr>
              <w:lang w:val="en-US"/>
            </w:rPr>
            <w:fldChar w:fldCharType="separate"/>
          </w:r>
          <w:r w:rsidR="0009332E" w:rsidRPr="0009332E">
            <w:rPr>
              <w:noProof/>
              <w:lang w:val="en-US"/>
            </w:rPr>
            <w:t>[14]</w:t>
          </w:r>
          <w:r>
            <w:rPr>
              <w:lang w:val="en-US"/>
            </w:rPr>
            <w:fldChar w:fldCharType="end"/>
          </w:r>
        </w:sdtContent>
      </w:sdt>
      <w:r>
        <w:rPr>
          <w:lang w:val="en-US"/>
        </w:rPr>
        <w:t>.</w:t>
      </w:r>
    </w:p>
    <w:p w14:paraId="5AF88492" w14:textId="4CDCC11F" w:rsidR="00301179" w:rsidRDefault="000A659B" w:rsidP="00301179">
      <w:r>
        <w:t>Для кожної моделі перед її застосуванням до кожного набору даних було підібрано такі г</w:t>
      </w:r>
      <w:r w:rsidR="000259C5">
        <w:t>і</w:t>
      </w:r>
      <w:r>
        <w:t xml:space="preserve">перпараметри, що забезпечують максимальне значення метрики </w:t>
      </w:r>
      <m:oMath>
        <m:r>
          <w:rPr>
            <w:rFonts w:ascii="Cambria Math" w:hAnsi="Cambria Math"/>
          </w:rPr>
          <m:t>precision</m:t>
        </m:r>
      </m:oMath>
      <w:r>
        <w:t xml:space="preserve"> при розв’язку задачі ранжування</w:t>
      </w:r>
      <w:r w:rsidR="00C52766">
        <w:t xml:space="preserve"> (</w:t>
      </w:r>
      <w:r w:rsidR="008876D2">
        <w:t>див.</w:t>
      </w:r>
      <w:r w:rsidR="001E456A">
        <w:t xml:space="preserve"> табл. </w:t>
      </w:r>
      <w:r w:rsidR="006E29A4">
        <w:t>3</w:t>
      </w:r>
      <w:r w:rsidR="001E456A">
        <w:t>.2</w:t>
      </w:r>
      <w:r w:rsidR="00C52766">
        <w:t>)</w:t>
      </w:r>
      <w:r>
        <w:t>.</w:t>
      </w:r>
      <w:r w:rsidR="00753242" w:rsidRPr="00753242">
        <w:rPr>
          <w:lang w:val="ru-RU"/>
        </w:rPr>
        <w:t xml:space="preserve"> </w:t>
      </w:r>
      <w:r w:rsidR="00753242">
        <w:t xml:space="preserve">Для моделі </w:t>
      </w:r>
      <w:r w:rsidR="00753242">
        <w:rPr>
          <w:lang w:val="en-US"/>
        </w:rPr>
        <w:t>SVC</w:t>
      </w:r>
      <w:r w:rsidR="00753242" w:rsidRPr="00753242">
        <w:rPr>
          <w:lang w:val="ru-RU"/>
        </w:rPr>
        <w:t xml:space="preserve"> </w:t>
      </w:r>
      <w:r w:rsidR="00753242">
        <w:t xml:space="preserve">для набору даних </w:t>
      </w:r>
      <w:r w:rsidR="00753242">
        <w:rPr>
          <w:lang w:val="en-US"/>
        </w:rPr>
        <w:t>Google</w:t>
      </w:r>
      <w:r w:rsidR="00753242" w:rsidRPr="00753242">
        <w:rPr>
          <w:lang w:val="ru-RU"/>
        </w:rPr>
        <w:t xml:space="preserve"> </w:t>
      </w:r>
      <w:r w:rsidR="00753242">
        <w:rPr>
          <w:lang w:val="en-US"/>
        </w:rPr>
        <w:t>Play</w:t>
      </w:r>
      <w:r w:rsidR="00753242" w:rsidRPr="00753242">
        <w:rPr>
          <w:lang w:val="ru-RU"/>
        </w:rPr>
        <w:t xml:space="preserve"> </w:t>
      </w:r>
      <w:r w:rsidR="00753242">
        <w:rPr>
          <w:lang w:val="en-US"/>
        </w:rPr>
        <w:t>Reviews</w:t>
      </w:r>
      <w:r w:rsidR="00753242" w:rsidRPr="00753242">
        <w:rPr>
          <w:lang w:val="ru-RU"/>
        </w:rPr>
        <w:t xml:space="preserve"> </w:t>
      </w:r>
      <w:r w:rsidR="00753242">
        <w:t>параметри підібрати не вдалось через високу складність обчислень</w:t>
      </w:r>
      <w:r w:rsidR="00CA7983">
        <w:t>, тому і експерименти з цією моделлю на даному наборі даних проводитись не будуть.</w:t>
      </w:r>
    </w:p>
    <w:p w14:paraId="17B5D4C5" w14:textId="77777777" w:rsidR="0021289D" w:rsidRPr="00CA7983" w:rsidRDefault="0021289D" w:rsidP="0021289D">
      <w:pPr>
        <w:spacing w:after="0"/>
      </w:pPr>
    </w:p>
    <w:p w14:paraId="28313680" w14:textId="7FF27AE8" w:rsidR="00301179" w:rsidRPr="00301179" w:rsidRDefault="00301179" w:rsidP="00C21506">
      <w:bookmarkStart w:id="27" w:name="_Ref105749779"/>
      <w:r w:rsidRPr="00301179">
        <w:lastRenderedPageBreak/>
        <w:t xml:space="preserve">Таблиця </w:t>
      </w:r>
      <w:r w:rsidR="002104A9">
        <w:fldChar w:fldCharType="begin"/>
      </w:r>
      <w:r w:rsidR="002104A9">
        <w:instrText xml:space="preserve"> STYLEREF 1 \s </w:instrText>
      </w:r>
      <w:r w:rsidR="002104A9">
        <w:fldChar w:fldCharType="separate"/>
      </w:r>
      <w:r w:rsidR="001E74B4">
        <w:rPr>
          <w:noProof/>
        </w:rPr>
        <w:t>3</w:t>
      </w:r>
      <w:r w:rsidR="002104A9">
        <w:fldChar w:fldCharType="end"/>
      </w:r>
      <w:r w:rsidR="002104A9">
        <w:t>.</w:t>
      </w:r>
      <w:r w:rsidR="002104A9">
        <w:fldChar w:fldCharType="begin"/>
      </w:r>
      <w:r w:rsidR="002104A9">
        <w:instrText xml:space="preserve"> SEQ Таблиця \* ARABIC \s 1 </w:instrText>
      </w:r>
      <w:r w:rsidR="002104A9">
        <w:fldChar w:fldCharType="separate"/>
      </w:r>
      <w:r w:rsidR="001E74B4">
        <w:rPr>
          <w:noProof/>
        </w:rPr>
        <w:t>2</w:t>
      </w:r>
      <w:r w:rsidR="002104A9">
        <w:fldChar w:fldCharType="end"/>
      </w:r>
      <w:bookmarkEnd w:id="27"/>
      <w:r w:rsidRPr="00301179">
        <w:t xml:space="preserve"> </w:t>
      </w:r>
      <w:r w:rsidR="00556014" w:rsidRPr="00556014">
        <w:rPr>
          <w:color w:val="000000" w:themeColor="text1"/>
          <w:szCs w:val="28"/>
        </w:rPr>
        <w:t>–</w:t>
      </w:r>
      <w:r w:rsidR="00556014">
        <w:rPr>
          <w:color w:val="000000" w:themeColor="text1"/>
          <w:szCs w:val="28"/>
        </w:rPr>
        <w:t xml:space="preserve"> </w:t>
      </w:r>
      <w:r w:rsidRPr="00301179">
        <w:t>Гіперпараметри моделей класифікації</w:t>
      </w:r>
    </w:p>
    <w:tbl>
      <w:tblPr>
        <w:tblStyle w:val="TableGrid"/>
        <w:tblW w:w="9919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2127"/>
        <w:gridCol w:w="992"/>
        <w:gridCol w:w="1559"/>
        <w:gridCol w:w="1134"/>
        <w:gridCol w:w="1418"/>
      </w:tblGrid>
      <w:tr w:rsidR="00154553" w14:paraId="75382FFC" w14:textId="77777777" w:rsidTr="001D338F">
        <w:trPr>
          <w:jc w:val="center"/>
        </w:trPr>
        <w:tc>
          <w:tcPr>
            <w:tcW w:w="2689" w:type="dxa"/>
            <w:tcMar>
              <w:top w:w="85" w:type="dxa"/>
              <w:bottom w:w="85" w:type="dxa"/>
            </w:tcMar>
            <w:vAlign w:val="center"/>
          </w:tcPr>
          <w:p w14:paraId="1CE8D737" w14:textId="21BF2144" w:rsidR="00351516" w:rsidRDefault="00351516" w:rsidP="001D338F">
            <w:pPr>
              <w:spacing w:after="0" w:line="240" w:lineRule="auto"/>
              <w:ind w:firstLine="0"/>
              <w:jc w:val="center"/>
            </w:pPr>
            <w:r>
              <w:t>Модель</w:t>
            </w:r>
          </w:p>
        </w:tc>
        <w:tc>
          <w:tcPr>
            <w:tcW w:w="2127" w:type="dxa"/>
            <w:tcMar>
              <w:top w:w="85" w:type="dxa"/>
              <w:bottom w:w="85" w:type="dxa"/>
            </w:tcMar>
            <w:vAlign w:val="center"/>
          </w:tcPr>
          <w:p w14:paraId="6A333442" w14:textId="588A289B" w:rsidR="00351516" w:rsidRPr="00351516" w:rsidRDefault="00351516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kern w:val="24"/>
                <w:szCs w:val="28"/>
                <w:lang w:eastAsia="en-US"/>
              </w:rPr>
            </w:pPr>
            <w:r w:rsidRPr="00351516">
              <w:rPr>
                <w:color w:val="000000" w:themeColor="text1"/>
                <w:kern w:val="24"/>
                <w:szCs w:val="28"/>
                <w:lang w:eastAsia="en-US"/>
              </w:rPr>
              <w:t>Параметри</w:t>
            </w:r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2B9510E1" w14:textId="508DC7B4" w:rsidR="00351516" w:rsidRPr="00C60945" w:rsidRDefault="00351516" w:rsidP="001D338F">
            <w:pPr>
              <w:spacing w:after="0" w:line="240" w:lineRule="auto"/>
              <w:ind w:firstLine="0"/>
              <w:jc w:val="center"/>
            </w:pPr>
            <w:r w:rsidRPr="00C60945">
              <w:rPr>
                <w:color w:val="000000" w:themeColor="text1"/>
                <w:kern w:val="24"/>
                <w:szCs w:val="28"/>
                <w:lang w:val="en-US" w:eastAsia="en-US"/>
              </w:rPr>
              <w:t>CUAD V1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10B54E8C" w14:textId="0E759560" w:rsidR="00351516" w:rsidRPr="00C60945" w:rsidRDefault="00351516" w:rsidP="001D338F">
            <w:pPr>
              <w:spacing w:after="0" w:line="240" w:lineRule="auto"/>
              <w:ind w:firstLine="0"/>
              <w:jc w:val="center"/>
            </w:pPr>
            <w:r w:rsidRPr="00C60945">
              <w:rPr>
                <w:color w:val="000000" w:themeColor="text1"/>
                <w:kern w:val="24"/>
                <w:szCs w:val="28"/>
                <w:lang w:val="en-US" w:eastAsia="en-US"/>
              </w:rPr>
              <w:t xml:space="preserve">CUAD </w:t>
            </w:r>
            <w:r w:rsidR="004F5155">
              <w:rPr>
                <w:color w:val="000000" w:themeColor="text1"/>
                <w:kern w:val="24"/>
                <w:szCs w:val="28"/>
                <w:lang w:val="en-US" w:eastAsia="en-US"/>
              </w:rPr>
              <w:t>V</w:t>
            </w:r>
            <w:r w:rsidRPr="00C60945">
              <w:rPr>
                <w:color w:val="000000" w:themeColor="text1"/>
                <w:kern w:val="24"/>
                <w:szCs w:val="28"/>
                <w:lang w:eastAsia="en-US"/>
              </w:rPr>
              <w:t>1</w:t>
            </w:r>
            <w:r w:rsidRPr="00C60945">
              <w:rPr>
                <w:color w:val="000000" w:themeColor="text1"/>
                <w:kern w:val="24"/>
                <w:szCs w:val="28"/>
                <w:lang w:val="en-US" w:eastAsia="en-US"/>
              </w:rPr>
              <w:t xml:space="preserve"> Concurrent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16931D4A" w14:textId="1A703011" w:rsidR="00351516" w:rsidRPr="00C60945" w:rsidRDefault="00351516" w:rsidP="001D338F">
            <w:pPr>
              <w:spacing w:after="0" w:line="240" w:lineRule="auto"/>
              <w:ind w:firstLine="0"/>
              <w:jc w:val="center"/>
            </w:pPr>
            <w:r w:rsidRPr="00C60945">
              <w:rPr>
                <w:color w:val="000000" w:themeColor="text1"/>
                <w:kern w:val="24"/>
                <w:szCs w:val="28"/>
                <w:lang w:val="en-US" w:eastAsia="en-US"/>
              </w:rPr>
              <w:t>GP Reviews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24D75DDA" w14:textId="31D0C7E9" w:rsidR="00351516" w:rsidRPr="00C60945" w:rsidRDefault="00351516" w:rsidP="001D338F">
            <w:pPr>
              <w:spacing w:after="0" w:line="240" w:lineRule="auto"/>
              <w:ind w:firstLine="0"/>
              <w:jc w:val="center"/>
            </w:pPr>
            <w:r w:rsidRPr="00C60945">
              <w:rPr>
                <w:color w:val="000000" w:themeColor="text1"/>
                <w:kern w:val="24"/>
                <w:szCs w:val="28"/>
                <w:lang w:val="en-US" w:eastAsia="en-US"/>
              </w:rPr>
              <w:t>GP Reviews Concurrent</w:t>
            </w:r>
          </w:p>
        </w:tc>
      </w:tr>
      <w:tr w:rsidR="00154553" w14:paraId="4F86D08E" w14:textId="77777777" w:rsidTr="001D338F">
        <w:trPr>
          <w:jc w:val="center"/>
        </w:trPr>
        <w:tc>
          <w:tcPr>
            <w:tcW w:w="2689" w:type="dxa"/>
            <w:tcMar>
              <w:top w:w="85" w:type="dxa"/>
              <w:bottom w:w="85" w:type="dxa"/>
            </w:tcMar>
            <w:vAlign w:val="center"/>
          </w:tcPr>
          <w:p w14:paraId="0795D4CE" w14:textId="4FA7BA3C" w:rsidR="00351516" w:rsidRDefault="00351516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6C6D05">
              <w:rPr>
                <w:lang w:val="en-US"/>
              </w:rPr>
              <w:t>MultinomialNB</w:t>
            </w:r>
            <w:proofErr w:type="spellEnd"/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4F2B740D" w14:textId="26BB7C9A" w:rsidR="00351516" w:rsidRDefault="00351516" w:rsidP="001D338F">
            <w:pPr>
              <w:spacing w:after="0" w:line="240" w:lineRule="auto"/>
              <w:ind w:firstLine="0"/>
            </w:pPr>
            <w:proofErr w:type="spellStart"/>
            <w:r w:rsidRPr="00351516">
              <w:t>alpha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</w:tcPr>
          <w:p w14:paraId="1A1198DD" w14:textId="4A7CC194" w:rsidR="00351516" w:rsidRPr="00351516" w:rsidRDefault="00351516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0.8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</w:tcPr>
          <w:p w14:paraId="30220857" w14:textId="70148095" w:rsidR="00351516" w:rsidRPr="00351516" w:rsidRDefault="00351516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</w:tcPr>
          <w:p w14:paraId="24A6B1F9" w14:textId="282BCF18" w:rsidR="00351516" w:rsidRPr="002571BD" w:rsidRDefault="002571BD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0.001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</w:tcPr>
          <w:p w14:paraId="2A06520F" w14:textId="25204872" w:rsidR="00351516" w:rsidRPr="002571BD" w:rsidRDefault="002571BD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</w:tr>
      <w:tr w:rsidR="00AA50CF" w14:paraId="224AB04B" w14:textId="77777777" w:rsidTr="001D338F">
        <w:trPr>
          <w:trHeight w:val="160"/>
          <w:jc w:val="center"/>
        </w:trPr>
        <w:tc>
          <w:tcPr>
            <w:tcW w:w="268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1FBBFE4" w14:textId="55537167" w:rsidR="00351516" w:rsidRDefault="00351516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6C6D05">
              <w:t>LogisticRegression</w:t>
            </w:r>
            <w:proofErr w:type="spellEnd"/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6ED11059" w14:textId="2A258752" w:rsidR="00351516" w:rsidRPr="00351516" w:rsidRDefault="00351516" w:rsidP="001D338F">
            <w:pPr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solver</w:t>
            </w:r>
          </w:p>
        </w:tc>
        <w:tc>
          <w:tcPr>
            <w:tcW w:w="992" w:type="dxa"/>
            <w:tcMar>
              <w:top w:w="85" w:type="dxa"/>
              <w:bottom w:w="85" w:type="dxa"/>
            </w:tcMar>
          </w:tcPr>
          <w:p w14:paraId="31FD3B50" w14:textId="4BB65DEC" w:rsidR="00351516" w:rsidRDefault="00351516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351516">
              <w:t>liblinear</w:t>
            </w:r>
            <w:proofErr w:type="spellEnd"/>
          </w:p>
        </w:tc>
        <w:tc>
          <w:tcPr>
            <w:tcW w:w="1559" w:type="dxa"/>
            <w:tcMar>
              <w:top w:w="85" w:type="dxa"/>
              <w:bottom w:w="85" w:type="dxa"/>
            </w:tcMar>
          </w:tcPr>
          <w:p w14:paraId="5AD9295B" w14:textId="3FD9C3E4" w:rsidR="00351516" w:rsidRDefault="00351516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351516">
              <w:t>libli</w:t>
            </w:r>
            <w:proofErr w:type="spellEnd"/>
            <w:r w:rsidR="00AA50CF">
              <w:rPr>
                <w:lang w:val="en-US"/>
              </w:rPr>
              <w:t>n</w:t>
            </w:r>
            <w:proofErr w:type="spellStart"/>
            <w:r w:rsidRPr="00351516">
              <w:t>ear</w:t>
            </w:r>
            <w:proofErr w:type="spellEnd"/>
          </w:p>
        </w:tc>
        <w:tc>
          <w:tcPr>
            <w:tcW w:w="1134" w:type="dxa"/>
            <w:tcMar>
              <w:top w:w="85" w:type="dxa"/>
              <w:bottom w:w="85" w:type="dxa"/>
            </w:tcMar>
          </w:tcPr>
          <w:p w14:paraId="581468DD" w14:textId="36B86113" w:rsidR="00351516" w:rsidRDefault="007679A7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351516">
              <w:t>liblinear</w:t>
            </w:r>
            <w:proofErr w:type="spellEnd"/>
          </w:p>
        </w:tc>
        <w:tc>
          <w:tcPr>
            <w:tcW w:w="1418" w:type="dxa"/>
            <w:tcMar>
              <w:top w:w="85" w:type="dxa"/>
              <w:bottom w:w="85" w:type="dxa"/>
            </w:tcMar>
          </w:tcPr>
          <w:p w14:paraId="2207DA34" w14:textId="5A70D49E" w:rsidR="00351516" w:rsidRDefault="007679A7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351516">
              <w:t>liblinear</w:t>
            </w:r>
            <w:proofErr w:type="spellEnd"/>
          </w:p>
        </w:tc>
      </w:tr>
      <w:tr w:rsidR="00AA50CF" w14:paraId="36F5100B" w14:textId="77777777" w:rsidTr="001D338F">
        <w:trPr>
          <w:trHeight w:val="16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7C4CE649" w14:textId="77777777" w:rsidR="00351516" w:rsidRPr="006C6D05" w:rsidRDefault="00351516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2D2B89BD" w14:textId="3AB231D0" w:rsidR="00351516" w:rsidRPr="00351516" w:rsidRDefault="00351516" w:rsidP="001D338F">
            <w:pPr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penalty</w:t>
            </w:r>
          </w:p>
        </w:tc>
        <w:tc>
          <w:tcPr>
            <w:tcW w:w="992" w:type="dxa"/>
            <w:tcMar>
              <w:top w:w="85" w:type="dxa"/>
              <w:bottom w:w="85" w:type="dxa"/>
            </w:tcMar>
          </w:tcPr>
          <w:p w14:paraId="7A4FDE04" w14:textId="6C4FCA3C" w:rsidR="00351516" w:rsidRPr="00351516" w:rsidRDefault="00351516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</w:tcPr>
          <w:p w14:paraId="65052ECB" w14:textId="7E5DD313" w:rsidR="00351516" w:rsidRPr="00351516" w:rsidRDefault="00351516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</w:tcPr>
          <w:p w14:paraId="12E11EF4" w14:textId="171F6AC0" w:rsidR="00351516" w:rsidRPr="002571BD" w:rsidRDefault="002571BD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</w:tcPr>
          <w:p w14:paraId="616D3E1F" w14:textId="51681A53" w:rsidR="00351516" w:rsidRPr="002571BD" w:rsidRDefault="002571BD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</w:tr>
      <w:tr w:rsidR="00AA50CF" w14:paraId="0530F4A1" w14:textId="77777777" w:rsidTr="001D338F">
        <w:trPr>
          <w:trHeight w:val="16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7275353C" w14:textId="77777777" w:rsidR="00351516" w:rsidRPr="006C6D05" w:rsidRDefault="00351516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15882454" w14:textId="1B88E183" w:rsidR="00351516" w:rsidRPr="00351516" w:rsidRDefault="00351516" w:rsidP="001D338F">
            <w:pPr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992" w:type="dxa"/>
            <w:tcMar>
              <w:top w:w="85" w:type="dxa"/>
              <w:bottom w:w="85" w:type="dxa"/>
            </w:tcMar>
          </w:tcPr>
          <w:p w14:paraId="22E662CA" w14:textId="7ECA8262" w:rsidR="00351516" w:rsidRPr="00351516" w:rsidRDefault="00351516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</w:tcPr>
          <w:p w14:paraId="7B68A2AA" w14:textId="31CB8870" w:rsidR="00351516" w:rsidRPr="00351516" w:rsidRDefault="00351516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</w:tcPr>
          <w:p w14:paraId="7835584E" w14:textId="35998C83" w:rsidR="00351516" w:rsidRPr="007679A7" w:rsidRDefault="007679A7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</w:tcPr>
          <w:p w14:paraId="31898E9D" w14:textId="2D5EF0E9" w:rsidR="00351516" w:rsidRPr="007679A7" w:rsidRDefault="007679A7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AA50CF" w14:paraId="422BE145" w14:textId="77777777" w:rsidTr="001D338F">
        <w:trPr>
          <w:trHeight w:val="287"/>
          <w:jc w:val="center"/>
        </w:trPr>
        <w:tc>
          <w:tcPr>
            <w:tcW w:w="268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659F7F4" w14:textId="39736129" w:rsidR="00154553" w:rsidRDefault="00154553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6C6D05">
              <w:t>KNeighborsClassifier</w:t>
            </w:r>
            <w:proofErr w:type="spellEnd"/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25DC996B" w14:textId="584EF4DB" w:rsidR="00154553" w:rsidRDefault="00154553" w:rsidP="001D338F">
            <w:pPr>
              <w:spacing w:after="0" w:line="240" w:lineRule="auto"/>
              <w:ind w:firstLine="0"/>
            </w:pPr>
            <w:proofErr w:type="spellStart"/>
            <w:r w:rsidRPr="00154553">
              <w:t>n_neighbors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</w:tcPr>
          <w:p w14:paraId="648A02C9" w14:textId="7CB5A0A4" w:rsidR="00154553" w:rsidRPr="00154553" w:rsidRDefault="00154553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</w:tcPr>
          <w:p w14:paraId="1D99CD3C" w14:textId="4D32A1BC" w:rsidR="00154553" w:rsidRDefault="00154553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154553">
              <w:t>uniform</w:t>
            </w:r>
            <w:proofErr w:type="spellEnd"/>
          </w:p>
        </w:tc>
        <w:tc>
          <w:tcPr>
            <w:tcW w:w="1134" w:type="dxa"/>
            <w:tcMar>
              <w:top w:w="85" w:type="dxa"/>
              <w:bottom w:w="85" w:type="dxa"/>
            </w:tcMar>
          </w:tcPr>
          <w:p w14:paraId="30634613" w14:textId="5882D3C5" w:rsidR="00154553" w:rsidRPr="007679A7" w:rsidRDefault="007679A7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</w:tcPr>
          <w:p w14:paraId="6B84011F" w14:textId="2E0319E3" w:rsidR="00154553" w:rsidRPr="007679A7" w:rsidRDefault="007679A7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A50CF" w14:paraId="67BE414F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16CC9450" w14:textId="77777777" w:rsidR="00154553" w:rsidRPr="006C6D05" w:rsidRDefault="00154553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41627284" w14:textId="4728A102" w:rsidR="00154553" w:rsidRPr="00154553" w:rsidRDefault="00154553" w:rsidP="001D338F">
            <w:pPr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weights</w:t>
            </w:r>
          </w:p>
        </w:tc>
        <w:tc>
          <w:tcPr>
            <w:tcW w:w="992" w:type="dxa"/>
            <w:tcMar>
              <w:top w:w="85" w:type="dxa"/>
              <w:bottom w:w="85" w:type="dxa"/>
            </w:tcMar>
          </w:tcPr>
          <w:p w14:paraId="78D012CB" w14:textId="5EE0A864" w:rsidR="00154553" w:rsidRPr="00154553" w:rsidRDefault="00154553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</w:tcPr>
          <w:p w14:paraId="616E005D" w14:textId="4DA385C4" w:rsidR="00154553" w:rsidRDefault="00154553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154553">
              <w:t>distance</w:t>
            </w:r>
            <w:proofErr w:type="spellEnd"/>
          </w:p>
        </w:tc>
        <w:tc>
          <w:tcPr>
            <w:tcW w:w="1134" w:type="dxa"/>
            <w:tcMar>
              <w:top w:w="85" w:type="dxa"/>
              <w:bottom w:w="85" w:type="dxa"/>
            </w:tcMar>
          </w:tcPr>
          <w:p w14:paraId="5410CB1F" w14:textId="1A77105A" w:rsidR="00154553" w:rsidRDefault="007679A7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154553">
              <w:t>uniform</w:t>
            </w:r>
            <w:proofErr w:type="spellEnd"/>
          </w:p>
        </w:tc>
        <w:tc>
          <w:tcPr>
            <w:tcW w:w="1418" w:type="dxa"/>
            <w:tcMar>
              <w:top w:w="85" w:type="dxa"/>
              <w:bottom w:w="85" w:type="dxa"/>
            </w:tcMar>
          </w:tcPr>
          <w:p w14:paraId="234D4E36" w14:textId="64BB1D8B" w:rsidR="00154553" w:rsidRDefault="007679A7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154553">
              <w:t>uniform</w:t>
            </w:r>
            <w:proofErr w:type="spellEnd"/>
          </w:p>
        </w:tc>
      </w:tr>
      <w:tr w:rsidR="00154553" w14:paraId="030A7172" w14:textId="77777777" w:rsidTr="001D338F">
        <w:trPr>
          <w:trHeight w:val="240"/>
          <w:jc w:val="center"/>
        </w:trPr>
        <w:tc>
          <w:tcPr>
            <w:tcW w:w="268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86DFA32" w14:textId="17DFCB02" w:rsidR="00154553" w:rsidRPr="00154553" w:rsidRDefault="00154553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SVC</w:t>
            </w: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7BE57817" w14:textId="66A598E3" w:rsidR="00154553" w:rsidRPr="00154553" w:rsidRDefault="00154553" w:rsidP="001D338F">
            <w:pPr>
              <w:spacing w:after="0"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992" w:type="dxa"/>
            <w:tcMar>
              <w:top w:w="85" w:type="dxa"/>
              <w:bottom w:w="85" w:type="dxa"/>
            </w:tcMar>
          </w:tcPr>
          <w:p w14:paraId="1E2419BF" w14:textId="2392320F" w:rsidR="00154553" w:rsidRPr="00154553" w:rsidRDefault="00154553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</w:tcPr>
          <w:p w14:paraId="69FC7619" w14:textId="1D7B2389" w:rsidR="00154553" w:rsidRPr="00154553" w:rsidRDefault="00154553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auto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</w:tcPr>
          <w:p w14:paraId="154B8263" w14:textId="7F08D1F0" w:rsidR="00154553" w:rsidRPr="00625441" w:rsidRDefault="00625441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</w:tcPr>
          <w:p w14:paraId="0CD5D99F" w14:textId="106AD269" w:rsidR="00154553" w:rsidRPr="00625441" w:rsidRDefault="00625441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154553" w14:paraId="25590573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07B1AECE" w14:textId="77777777" w:rsidR="00154553" w:rsidRDefault="00154553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468BC4B7" w14:textId="2710CECA" w:rsidR="00154553" w:rsidRDefault="00154553" w:rsidP="001D338F">
            <w:pPr>
              <w:spacing w:after="0" w:line="240" w:lineRule="auto"/>
              <w:ind w:firstLine="0"/>
            </w:pPr>
            <w:proofErr w:type="spellStart"/>
            <w:r w:rsidRPr="00154553">
              <w:t>gamma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</w:tcPr>
          <w:p w14:paraId="7B067CF0" w14:textId="3A972E75" w:rsidR="00154553" w:rsidRPr="00154553" w:rsidRDefault="00154553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</w:tcPr>
          <w:p w14:paraId="42F408EF" w14:textId="4156EF97" w:rsidR="00154553" w:rsidRPr="00154553" w:rsidRDefault="00154553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auto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</w:tcPr>
          <w:p w14:paraId="27079B82" w14:textId="6D16C11C" w:rsidR="00154553" w:rsidRPr="00625441" w:rsidRDefault="00625441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</w:tcPr>
          <w:p w14:paraId="69E5862B" w14:textId="1CFB4D81" w:rsidR="00154553" w:rsidRPr="00625441" w:rsidRDefault="00625441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F5155" w14:paraId="101FD62A" w14:textId="77777777" w:rsidTr="001D338F">
        <w:trPr>
          <w:trHeight w:val="240"/>
          <w:jc w:val="center"/>
        </w:trPr>
        <w:tc>
          <w:tcPr>
            <w:tcW w:w="268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6261524" w14:textId="2BE549C2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440B75">
              <w:t>DecisionTreeClassifier</w:t>
            </w:r>
            <w:proofErr w:type="spellEnd"/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1E05CB50" w14:textId="164B5931" w:rsidR="004F5155" w:rsidRPr="00154553" w:rsidRDefault="004F5155" w:rsidP="001D338F">
            <w:pPr>
              <w:spacing w:after="0" w:line="240" w:lineRule="auto"/>
              <w:ind w:firstLine="0"/>
            </w:pPr>
            <w:r>
              <w:rPr>
                <w:lang w:val="en-US"/>
              </w:rPr>
              <w:t>criterion</w:t>
            </w:r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5F558F9B" w14:textId="63A96BBD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gini</w:t>
            </w:r>
            <w:proofErr w:type="spellEnd"/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70731B73" w14:textId="759721AD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entropy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0AF10B6F" w14:textId="41F3D8E4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entropy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5C505027" w14:textId="42D48429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entropy</w:t>
            </w:r>
          </w:p>
        </w:tc>
      </w:tr>
      <w:tr w:rsidR="004F5155" w14:paraId="20B556CB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7917901C" w14:textId="77777777" w:rsidR="004F5155" w:rsidRPr="00440B75" w:rsidRDefault="004F5155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18007ABC" w14:textId="67CF76C5" w:rsidR="004F5155" w:rsidRDefault="004F5155" w:rsidP="001D338F">
            <w:pPr>
              <w:spacing w:after="0" w:line="240" w:lineRule="auto"/>
              <w:ind w:firstLine="0"/>
              <w:rPr>
                <w:lang w:val="en-US"/>
              </w:rPr>
            </w:pPr>
            <w:proofErr w:type="spellStart"/>
            <w:r w:rsidRPr="00154553">
              <w:t>min_samples_leaf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65713BD0" w14:textId="1D0C5948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35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44107946" w14:textId="7DC9E057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47093CAF" w14:textId="44B06ADB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4869DFA3" w14:textId="3F003A23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F5155" w14:paraId="2005903F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745F35B3" w14:textId="77777777" w:rsidR="004F5155" w:rsidRPr="00440B75" w:rsidRDefault="004F5155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039BFB35" w14:textId="107B8154" w:rsidR="004F5155" w:rsidRPr="00154553" w:rsidRDefault="004F5155" w:rsidP="001D338F">
            <w:pPr>
              <w:spacing w:after="0" w:line="240" w:lineRule="auto"/>
              <w:ind w:firstLine="0"/>
            </w:pPr>
            <w:proofErr w:type="spellStart"/>
            <w:r>
              <w:rPr>
                <w:lang w:val="en-US"/>
              </w:rPr>
              <w:t>max_depth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1200D861" w14:textId="6D1D2F15" w:rsidR="004F5155" w:rsidRDefault="004F5155" w:rsidP="001D338F">
            <w:pPr>
              <w:spacing w:after="0" w:line="240" w:lineRule="auto"/>
              <w:ind w:firstLine="0"/>
              <w:jc w:val="center"/>
            </w:pPr>
            <w:r>
              <w:rPr>
                <w:lang w:val="en-US"/>
              </w:rPr>
              <w:t>None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4579B696" w14:textId="13A421FB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695E7EEB" w14:textId="1AB85CA6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1200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6937E2D2" w14:textId="2DC70434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None</w:t>
            </w:r>
          </w:p>
        </w:tc>
      </w:tr>
      <w:tr w:rsidR="004F5155" w14:paraId="7628458D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3CCEBB47" w14:textId="77777777" w:rsidR="004F5155" w:rsidRPr="00440B75" w:rsidRDefault="004F5155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61F3575A" w14:textId="02011834" w:rsidR="004F5155" w:rsidRDefault="004F5155" w:rsidP="001D338F">
            <w:pPr>
              <w:spacing w:after="0" w:line="240" w:lineRule="auto"/>
              <w:ind w:firstLine="0"/>
              <w:rPr>
                <w:lang w:val="en-US"/>
              </w:rPr>
            </w:pPr>
            <w:proofErr w:type="spellStart"/>
            <w:r w:rsidRPr="007679A7">
              <w:t>min_samples_split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4F6AF940" w14:textId="7F0A3E9B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55E8F91F" w14:textId="4710B799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65A9F12D" w14:textId="676039BA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43964029" w14:textId="719389E8" w:rsidR="004F5155" w:rsidRDefault="004F5155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1D338F" w14:paraId="42EDE42A" w14:textId="77777777" w:rsidTr="001D338F">
        <w:trPr>
          <w:trHeight w:val="240"/>
          <w:jc w:val="center"/>
        </w:trPr>
        <w:tc>
          <w:tcPr>
            <w:tcW w:w="2689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DAC69B1" w14:textId="592C3372" w:rsidR="001D338F" w:rsidRPr="00440B75" w:rsidRDefault="001D338F" w:rsidP="001D338F">
            <w:pPr>
              <w:spacing w:after="0" w:line="240" w:lineRule="auto"/>
              <w:ind w:firstLine="0"/>
              <w:jc w:val="center"/>
            </w:pPr>
            <w:proofErr w:type="spellStart"/>
            <w:r w:rsidRPr="00440B75">
              <w:t>XGBClassifier</w:t>
            </w:r>
            <w:proofErr w:type="spellEnd"/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2A5F6466" w14:textId="0FBE71FC" w:rsidR="001D338F" w:rsidRPr="007679A7" w:rsidRDefault="001D338F" w:rsidP="001D338F">
            <w:pPr>
              <w:spacing w:after="0" w:line="240" w:lineRule="auto"/>
              <w:ind w:firstLine="0"/>
            </w:pPr>
            <w:proofErr w:type="spellStart"/>
            <w:r w:rsidRPr="00625441">
              <w:t>booster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289B6BC5" w14:textId="182794A9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25441">
              <w:t>gbtree</w:t>
            </w:r>
            <w:proofErr w:type="spellEnd"/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6D822411" w14:textId="417ECF24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25441">
              <w:t>gbtree</w:t>
            </w:r>
            <w:proofErr w:type="spellEnd"/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34AE8AEA" w14:textId="38DD7750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25441">
              <w:t>gbtree</w:t>
            </w:r>
            <w:proofErr w:type="spellEnd"/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2713F014" w14:textId="23370CBC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proofErr w:type="spellStart"/>
            <w:r w:rsidRPr="00625441">
              <w:t>gbtree</w:t>
            </w:r>
            <w:proofErr w:type="spellEnd"/>
          </w:p>
        </w:tc>
      </w:tr>
      <w:tr w:rsidR="001D338F" w14:paraId="7E827606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734152A8" w14:textId="77777777" w:rsidR="001D338F" w:rsidRPr="00440B75" w:rsidRDefault="001D338F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2C0CFEA7" w14:textId="6DF6C235" w:rsidR="001D338F" w:rsidRPr="00625441" w:rsidRDefault="001D338F" w:rsidP="001D338F">
            <w:pPr>
              <w:spacing w:after="0" w:line="240" w:lineRule="auto"/>
              <w:ind w:firstLine="0"/>
            </w:pPr>
            <w:proofErr w:type="spellStart"/>
            <w:r w:rsidRPr="00625441">
              <w:t>num_parallel_tree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09921DD2" w14:textId="2E85592D" w:rsidR="001D338F" w:rsidRPr="00625441" w:rsidRDefault="001D338F" w:rsidP="001D338F">
            <w:pPr>
              <w:spacing w:after="0" w:line="240" w:lineRule="auto"/>
              <w:ind w:firstLine="0"/>
              <w:jc w:val="center"/>
            </w:pPr>
            <w:r>
              <w:rPr>
                <w:lang w:val="en-US"/>
              </w:rPr>
              <w:t>10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458EA9E6" w14:textId="4CBAD8CE" w:rsidR="001D338F" w:rsidRPr="00625441" w:rsidRDefault="001D338F" w:rsidP="001D338F">
            <w:pPr>
              <w:spacing w:after="0" w:line="240" w:lineRule="auto"/>
              <w:ind w:firstLine="0"/>
              <w:jc w:val="center"/>
            </w:pPr>
            <w:r>
              <w:rPr>
                <w:lang w:val="en-US"/>
              </w:rPr>
              <w:t>10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0D18C7A1" w14:textId="371C3F49" w:rsidR="001D338F" w:rsidRPr="00625441" w:rsidRDefault="001D338F" w:rsidP="001D338F">
            <w:pPr>
              <w:spacing w:after="0" w:line="240" w:lineRule="auto"/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0AAF349F" w14:textId="51B4B54D" w:rsidR="001D338F" w:rsidRPr="00625441" w:rsidRDefault="001D338F" w:rsidP="001D338F">
            <w:pPr>
              <w:spacing w:after="0" w:line="240" w:lineRule="auto"/>
              <w:ind w:firstLine="0"/>
              <w:jc w:val="center"/>
            </w:pPr>
            <w:r>
              <w:rPr>
                <w:lang w:val="en-US"/>
              </w:rPr>
              <w:t>1</w:t>
            </w:r>
          </w:p>
        </w:tc>
      </w:tr>
      <w:tr w:rsidR="001D338F" w14:paraId="0B2F9F68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4DBF63CD" w14:textId="77777777" w:rsidR="001D338F" w:rsidRPr="00440B75" w:rsidRDefault="001D338F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426491DB" w14:textId="3D0302AB" w:rsidR="001D338F" w:rsidRPr="00625441" w:rsidRDefault="001D338F" w:rsidP="001D338F">
            <w:pPr>
              <w:spacing w:after="0" w:line="240" w:lineRule="auto"/>
              <w:ind w:firstLine="0"/>
            </w:pPr>
            <w:proofErr w:type="spellStart"/>
            <w:r w:rsidRPr="00625441">
              <w:t>n_estimators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273C44FE" w14:textId="378A2234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4E2F9439" w14:textId="494EF4B0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12562148" w14:textId="750DEEEF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0D478114" w14:textId="32942F5A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1D338F" w14:paraId="483344BC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4585050B" w14:textId="77777777" w:rsidR="001D338F" w:rsidRPr="00440B75" w:rsidRDefault="001D338F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1B1F4C58" w14:textId="71E0C3E0" w:rsidR="001D338F" w:rsidRPr="00625441" w:rsidRDefault="001D338F" w:rsidP="001D338F">
            <w:pPr>
              <w:spacing w:after="0" w:line="240" w:lineRule="auto"/>
              <w:ind w:firstLine="0"/>
            </w:pPr>
            <w:proofErr w:type="spellStart"/>
            <w:r w:rsidRPr="00625441">
              <w:t>max_depth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1AC07B2D" w14:textId="56C75193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65423175" w14:textId="37914F24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3770339D" w14:textId="5C95F0A4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900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6678ED44" w14:textId="7F3DB83D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900</w:t>
            </w:r>
          </w:p>
        </w:tc>
      </w:tr>
      <w:tr w:rsidR="001D338F" w14:paraId="6E5BA04E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27F0D5F8" w14:textId="77777777" w:rsidR="001D338F" w:rsidRPr="00440B75" w:rsidRDefault="001D338F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5D4D5665" w14:textId="4C21C5D3" w:rsidR="001D338F" w:rsidRPr="00625441" w:rsidRDefault="001D338F" w:rsidP="001D338F">
            <w:pPr>
              <w:spacing w:after="0" w:line="240" w:lineRule="auto"/>
              <w:ind w:firstLine="0"/>
            </w:pPr>
            <w:proofErr w:type="spellStart"/>
            <w:r w:rsidRPr="00625441">
              <w:t>learning_rate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7AF84F95" w14:textId="46AF024C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231200BD" w14:textId="42F804DC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04B32503" w14:textId="3FDF514D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679F891A" w14:textId="753EC798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</w:tr>
      <w:tr w:rsidR="001D338F" w14:paraId="239344CC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38AC15BA" w14:textId="77777777" w:rsidR="001D338F" w:rsidRPr="00440B75" w:rsidRDefault="001D338F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3CCA49ED" w14:textId="63C30A84" w:rsidR="001D338F" w:rsidRPr="00625441" w:rsidRDefault="001D338F" w:rsidP="001D338F">
            <w:pPr>
              <w:spacing w:after="0" w:line="240" w:lineRule="auto"/>
              <w:ind w:firstLine="0"/>
            </w:pPr>
            <w:proofErr w:type="spellStart"/>
            <w:r w:rsidRPr="00625441">
              <w:t>reg_alpha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3782DC45" w14:textId="4C7763F0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32490E5F" w14:textId="1B41BCF1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0.15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37B91B0B" w14:textId="43FA195B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534F483E" w14:textId="6CAB8D8D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1D338F" w14:paraId="0B16124E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7D7BF1BB" w14:textId="77777777" w:rsidR="001D338F" w:rsidRPr="00440B75" w:rsidRDefault="001D338F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16F585CD" w14:textId="68C8E7F7" w:rsidR="001D338F" w:rsidRPr="00625441" w:rsidRDefault="001D338F" w:rsidP="001D338F">
            <w:pPr>
              <w:spacing w:after="0" w:line="240" w:lineRule="auto"/>
              <w:ind w:firstLine="0"/>
            </w:pPr>
            <w:proofErr w:type="spellStart"/>
            <w:r w:rsidRPr="00625441">
              <w:t>reg_lambda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641ACE7B" w14:textId="7E77E051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737029AF" w14:textId="57E591B7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0.15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30FC1915" w14:textId="1D13F0ED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525B13DE" w14:textId="210E669A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1D338F" w14:paraId="1F24A100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0A1591AC" w14:textId="77777777" w:rsidR="001D338F" w:rsidRPr="00440B75" w:rsidRDefault="001D338F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78821BDE" w14:textId="5B414E25" w:rsidR="001D338F" w:rsidRPr="00625441" w:rsidRDefault="001D338F" w:rsidP="001D338F">
            <w:pPr>
              <w:spacing w:after="0" w:line="240" w:lineRule="auto"/>
              <w:ind w:firstLine="0"/>
            </w:pPr>
            <w:proofErr w:type="spellStart"/>
            <w:r w:rsidRPr="00625441">
              <w:t>colsample_bytree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3274102E" w14:textId="735FD6C7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299D8A5B" w14:textId="3EBF7B5E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1BD19024" w14:textId="52EC8E5A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519368B4" w14:textId="581DFE4B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D338F" w14:paraId="621A39CB" w14:textId="77777777" w:rsidTr="001D338F">
        <w:trPr>
          <w:trHeight w:val="240"/>
          <w:jc w:val="center"/>
        </w:trPr>
        <w:tc>
          <w:tcPr>
            <w:tcW w:w="2689" w:type="dxa"/>
            <w:vMerge/>
            <w:tcMar>
              <w:top w:w="85" w:type="dxa"/>
              <w:bottom w:w="85" w:type="dxa"/>
            </w:tcMar>
            <w:vAlign w:val="center"/>
          </w:tcPr>
          <w:p w14:paraId="0368D25F" w14:textId="77777777" w:rsidR="001D338F" w:rsidRPr="00440B75" w:rsidRDefault="001D338F" w:rsidP="001D338F">
            <w:pPr>
              <w:spacing w:after="0" w:line="240" w:lineRule="auto"/>
              <w:ind w:firstLine="0"/>
              <w:jc w:val="center"/>
            </w:pPr>
          </w:p>
        </w:tc>
        <w:tc>
          <w:tcPr>
            <w:tcW w:w="2127" w:type="dxa"/>
            <w:tcMar>
              <w:top w:w="85" w:type="dxa"/>
              <w:bottom w:w="85" w:type="dxa"/>
            </w:tcMar>
          </w:tcPr>
          <w:p w14:paraId="675B266E" w14:textId="23281962" w:rsidR="001D338F" w:rsidRPr="00625441" w:rsidRDefault="001D338F" w:rsidP="001D338F">
            <w:pPr>
              <w:spacing w:after="0" w:line="240" w:lineRule="auto"/>
              <w:ind w:firstLine="0"/>
            </w:pPr>
            <w:proofErr w:type="spellStart"/>
            <w:r w:rsidRPr="00541A00">
              <w:t>colsample_bylevel</w:t>
            </w:r>
            <w:proofErr w:type="spellEnd"/>
          </w:p>
        </w:tc>
        <w:tc>
          <w:tcPr>
            <w:tcW w:w="992" w:type="dxa"/>
            <w:tcMar>
              <w:top w:w="85" w:type="dxa"/>
              <w:bottom w:w="85" w:type="dxa"/>
            </w:tcMar>
            <w:vAlign w:val="center"/>
          </w:tcPr>
          <w:p w14:paraId="2EDE3256" w14:textId="54628903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59" w:type="dxa"/>
            <w:tcMar>
              <w:top w:w="85" w:type="dxa"/>
              <w:bottom w:w="85" w:type="dxa"/>
            </w:tcMar>
            <w:vAlign w:val="center"/>
          </w:tcPr>
          <w:p w14:paraId="1D3DE80F" w14:textId="632F0BB5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134" w:type="dxa"/>
            <w:tcMar>
              <w:top w:w="85" w:type="dxa"/>
              <w:bottom w:w="85" w:type="dxa"/>
            </w:tcMar>
            <w:vAlign w:val="center"/>
          </w:tcPr>
          <w:p w14:paraId="6AFC409E" w14:textId="1EE113DF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418" w:type="dxa"/>
            <w:tcMar>
              <w:top w:w="85" w:type="dxa"/>
              <w:bottom w:w="85" w:type="dxa"/>
            </w:tcMar>
            <w:vAlign w:val="center"/>
          </w:tcPr>
          <w:p w14:paraId="6A47DDF0" w14:textId="3BC401D1" w:rsidR="001D338F" w:rsidRDefault="001D338F" w:rsidP="001D338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.2</w:t>
            </w:r>
          </w:p>
        </w:tc>
      </w:tr>
    </w:tbl>
    <w:p w14:paraId="6836F9D3" w14:textId="7EE60E5D" w:rsidR="007E1776" w:rsidRDefault="007E1776" w:rsidP="00755401">
      <w:pPr>
        <w:ind w:firstLine="0"/>
      </w:pPr>
    </w:p>
    <w:p w14:paraId="42CE15EB" w14:textId="5C65A27D" w:rsidR="00004422" w:rsidRDefault="00004422" w:rsidP="00420EBD">
      <w:pPr>
        <w:spacing w:before="240"/>
        <w:ind w:firstLine="0"/>
      </w:pPr>
      <w:r>
        <w:lastRenderedPageBreak/>
        <w:t>Тут</w:t>
      </w:r>
    </w:p>
    <w:p w14:paraId="5B662D5E" w14:textId="4F20EA09" w:rsidR="00004422" w:rsidRPr="001E077F" w:rsidRDefault="00004422" w:rsidP="00004422">
      <w:pPr>
        <w:ind w:firstLine="0"/>
      </w:pPr>
      <w:r>
        <w:tab/>
      </w:r>
      <w:r>
        <w:rPr>
          <w:lang w:val="en-US"/>
        </w:rPr>
        <w:t>GUAD</w:t>
      </w:r>
      <w:r w:rsidRPr="00004422">
        <w:t xml:space="preserve"> </w:t>
      </w:r>
      <w:r>
        <w:rPr>
          <w:lang w:val="en-US"/>
        </w:rPr>
        <w:t>V</w:t>
      </w:r>
      <w:r w:rsidRPr="00004422">
        <w:t xml:space="preserve">1 – </w:t>
      </w:r>
      <w:r>
        <w:t>дані з н</w:t>
      </w:r>
      <w:r w:rsidR="00541A00">
        <w:t>а</w:t>
      </w:r>
      <w:r>
        <w:t xml:space="preserve">бору </w:t>
      </w:r>
      <w:r>
        <w:rPr>
          <w:lang w:val="en-US"/>
        </w:rPr>
        <w:t>CUAD</w:t>
      </w:r>
      <w:r w:rsidRPr="00004422">
        <w:t xml:space="preserve"> </w:t>
      </w:r>
      <w:r>
        <w:rPr>
          <w:lang w:val="en-US"/>
        </w:rPr>
        <w:t>V</w:t>
      </w:r>
      <w:r w:rsidRPr="00004422">
        <w:t>1</w:t>
      </w:r>
      <w:r>
        <w:t xml:space="preserve">, сформовані за класичним </w:t>
      </w:r>
      <w:r w:rsidR="00660FC6">
        <w:rPr>
          <w:lang w:val="en-US"/>
        </w:rPr>
        <w:t>p</w:t>
      </w:r>
      <w:r>
        <w:rPr>
          <w:lang w:val="en-US"/>
        </w:rPr>
        <w:t>ointwise</w:t>
      </w:r>
      <w:r w:rsidRPr="00004422">
        <w:t xml:space="preserve"> </w:t>
      </w:r>
      <w:r>
        <w:t>підходом</w:t>
      </w:r>
      <w:r w:rsidR="001E077F" w:rsidRPr="001E077F">
        <w:t>.</w:t>
      </w:r>
    </w:p>
    <w:p w14:paraId="07A2589E" w14:textId="36CDAFE5" w:rsidR="00004422" w:rsidRPr="001E077F" w:rsidRDefault="00004422" w:rsidP="00004422">
      <w:pPr>
        <w:ind w:firstLine="0"/>
      </w:pPr>
      <w:r>
        <w:tab/>
      </w:r>
      <w:r>
        <w:rPr>
          <w:lang w:val="en-US"/>
        </w:rPr>
        <w:t>CUAD</w:t>
      </w:r>
      <w:r w:rsidRPr="00004422">
        <w:t xml:space="preserve"> </w:t>
      </w:r>
      <w:r>
        <w:rPr>
          <w:lang w:val="en-US"/>
        </w:rPr>
        <w:t>V</w:t>
      </w:r>
      <w:r w:rsidRPr="00004422">
        <w:t xml:space="preserve">1 </w:t>
      </w:r>
      <w:r>
        <w:rPr>
          <w:lang w:val="en-US"/>
        </w:rPr>
        <w:t>Concurrent</w:t>
      </w:r>
      <w:r w:rsidRPr="00004422">
        <w:t xml:space="preserve"> - </w:t>
      </w:r>
      <w:r>
        <w:t xml:space="preserve">дані з набору </w:t>
      </w:r>
      <w:r>
        <w:rPr>
          <w:lang w:val="en-US"/>
        </w:rPr>
        <w:t>CUAD</w:t>
      </w:r>
      <w:r w:rsidRPr="00004422">
        <w:t xml:space="preserve"> </w:t>
      </w:r>
      <w:r>
        <w:rPr>
          <w:lang w:val="en-US"/>
        </w:rPr>
        <w:t>V</w:t>
      </w:r>
      <w:r w:rsidRPr="00004422">
        <w:t>1</w:t>
      </w:r>
      <w:r>
        <w:t xml:space="preserve">, сформовані за </w:t>
      </w:r>
      <w:r w:rsidR="00AB065A">
        <w:t>конкурентним</w:t>
      </w:r>
      <w:r>
        <w:t xml:space="preserve"> підходом</w:t>
      </w:r>
      <w:r w:rsidR="001E077F" w:rsidRPr="001E077F">
        <w:t>.</w:t>
      </w:r>
    </w:p>
    <w:p w14:paraId="09DF5F7F" w14:textId="10F26D84" w:rsidR="00004422" w:rsidRPr="001E077F" w:rsidRDefault="00004422" w:rsidP="00004422">
      <w:pPr>
        <w:ind w:firstLine="720"/>
      </w:pPr>
      <w:r>
        <w:rPr>
          <w:lang w:val="en-US"/>
        </w:rPr>
        <w:t>GP</w:t>
      </w:r>
      <w:r w:rsidRPr="00004422">
        <w:t xml:space="preserve"> </w:t>
      </w:r>
      <w:r>
        <w:rPr>
          <w:lang w:val="en-US"/>
        </w:rPr>
        <w:t>Reviews</w:t>
      </w:r>
      <w:r w:rsidRPr="00004422">
        <w:t xml:space="preserve"> – </w:t>
      </w:r>
      <w:r>
        <w:t xml:space="preserve">дані з набору </w:t>
      </w:r>
      <w:r>
        <w:rPr>
          <w:lang w:val="en-US"/>
        </w:rPr>
        <w:t>Google</w:t>
      </w:r>
      <w:r w:rsidRPr="00004422">
        <w:t xml:space="preserve"> </w:t>
      </w:r>
      <w:r>
        <w:rPr>
          <w:lang w:val="en-US"/>
        </w:rPr>
        <w:t>Play</w:t>
      </w:r>
      <w:r w:rsidRPr="00004422">
        <w:t xml:space="preserve"> </w:t>
      </w:r>
      <w:r>
        <w:rPr>
          <w:lang w:val="en-US"/>
        </w:rPr>
        <w:t>Reviews</w:t>
      </w:r>
      <w:r>
        <w:t xml:space="preserve">, сформовані за класичним </w:t>
      </w:r>
      <w:r w:rsidR="006E0D02">
        <w:rPr>
          <w:lang w:val="en-US"/>
        </w:rPr>
        <w:t>p</w:t>
      </w:r>
      <w:r>
        <w:rPr>
          <w:lang w:val="en-US"/>
        </w:rPr>
        <w:t>ointwise</w:t>
      </w:r>
      <w:r w:rsidRPr="00004422">
        <w:t xml:space="preserve"> </w:t>
      </w:r>
      <w:r>
        <w:t>підходом</w:t>
      </w:r>
      <w:r w:rsidR="001E077F" w:rsidRPr="001E077F">
        <w:t>.</w:t>
      </w:r>
    </w:p>
    <w:p w14:paraId="595F2EE0" w14:textId="1C7AE457" w:rsidR="00004422" w:rsidRDefault="00004422" w:rsidP="00004422">
      <w:pPr>
        <w:ind w:firstLine="0"/>
      </w:pPr>
      <w:r>
        <w:tab/>
      </w:r>
      <w:r>
        <w:rPr>
          <w:lang w:val="en-US"/>
        </w:rPr>
        <w:t>GP</w:t>
      </w:r>
      <w:r w:rsidRPr="00004422">
        <w:t xml:space="preserve"> </w:t>
      </w:r>
      <w:r>
        <w:rPr>
          <w:lang w:val="en-US"/>
        </w:rPr>
        <w:t>Reviews</w:t>
      </w:r>
      <w:r w:rsidRPr="00004422">
        <w:t xml:space="preserve"> </w:t>
      </w:r>
      <w:r>
        <w:rPr>
          <w:lang w:val="en-US"/>
        </w:rPr>
        <w:t>Concurrent</w:t>
      </w:r>
      <w:r w:rsidRPr="00004422">
        <w:t xml:space="preserve"> - </w:t>
      </w:r>
      <w:r>
        <w:t>дані з набору</w:t>
      </w:r>
      <w:r w:rsidRPr="00004422">
        <w:t xml:space="preserve"> </w:t>
      </w:r>
      <w:r>
        <w:rPr>
          <w:lang w:val="en-US"/>
        </w:rPr>
        <w:t>Google</w:t>
      </w:r>
      <w:r w:rsidRPr="00004422">
        <w:t xml:space="preserve"> </w:t>
      </w:r>
      <w:r>
        <w:rPr>
          <w:lang w:val="en-US"/>
        </w:rPr>
        <w:t>Play</w:t>
      </w:r>
      <w:r w:rsidRPr="00004422">
        <w:t xml:space="preserve"> </w:t>
      </w:r>
      <w:r>
        <w:rPr>
          <w:lang w:val="en-US"/>
        </w:rPr>
        <w:t>Reviews</w:t>
      </w:r>
      <w:r>
        <w:t>, сформовані за</w:t>
      </w:r>
      <w:r w:rsidR="002217A8">
        <w:t xml:space="preserve"> конкурентним підходом</w:t>
      </w:r>
      <w:r w:rsidR="001E077F" w:rsidRPr="001E077F">
        <w:t>.</w:t>
      </w:r>
    </w:p>
    <w:p w14:paraId="09B1254A" w14:textId="4C1113E7" w:rsidR="003111A5" w:rsidRDefault="003111A5" w:rsidP="003111A5">
      <w:r>
        <w:t xml:space="preserve">Для набору даних </w:t>
      </w:r>
      <w:r>
        <w:rPr>
          <w:lang w:val="en-US"/>
        </w:rPr>
        <w:t>CUAD</w:t>
      </w:r>
      <w:r w:rsidRPr="003111A5">
        <w:rPr>
          <w:lang w:val="ru-RU"/>
        </w:rPr>
        <w:t xml:space="preserve"> </w:t>
      </w:r>
      <w:r>
        <w:rPr>
          <w:lang w:val="en-US"/>
        </w:rPr>
        <w:t>V</w:t>
      </w:r>
      <w:r w:rsidRPr="003111A5">
        <w:rPr>
          <w:lang w:val="ru-RU"/>
        </w:rPr>
        <w:t xml:space="preserve">1 </w:t>
      </w:r>
      <w:r>
        <w:t xml:space="preserve">підбір параметрів здійснювався за допомогою процесу </w:t>
      </w:r>
      <m:oMath>
        <m:r>
          <w:rPr>
            <w:rFonts w:ascii="Cambria Math" w:hAnsi="Cambria Math"/>
          </w:rPr>
          <m:t>cross-validation</m:t>
        </m:r>
      </m:oMath>
      <w:r w:rsidRPr="003111A5">
        <w:rPr>
          <w:lang w:val="ru-RU"/>
        </w:rPr>
        <w:t xml:space="preserve"> </w:t>
      </w:r>
      <w:r>
        <w:t xml:space="preserve">з параметром </w:t>
      </w:r>
      <m:oMath>
        <m:r>
          <w:rPr>
            <w:rFonts w:ascii="Cambria Math" w:hAnsi="Cambria Math"/>
          </w:rPr>
          <m:t>k=10</m:t>
        </m:r>
      </m:oMath>
      <w:r w:rsidRPr="003111A5">
        <w:rPr>
          <w:lang w:val="ru-RU"/>
        </w:rPr>
        <w:t xml:space="preserve"> (</w:t>
      </w:r>
      <w:r>
        <w:t>без повторів, оскільки повтори потребують у цьому випадки багато обчислювальних ресурсів).</w:t>
      </w:r>
    </w:p>
    <w:p w14:paraId="4B403D1A" w14:textId="591735C9" w:rsidR="000A659B" w:rsidRDefault="003111A5" w:rsidP="0021051F">
      <w:r>
        <w:t xml:space="preserve">Для набору даних </w:t>
      </w:r>
      <w:r>
        <w:rPr>
          <w:lang w:val="en-US"/>
        </w:rPr>
        <w:t>Google</w:t>
      </w:r>
      <w:r w:rsidRPr="0021051F">
        <w:t xml:space="preserve"> </w:t>
      </w:r>
      <w:r>
        <w:rPr>
          <w:lang w:val="en-US"/>
        </w:rPr>
        <w:t>Play</w:t>
      </w:r>
      <w:r w:rsidRPr="0021051F">
        <w:t xml:space="preserve"> </w:t>
      </w:r>
      <w:r>
        <w:rPr>
          <w:lang w:val="en-US"/>
        </w:rPr>
        <w:t>Reviews</w:t>
      </w:r>
      <w:r w:rsidRPr="0021051F">
        <w:t xml:space="preserve"> </w:t>
      </w:r>
      <w:r w:rsidR="0021051F">
        <w:t xml:space="preserve">підбір параметрів здійснювався за допомогою розбиття набору даних на вибірки для тренування і тестування об’ємом </w:t>
      </w:r>
      <w:r w:rsidR="0021051F" w:rsidRPr="0021051F">
        <w:t>75</w:t>
      </w:r>
      <w:r w:rsidR="0021051F">
        <w:t xml:space="preserve">% і </w:t>
      </w:r>
      <w:r w:rsidR="0021051F" w:rsidRPr="0021051F">
        <w:t>25</w:t>
      </w:r>
      <w:r w:rsidR="0021051F">
        <w:t>% відповідно</w:t>
      </w:r>
      <w:r w:rsidR="0021051F" w:rsidRPr="0021051F">
        <w:t xml:space="preserve"> </w:t>
      </w:r>
      <w:r w:rsidR="0021051F">
        <w:t>від загальної кількості даних у наборі.</w:t>
      </w:r>
    </w:p>
    <w:p w14:paraId="76042B02" w14:textId="33CA6A99" w:rsidR="00364BF2" w:rsidRDefault="00364BF2" w:rsidP="00FB4E12">
      <w:r>
        <w:t>Дані, сформовані за конкурентним підходом, бінаризувались для моделей</w:t>
      </w:r>
      <w:r w:rsidR="00FB4E12">
        <w:t xml:space="preserve"> </w:t>
      </w:r>
      <w:proofErr w:type="spellStart"/>
      <w:r w:rsidRPr="00FB4E12">
        <w:rPr>
          <w:lang w:val="en-US"/>
        </w:rPr>
        <w:t>MultinomialNB</w:t>
      </w:r>
      <w:proofErr w:type="spellEnd"/>
      <w:r w:rsidR="00FB4E12">
        <w:t xml:space="preserve"> і </w:t>
      </w:r>
      <w:proofErr w:type="spellStart"/>
      <w:r w:rsidRPr="006C6D05">
        <w:t>KNeighborsClassifier</w:t>
      </w:r>
      <w:proofErr w:type="spellEnd"/>
      <w:r w:rsidR="00FB4E12">
        <w:t>, оскільки вони, через свою природу, показували значно гірші результати на не бінаризованих даних. Інші ж моделі навпаки, показували кращий результат на не бінаризованих даних, оскільки такі дані містять більше інформації.</w:t>
      </w:r>
    </w:p>
    <w:p w14:paraId="2A1F18B9" w14:textId="41510625" w:rsidR="00924DC5" w:rsidRDefault="00924DC5">
      <w:pPr>
        <w:widowControl/>
        <w:autoSpaceDE/>
        <w:autoSpaceDN/>
        <w:adjustRightInd/>
        <w:spacing w:after="0" w:line="276" w:lineRule="auto"/>
        <w:ind w:firstLine="0"/>
        <w:jc w:val="left"/>
        <w:rPr>
          <w:color w:val="000000" w:themeColor="text1"/>
          <w:szCs w:val="28"/>
        </w:rPr>
      </w:pPr>
    </w:p>
    <w:p w14:paraId="24361A6E" w14:textId="77777777" w:rsidR="001D338F" w:rsidRDefault="001D338F">
      <w:pPr>
        <w:widowControl/>
        <w:autoSpaceDE/>
        <w:autoSpaceDN/>
        <w:adjustRightInd/>
        <w:spacing w:after="0" w:line="276" w:lineRule="auto"/>
        <w:ind w:firstLine="0"/>
        <w:jc w:val="left"/>
        <w:rPr>
          <w:color w:val="000000" w:themeColor="text1"/>
          <w:szCs w:val="28"/>
        </w:rPr>
      </w:pPr>
      <w:r>
        <w:br w:type="page"/>
      </w:r>
    </w:p>
    <w:p w14:paraId="1447FF81" w14:textId="2D6559E3" w:rsidR="00785285" w:rsidRDefault="00785285" w:rsidP="00785285">
      <w:pPr>
        <w:pStyle w:val="Heading3"/>
      </w:pPr>
      <w:bookmarkStart w:id="28" w:name="_Toc106008523"/>
      <w:r>
        <w:lastRenderedPageBreak/>
        <w:t>Порівняння результатів</w:t>
      </w:r>
      <w:bookmarkEnd w:id="28"/>
    </w:p>
    <w:p w14:paraId="725E6062" w14:textId="77777777" w:rsidR="00924DC5" w:rsidRPr="00924DC5" w:rsidRDefault="00924DC5" w:rsidP="00924DC5"/>
    <w:p w14:paraId="22CDF593" w14:textId="1DB957BE" w:rsidR="00785285" w:rsidRDefault="00785285" w:rsidP="00785285">
      <w:r>
        <w:t xml:space="preserve">Оскільки експерименти для кожної моделі на кожному наборі даних відбуваються за процедурою </w:t>
      </w:r>
      <w:r>
        <w:rPr>
          <w:lang w:val="en-US"/>
        </w:rPr>
        <w:t>cross</w:t>
      </w:r>
      <w:r w:rsidRPr="00785285">
        <w:t>-</w:t>
      </w:r>
      <w:r>
        <w:rPr>
          <w:lang w:val="en-US"/>
        </w:rPr>
        <w:t>validation</w:t>
      </w:r>
      <w:r w:rsidRPr="00785285">
        <w:t xml:space="preserve"> </w:t>
      </w:r>
      <w:r>
        <w:t xml:space="preserve">або </w:t>
      </w:r>
      <w:r>
        <w:rPr>
          <w:lang w:val="en-US"/>
        </w:rPr>
        <w:t>repeated</w:t>
      </w:r>
      <w:r w:rsidRPr="00785285">
        <w:t>-</w:t>
      </w:r>
      <w:r>
        <w:rPr>
          <w:lang w:val="en-US"/>
        </w:rPr>
        <w:t>cross</w:t>
      </w:r>
      <w:r w:rsidRPr="00785285">
        <w:t>-</w:t>
      </w:r>
      <w:r>
        <w:rPr>
          <w:lang w:val="en-US"/>
        </w:rPr>
        <w:t>validation</w:t>
      </w:r>
      <w:r>
        <w:t xml:space="preserve">, то в результаті </w:t>
      </w:r>
      <w:r w:rsidR="00907F17">
        <w:t xml:space="preserve">отримуємо не одне значення, а </w:t>
      </w:r>
      <w:r w:rsidR="00025786">
        <w:t>вибірку</w:t>
      </w:r>
      <w:r w:rsidR="00907F17">
        <w:t xml:space="preserve"> значень за кожною метрикою.</w:t>
      </w:r>
    </w:p>
    <w:p w14:paraId="54DD923E" w14:textId="4F6B95EF" w:rsidR="00907F17" w:rsidRDefault="00907F17" w:rsidP="00785285">
      <w:r>
        <w:t xml:space="preserve">Виникає необхідність перевірити, чи середнє значення </w:t>
      </w:r>
      <w:r w:rsidR="00025786">
        <w:t>вибірки однієї з метрик</w:t>
      </w:r>
      <w:r>
        <w:t xml:space="preserve">, отриманої </w:t>
      </w:r>
      <w:r w:rsidR="00025786">
        <w:t>при тестуванні моделі на даних</w:t>
      </w:r>
      <w:r w:rsidR="00C85C82">
        <w:t>,</w:t>
      </w:r>
      <w:r w:rsidR="00025786">
        <w:t xml:space="preserve"> які сформовані за класичним </w:t>
      </w:r>
      <w:r w:rsidR="00660FC6">
        <w:rPr>
          <w:lang w:val="en-US"/>
        </w:rPr>
        <w:t>p</w:t>
      </w:r>
      <w:r w:rsidR="00025786">
        <w:rPr>
          <w:lang w:val="en-US"/>
        </w:rPr>
        <w:t>ointwise</w:t>
      </w:r>
      <w:r w:rsidR="00025786" w:rsidRPr="00025786">
        <w:t xml:space="preserve"> </w:t>
      </w:r>
      <w:r w:rsidR="00025786">
        <w:t>підходом, відрізняється від середнього значення вибірки тієї ж метрики, отриманої при тестуванні тієї ж моделі на даних</w:t>
      </w:r>
      <w:r w:rsidR="00C85C82">
        <w:t>,</w:t>
      </w:r>
      <w:r w:rsidR="00025786">
        <w:t xml:space="preserve"> які сформовані за </w:t>
      </w:r>
      <w:r w:rsidR="00C85C82">
        <w:t>конкурентним</w:t>
      </w:r>
      <w:r w:rsidR="00025786">
        <w:t xml:space="preserve"> підходом.</w:t>
      </w:r>
    </w:p>
    <w:p w14:paraId="544A4386" w14:textId="7791FDEA" w:rsidR="00907F17" w:rsidRPr="001D7302" w:rsidRDefault="00907F17" w:rsidP="00430523">
      <w:pPr>
        <w:spacing w:after="0"/>
      </w:pPr>
      <w:r>
        <w:t xml:space="preserve"> </w:t>
      </w:r>
      <w:r w:rsidR="0088122A">
        <w:t xml:space="preserve">Оскільки не вдалось визначити, що вибірки метрик мають нормальний розподіл, то для порівняння середніх значень таких вибірок було вирішено використовувати непараметричний </w:t>
      </w:r>
      <w:proofErr w:type="spellStart"/>
      <w:r w:rsidR="0046096D" w:rsidRPr="0046096D">
        <w:t>Mann-Whitney</w:t>
      </w:r>
      <w:proofErr w:type="spellEnd"/>
      <w:r w:rsidR="0046096D" w:rsidRPr="0046096D">
        <w:t xml:space="preserve"> U</w:t>
      </w:r>
      <w:r w:rsidR="0046096D" w:rsidRPr="0046096D">
        <w:rPr>
          <w:lang w:val="ru-RU"/>
        </w:rPr>
        <w:t xml:space="preserve"> </w:t>
      </w:r>
      <w:r w:rsidR="0046096D">
        <w:rPr>
          <w:lang w:val="ru-RU"/>
        </w:rPr>
        <w:t xml:space="preserve">тест </w:t>
      </w:r>
      <w:sdt>
        <w:sdtPr>
          <w:rPr>
            <w:lang w:val="ru-RU"/>
          </w:rPr>
          <w:id w:val="-226145158"/>
          <w:citation/>
        </w:sdtPr>
        <w:sdtEndPr/>
        <w:sdtContent>
          <w:r w:rsidR="0046096D">
            <w:rPr>
              <w:lang w:val="ru-RU"/>
            </w:rPr>
            <w:fldChar w:fldCharType="begin"/>
          </w:r>
          <w:r w:rsidR="0046096D">
            <w:instrText xml:space="preserve"> CITATION sci221 \l 1058 </w:instrText>
          </w:r>
          <w:r w:rsidR="0046096D">
            <w:rPr>
              <w:lang w:val="ru-RU"/>
            </w:rPr>
            <w:fldChar w:fldCharType="separate"/>
          </w:r>
          <w:r w:rsidR="0009332E">
            <w:rPr>
              <w:noProof/>
            </w:rPr>
            <w:t>[15]</w:t>
          </w:r>
          <w:r w:rsidR="0046096D">
            <w:rPr>
              <w:lang w:val="ru-RU"/>
            </w:rPr>
            <w:fldChar w:fldCharType="end"/>
          </w:r>
        </w:sdtContent>
      </w:sdt>
      <w:r w:rsidR="0046096D">
        <w:rPr>
          <w:lang w:val="ru-RU"/>
        </w:rPr>
        <w:t>.</w:t>
      </w:r>
      <w:r w:rsidR="00A07C73">
        <w:rPr>
          <w:lang w:val="ru-RU"/>
        </w:rPr>
        <w:t xml:space="preserve"> </w:t>
      </w:r>
      <w:r w:rsidR="00A07C73">
        <w:t xml:space="preserve">Критичне значення для </w:t>
      </w:r>
      <m:oMath>
        <m:r>
          <w:rPr>
            <w:rFonts w:ascii="Cambria Math" w:hAnsi="Cambria Math"/>
          </w:rPr>
          <m:t>p</m:t>
        </m:r>
      </m:oMath>
      <w:r w:rsidR="00A07C73" w:rsidRPr="00A07C73">
        <w:rPr>
          <w:lang w:val="ru-RU"/>
        </w:rPr>
        <w:t>-</w:t>
      </w:r>
      <w:r w:rsidR="00A07C73">
        <w:t xml:space="preserve">значення даного тесту було обрано </w:t>
      </w:r>
      <m:oMath>
        <m:r>
          <w:rPr>
            <w:rFonts w:ascii="Cambria Math" w:hAnsi="Cambria Math"/>
          </w:rPr>
          <m:t>0.05</m:t>
        </m:r>
      </m:oMath>
      <w:r w:rsidR="001D7302">
        <w:t xml:space="preserve"> (якщо отримане </w:t>
      </w:r>
      <m:oMath>
        <m:r>
          <w:rPr>
            <w:rFonts w:ascii="Cambria Math" w:hAnsi="Cambria Math"/>
          </w:rPr>
          <m:t>p</m:t>
        </m:r>
      </m:oMath>
      <w:r w:rsidR="001D7302" w:rsidRPr="001D7302">
        <w:rPr>
          <w:lang w:val="ru-RU"/>
        </w:rPr>
        <w:t>-</w:t>
      </w:r>
      <w:r w:rsidR="001D7302">
        <w:t>значення менше, то гіпотеза про рівність середніх значень вибірок відхиляється).</w:t>
      </w:r>
    </w:p>
    <w:bookmarkEnd w:id="25"/>
    <w:p w14:paraId="5F25DF1B" w14:textId="710239A1" w:rsidR="00C45573" w:rsidRDefault="00C45573" w:rsidP="00430523">
      <w:pPr>
        <w:widowControl/>
        <w:autoSpaceDE/>
        <w:autoSpaceDN/>
        <w:adjustRightInd/>
        <w:spacing w:after="0" w:line="276" w:lineRule="auto"/>
        <w:ind w:firstLine="0"/>
        <w:jc w:val="left"/>
        <w:rPr>
          <w:szCs w:val="32"/>
        </w:rPr>
      </w:pPr>
    </w:p>
    <w:p w14:paraId="38982FF2" w14:textId="4A328314" w:rsidR="00F57FB4" w:rsidRDefault="00F57FB4">
      <w:pPr>
        <w:widowControl/>
        <w:autoSpaceDE/>
        <w:autoSpaceDN/>
        <w:adjustRightInd/>
        <w:spacing w:after="0" w:line="276" w:lineRule="auto"/>
        <w:ind w:firstLine="0"/>
        <w:jc w:val="left"/>
        <w:rPr>
          <w:szCs w:val="32"/>
        </w:rPr>
      </w:pPr>
    </w:p>
    <w:p w14:paraId="1224176B" w14:textId="77777777" w:rsidR="001D338F" w:rsidRDefault="001D338F">
      <w:pPr>
        <w:widowControl/>
        <w:autoSpaceDE/>
        <w:autoSpaceDN/>
        <w:adjustRightInd/>
        <w:spacing w:after="0" w:line="276" w:lineRule="auto"/>
        <w:ind w:firstLine="0"/>
        <w:jc w:val="left"/>
        <w:rPr>
          <w:szCs w:val="32"/>
        </w:rPr>
      </w:pPr>
      <w:r>
        <w:br w:type="page"/>
      </w:r>
    </w:p>
    <w:p w14:paraId="4443CEAE" w14:textId="4AA0B3F2" w:rsidR="00A07C73" w:rsidRDefault="00A442E1" w:rsidP="00C45573">
      <w:pPr>
        <w:pStyle w:val="Heading2"/>
      </w:pPr>
      <w:bookmarkStart w:id="29" w:name="_Toc106008524"/>
      <w:r>
        <w:lastRenderedPageBreak/>
        <w:t>Результати експерименту</w:t>
      </w:r>
      <w:bookmarkEnd w:id="29"/>
    </w:p>
    <w:p w14:paraId="144255F9" w14:textId="5D3B95ED" w:rsidR="000E0FDB" w:rsidRDefault="000E0FDB" w:rsidP="003E0AD9">
      <w:r>
        <w:t xml:space="preserve">Результати експерименту для набору даних </w:t>
      </w:r>
      <w:r>
        <w:rPr>
          <w:lang w:val="en-US"/>
        </w:rPr>
        <w:t>CUAD</w:t>
      </w:r>
      <w:r w:rsidRPr="003D501D">
        <w:rPr>
          <w:lang w:val="ru-RU"/>
        </w:rPr>
        <w:t xml:space="preserve"> </w:t>
      </w:r>
      <w:r>
        <w:rPr>
          <w:lang w:val="en-US"/>
        </w:rPr>
        <w:t>V</w:t>
      </w:r>
      <w:r w:rsidRPr="003D501D">
        <w:rPr>
          <w:lang w:val="ru-RU"/>
        </w:rPr>
        <w:t>1</w:t>
      </w:r>
      <w:r>
        <w:t xml:space="preserve"> наведено у</w:t>
      </w:r>
      <w:r w:rsidR="001E456A">
        <w:t xml:space="preserve"> таблиці </w:t>
      </w:r>
      <w:r w:rsidR="006E29A4">
        <w:t>3</w:t>
      </w:r>
      <w:r w:rsidR="00847209">
        <w:t>.</w:t>
      </w:r>
      <w:r w:rsidR="001E456A">
        <w:t>3</w:t>
      </w:r>
      <w:r>
        <w:t>:</w:t>
      </w:r>
      <w:bookmarkStart w:id="30" w:name="_Ref105757832"/>
    </w:p>
    <w:p w14:paraId="3F68DA83" w14:textId="77777777" w:rsidR="00AB47EE" w:rsidRDefault="00AB47EE" w:rsidP="001D338F"/>
    <w:p w14:paraId="29F6B8F5" w14:textId="5A95C6DF" w:rsidR="00C21506" w:rsidRDefault="000E0FDB" w:rsidP="00F57FB4">
      <w:pPr>
        <w:spacing w:after="0"/>
        <w:rPr>
          <w:color w:val="000000" w:themeColor="text1"/>
          <w:szCs w:val="28"/>
          <w:lang w:val="ru-RU"/>
        </w:rPr>
      </w:pPr>
      <w:bookmarkStart w:id="31" w:name="_Ref105889023"/>
      <w:r w:rsidRPr="0041167D">
        <w:rPr>
          <w:color w:val="000000" w:themeColor="text1"/>
          <w:szCs w:val="28"/>
        </w:rPr>
        <w:t xml:space="preserve">Таблиця </w:t>
      </w:r>
      <w:r>
        <w:rPr>
          <w:color w:val="000000" w:themeColor="text1"/>
          <w:szCs w:val="28"/>
        </w:rPr>
        <w:fldChar w:fldCharType="begin"/>
      </w:r>
      <w:r>
        <w:rPr>
          <w:color w:val="000000" w:themeColor="text1"/>
          <w:szCs w:val="28"/>
        </w:rPr>
        <w:instrText xml:space="preserve"> STYLEREF 1 \s </w:instrText>
      </w:r>
      <w:r>
        <w:rPr>
          <w:color w:val="000000" w:themeColor="text1"/>
          <w:szCs w:val="28"/>
        </w:rPr>
        <w:fldChar w:fldCharType="separate"/>
      </w:r>
      <w:r w:rsidR="001E74B4">
        <w:rPr>
          <w:noProof/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fldChar w:fldCharType="end"/>
      </w:r>
      <w:r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fldChar w:fldCharType="begin"/>
      </w:r>
      <w:r>
        <w:rPr>
          <w:color w:val="000000" w:themeColor="text1"/>
          <w:szCs w:val="28"/>
        </w:rPr>
        <w:instrText xml:space="preserve"> SEQ Таблиця \* ARABIC \s 1 </w:instrText>
      </w:r>
      <w:r>
        <w:rPr>
          <w:color w:val="000000" w:themeColor="text1"/>
          <w:szCs w:val="28"/>
        </w:rPr>
        <w:fldChar w:fldCharType="separate"/>
      </w:r>
      <w:r w:rsidR="001E74B4">
        <w:rPr>
          <w:noProof/>
          <w:color w:val="000000" w:themeColor="text1"/>
          <w:szCs w:val="28"/>
        </w:rPr>
        <w:t>3</w:t>
      </w:r>
      <w:r>
        <w:rPr>
          <w:color w:val="000000" w:themeColor="text1"/>
          <w:szCs w:val="28"/>
        </w:rPr>
        <w:fldChar w:fldCharType="end"/>
      </w:r>
      <w:bookmarkEnd w:id="30"/>
      <w:bookmarkEnd w:id="31"/>
      <w:r w:rsidRPr="00CD5306">
        <w:rPr>
          <w:color w:val="000000" w:themeColor="text1"/>
          <w:szCs w:val="28"/>
          <w:lang w:val="ru-RU"/>
        </w:rPr>
        <w:t xml:space="preserve"> </w:t>
      </w:r>
      <w:r w:rsidR="00556014" w:rsidRPr="00556014">
        <w:rPr>
          <w:color w:val="000000" w:themeColor="text1"/>
          <w:szCs w:val="28"/>
        </w:rPr>
        <w:t>–</w:t>
      </w:r>
      <w:r w:rsidR="00556014">
        <w:rPr>
          <w:color w:val="000000" w:themeColor="text1"/>
          <w:szCs w:val="28"/>
        </w:rPr>
        <w:t xml:space="preserve"> </w:t>
      </w:r>
      <w:r w:rsidRPr="0041167D">
        <w:rPr>
          <w:color w:val="000000" w:themeColor="text1"/>
          <w:szCs w:val="28"/>
        </w:rPr>
        <w:t xml:space="preserve">Результати експерименту. </w:t>
      </w:r>
      <w:r w:rsidRPr="0041167D">
        <w:rPr>
          <w:color w:val="000000" w:themeColor="text1"/>
          <w:szCs w:val="28"/>
          <w:lang w:val="en-US"/>
        </w:rPr>
        <w:t>CUAD</w:t>
      </w:r>
      <w:r w:rsidRPr="0041167D">
        <w:rPr>
          <w:color w:val="000000" w:themeColor="text1"/>
          <w:szCs w:val="28"/>
          <w:lang w:val="ru-RU"/>
        </w:rPr>
        <w:t xml:space="preserve"> </w:t>
      </w:r>
      <w:r w:rsidRPr="0041167D">
        <w:rPr>
          <w:color w:val="000000" w:themeColor="text1"/>
          <w:szCs w:val="28"/>
          <w:lang w:val="en-US"/>
        </w:rPr>
        <w:t>V</w:t>
      </w:r>
      <w:r w:rsidRPr="00CD5306">
        <w:rPr>
          <w:color w:val="000000" w:themeColor="text1"/>
          <w:szCs w:val="28"/>
          <w:lang w:val="ru-RU"/>
        </w:rPr>
        <w:t>1</w:t>
      </w:r>
    </w:p>
    <w:tbl>
      <w:tblPr>
        <w:tblStyle w:val="TableGrid"/>
        <w:tblpPr w:leftFromText="180" w:rightFromText="180" w:vertAnchor="page" w:horzAnchor="margin" w:tblpY="4867"/>
        <w:tblW w:w="9634" w:type="dxa"/>
        <w:tblLook w:val="04A0" w:firstRow="1" w:lastRow="0" w:firstColumn="1" w:lastColumn="0" w:noHBand="0" w:noVBand="1"/>
      </w:tblPr>
      <w:tblGrid>
        <w:gridCol w:w="2957"/>
        <w:gridCol w:w="1695"/>
        <w:gridCol w:w="1711"/>
        <w:gridCol w:w="1712"/>
        <w:gridCol w:w="1559"/>
      </w:tblGrid>
      <w:tr w:rsidR="003E0AD9" w14:paraId="5F941A12" w14:textId="77777777" w:rsidTr="003E0AD9">
        <w:tc>
          <w:tcPr>
            <w:tcW w:w="2957" w:type="dxa"/>
            <w:tcMar>
              <w:top w:w="108" w:type="dxa"/>
              <w:bottom w:w="108" w:type="dxa"/>
            </w:tcMar>
            <w:vAlign w:val="center"/>
          </w:tcPr>
          <w:p w14:paraId="5B50C067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szCs w:val="28"/>
              </w:rPr>
              <w:t>Модель</w:t>
            </w:r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43F204B0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kern w:val="24"/>
                <w:szCs w:val="28"/>
                <w:lang w:eastAsia="en-US"/>
              </w:rPr>
            </w:pPr>
            <w:r w:rsidRPr="004F5155">
              <w:rPr>
                <w:color w:val="000000" w:themeColor="text1"/>
                <w:kern w:val="24"/>
                <w:szCs w:val="28"/>
                <w:lang w:eastAsia="en-US"/>
              </w:rPr>
              <w:t>Метрики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36AAA28A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kern w:val="24"/>
                <w:szCs w:val="28"/>
                <w:lang w:val="en-US" w:eastAsia="en-US"/>
              </w:rPr>
              <w:t>CUAD V1</w:t>
            </w:r>
          </w:p>
        </w:tc>
        <w:tc>
          <w:tcPr>
            <w:tcW w:w="1712" w:type="dxa"/>
            <w:tcMar>
              <w:top w:w="108" w:type="dxa"/>
              <w:bottom w:w="108" w:type="dxa"/>
            </w:tcMar>
            <w:vAlign w:val="center"/>
          </w:tcPr>
          <w:p w14:paraId="4B2A505D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kern w:val="24"/>
                <w:szCs w:val="28"/>
                <w:lang w:val="en-US" w:eastAsia="en-US"/>
              </w:rPr>
              <w:t>CUAD V</w:t>
            </w:r>
            <w:r w:rsidRPr="004F5155">
              <w:rPr>
                <w:color w:val="000000" w:themeColor="text1"/>
                <w:kern w:val="24"/>
                <w:szCs w:val="28"/>
                <w:lang w:eastAsia="en-US"/>
              </w:rPr>
              <w:t>1</w:t>
            </w:r>
            <w:r w:rsidRPr="004F5155">
              <w:rPr>
                <w:color w:val="000000" w:themeColor="text1"/>
                <w:kern w:val="24"/>
                <w:szCs w:val="28"/>
                <w:lang w:val="en-US" w:eastAsia="en-US"/>
              </w:rPr>
              <w:t xml:space="preserve"> Concurrent</w:t>
            </w:r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3159DD86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kern w:val="24"/>
                <w:szCs w:val="28"/>
                <w:lang w:eastAsia="en-US"/>
              </w:rPr>
            </w:pPr>
            <w:r w:rsidRPr="004F5155">
              <w:rPr>
                <w:color w:val="000000" w:themeColor="text1"/>
                <w:kern w:val="24"/>
                <w:szCs w:val="28"/>
                <w:lang w:val="en-US" w:eastAsia="en-US"/>
              </w:rPr>
              <w:t>p-</w:t>
            </w:r>
            <w:r w:rsidRPr="004F5155">
              <w:rPr>
                <w:color w:val="000000" w:themeColor="text1"/>
                <w:kern w:val="24"/>
                <w:szCs w:val="28"/>
                <w:lang w:eastAsia="en-US"/>
              </w:rPr>
              <w:t>значення</w:t>
            </w:r>
          </w:p>
        </w:tc>
      </w:tr>
      <w:tr w:rsidR="003E0AD9" w14:paraId="1F372352" w14:textId="77777777" w:rsidTr="003E0AD9">
        <w:tc>
          <w:tcPr>
            <w:tcW w:w="2957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4FB90DD0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4F5155">
              <w:rPr>
                <w:szCs w:val="28"/>
                <w:lang w:val="en-US"/>
              </w:rPr>
              <w:t>MultinomialNB</w:t>
            </w:r>
            <w:proofErr w:type="spellEnd"/>
          </w:p>
          <w:p w14:paraId="0953C646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6DEA1982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48E18544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92.5</w:t>
            </w:r>
            <w:r w:rsidRPr="004F5155"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tcMar>
              <w:top w:w="108" w:type="dxa"/>
              <w:bottom w:w="108" w:type="dxa"/>
            </w:tcMar>
            <w:vAlign w:val="center"/>
          </w:tcPr>
          <w:p w14:paraId="0EC2510E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93.3</w:t>
            </w:r>
            <w:r w:rsidRPr="004F5155"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4FAC4746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0.12</m:t>
                </m:r>
              </m:oMath>
            </m:oMathPara>
          </w:p>
        </w:tc>
      </w:tr>
      <w:tr w:rsidR="003E0AD9" w14:paraId="6595C6ED" w14:textId="77777777" w:rsidTr="003E0AD9">
        <w:tc>
          <w:tcPr>
            <w:tcW w:w="2957" w:type="dxa"/>
            <w:vMerge/>
            <w:tcMar>
              <w:top w:w="108" w:type="dxa"/>
              <w:bottom w:w="108" w:type="dxa"/>
            </w:tcMar>
            <w:vAlign w:val="center"/>
          </w:tcPr>
          <w:p w14:paraId="2152C0EE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7EC03084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2E1231CA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96.6</w:t>
            </w:r>
            <w:r w:rsidRPr="004F5155"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FF0000"/>
            <w:tcMar>
              <w:top w:w="108" w:type="dxa"/>
              <w:bottom w:w="108" w:type="dxa"/>
            </w:tcMar>
            <w:vAlign w:val="center"/>
          </w:tcPr>
          <w:p w14:paraId="0B0CD359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95.8</w:t>
            </w:r>
            <w:r w:rsidRPr="004F5155"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0614C352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5e-5</m:t>
                </m:r>
              </m:oMath>
            </m:oMathPara>
          </w:p>
        </w:tc>
      </w:tr>
      <w:tr w:rsidR="003E0AD9" w14:paraId="36D26765" w14:textId="77777777" w:rsidTr="003E0AD9">
        <w:tc>
          <w:tcPr>
            <w:tcW w:w="2957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3DFD5D65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4F5155">
              <w:rPr>
                <w:szCs w:val="28"/>
              </w:rPr>
              <w:t>LogisticRegression</w:t>
            </w:r>
            <w:proofErr w:type="spellEnd"/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3BF4C9BA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38EBBCD6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94</w:t>
            </w:r>
            <w:r w:rsidRPr="004F5155"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92D050"/>
            <w:tcMar>
              <w:top w:w="108" w:type="dxa"/>
              <w:bottom w:w="108" w:type="dxa"/>
            </w:tcMar>
            <w:vAlign w:val="center"/>
          </w:tcPr>
          <w:p w14:paraId="46B83688" w14:textId="77777777" w:rsidR="003E0AD9" w:rsidRPr="004F5155" w:rsidRDefault="003E0AD9" w:rsidP="003E0AD9">
            <w:pPr>
              <w:spacing w:after="0" w:line="240" w:lineRule="auto"/>
              <w:ind w:firstLine="0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96.4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2410E29D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1.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3e-5</m:t>
                </m:r>
              </m:oMath>
            </m:oMathPara>
          </w:p>
        </w:tc>
      </w:tr>
      <w:tr w:rsidR="003E0AD9" w14:paraId="5F83DFF6" w14:textId="77777777" w:rsidTr="003E0AD9">
        <w:tc>
          <w:tcPr>
            <w:tcW w:w="2957" w:type="dxa"/>
            <w:vMerge/>
            <w:tcMar>
              <w:top w:w="108" w:type="dxa"/>
              <w:bottom w:w="108" w:type="dxa"/>
            </w:tcMar>
            <w:vAlign w:val="center"/>
          </w:tcPr>
          <w:p w14:paraId="40D556AC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536ADB2D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45672D42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96.7</w:t>
            </w:r>
            <w:r w:rsidRPr="004F5155"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92D050"/>
            <w:tcMar>
              <w:top w:w="108" w:type="dxa"/>
              <w:bottom w:w="108" w:type="dxa"/>
            </w:tcMar>
            <w:vAlign w:val="center"/>
          </w:tcPr>
          <w:p w14:paraId="224003A3" w14:textId="77777777" w:rsidR="003E0AD9" w:rsidRPr="00750197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99.3 %</w:t>
            </w:r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0CD842B5" w14:textId="77777777" w:rsidR="003E0AD9" w:rsidRPr="00750197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2.2e-19</w:t>
            </w:r>
          </w:p>
        </w:tc>
      </w:tr>
      <w:tr w:rsidR="003E0AD9" w14:paraId="6C5CA99F" w14:textId="77777777" w:rsidTr="003E0AD9">
        <w:tc>
          <w:tcPr>
            <w:tcW w:w="2957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6133C1C6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4F5155">
              <w:rPr>
                <w:szCs w:val="28"/>
              </w:rPr>
              <w:t>KNeighborsClassifier</w:t>
            </w:r>
            <w:proofErr w:type="spellEnd"/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199DA7DE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503DA872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95.7</w:t>
            </w:r>
            <w:r w:rsidRPr="004F5155"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FF0000"/>
            <w:tcMar>
              <w:top w:w="108" w:type="dxa"/>
              <w:bottom w:w="108" w:type="dxa"/>
            </w:tcMar>
            <w:vAlign w:val="center"/>
          </w:tcPr>
          <w:p w14:paraId="6873EB1D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89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420F9F3C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6e-10</m:t>
                </m:r>
              </m:oMath>
            </m:oMathPara>
          </w:p>
        </w:tc>
      </w:tr>
      <w:tr w:rsidR="003E0AD9" w14:paraId="4B391372" w14:textId="77777777" w:rsidTr="003E0AD9">
        <w:tc>
          <w:tcPr>
            <w:tcW w:w="2957" w:type="dxa"/>
            <w:vMerge/>
            <w:tcMar>
              <w:top w:w="108" w:type="dxa"/>
              <w:bottom w:w="108" w:type="dxa"/>
            </w:tcMar>
            <w:vAlign w:val="center"/>
          </w:tcPr>
          <w:p w14:paraId="39E41706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7E540822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78C90113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97.6</w:t>
            </w:r>
            <w:r w:rsidRPr="004F5155"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auto"/>
            <w:tcMar>
              <w:top w:w="108" w:type="dxa"/>
              <w:bottom w:w="108" w:type="dxa"/>
            </w:tcMar>
            <w:vAlign w:val="center"/>
          </w:tcPr>
          <w:p w14:paraId="523B3880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4F5155">
              <w:rPr>
                <w:color w:val="000000" w:themeColor="text1"/>
                <w:szCs w:val="28"/>
                <w:lang w:val="en-US"/>
              </w:rPr>
              <w:t>97</w:t>
            </w:r>
            <w:r w:rsidRPr="004F5155"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44F3776B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6e-2</m:t>
                </m:r>
              </m:oMath>
            </m:oMathPara>
          </w:p>
        </w:tc>
      </w:tr>
      <w:tr w:rsidR="003E0AD9" w14:paraId="05FDF9DD" w14:textId="77777777" w:rsidTr="003E0AD9">
        <w:tc>
          <w:tcPr>
            <w:tcW w:w="2957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67ABD281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7C38AD">
              <w:rPr>
                <w:szCs w:val="28"/>
                <w:lang w:val="en-US"/>
              </w:rPr>
              <w:t>SVC</w:t>
            </w:r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45B793C0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2EAC1461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96.3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auto"/>
            <w:tcMar>
              <w:top w:w="108" w:type="dxa"/>
              <w:bottom w:w="108" w:type="dxa"/>
            </w:tcMar>
            <w:vAlign w:val="center"/>
          </w:tcPr>
          <w:p w14:paraId="1A9688BC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96.2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1C085051" w14:textId="77777777" w:rsidR="003E0AD9" w:rsidRPr="004F5155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7.1e-1</m:t>
                </m:r>
              </m:oMath>
            </m:oMathPara>
          </w:p>
        </w:tc>
      </w:tr>
      <w:tr w:rsidR="003E0AD9" w14:paraId="4157CC4A" w14:textId="77777777" w:rsidTr="003E0AD9">
        <w:tc>
          <w:tcPr>
            <w:tcW w:w="2957" w:type="dxa"/>
            <w:vMerge/>
            <w:tcMar>
              <w:top w:w="108" w:type="dxa"/>
              <w:bottom w:w="108" w:type="dxa"/>
            </w:tcMar>
            <w:vAlign w:val="center"/>
          </w:tcPr>
          <w:p w14:paraId="7B673CDE" w14:textId="77777777" w:rsidR="003E0AD9" w:rsidRPr="007C38AD" w:rsidRDefault="003E0AD9" w:rsidP="003E0AD9">
            <w:pPr>
              <w:spacing w:after="0" w:line="240" w:lineRule="auto"/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42970995" w14:textId="77777777" w:rsidR="003E0AD9" w:rsidRPr="007C38AD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37577990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99.2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auto"/>
            <w:tcMar>
              <w:top w:w="108" w:type="dxa"/>
              <w:bottom w:w="108" w:type="dxa"/>
            </w:tcMar>
            <w:vAlign w:val="center"/>
          </w:tcPr>
          <w:p w14:paraId="31DF5A63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99.2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609B4FF8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1.0</m:t>
                </m:r>
              </m:oMath>
            </m:oMathPara>
          </w:p>
        </w:tc>
      </w:tr>
      <w:tr w:rsidR="003E0AD9" w14:paraId="564B019B" w14:textId="77777777" w:rsidTr="003E0AD9">
        <w:tc>
          <w:tcPr>
            <w:tcW w:w="2957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6044FBA3" w14:textId="77777777" w:rsidR="003E0AD9" w:rsidRPr="007C38AD" w:rsidRDefault="003E0AD9" w:rsidP="003E0AD9">
            <w:pPr>
              <w:spacing w:after="0" w:line="240" w:lineRule="auto"/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7C38AD">
              <w:rPr>
                <w:szCs w:val="28"/>
              </w:rPr>
              <w:t>DecisionTreeClassifier</w:t>
            </w:r>
            <w:proofErr w:type="spellEnd"/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5176845D" w14:textId="77777777" w:rsidR="003E0AD9" w:rsidRPr="007C38AD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4AC0D00E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94.2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FF0000"/>
            <w:tcMar>
              <w:top w:w="108" w:type="dxa"/>
              <w:bottom w:w="108" w:type="dxa"/>
            </w:tcMar>
            <w:vAlign w:val="center"/>
          </w:tcPr>
          <w:p w14:paraId="61FA94FB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92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6532509A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1.2e-2</m:t>
                </m:r>
              </m:oMath>
            </m:oMathPara>
          </w:p>
        </w:tc>
      </w:tr>
      <w:tr w:rsidR="003E0AD9" w14:paraId="11E868C1" w14:textId="77777777" w:rsidTr="003E0AD9">
        <w:tc>
          <w:tcPr>
            <w:tcW w:w="2957" w:type="dxa"/>
            <w:vMerge/>
            <w:tcMar>
              <w:top w:w="108" w:type="dxa"/>
              <w:bottom w:w="108" w:type="dxa"/>
            </w:tcMar>
            <w:vAlign w:val="center"/>
          </w:tcPr>
          <w:p w14:paraId="16897319" w14:textId="77777777" w:rsidR="003E0AD9" w:rsidRPr="007C38AD" w:rsidRDefault="003E0AD9" w:rsidP="003E0AD9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32114D1D" w14:textId="77777777" w:rsidR="003E0AD9" w:rsidRPr="007C38AD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5CC832DE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98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FF0000"/>
            <w:tcMar>
              <w:top w:w="108" w:type="dxa"/>
              <w:bottom w:w="108" w:type="dxa"/>
            </w:tcMar>
            <w:vAlign w:val="center"/>
          </w:tcPr>
          <w:p w14:paraId="0754469E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96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4725D851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3.6e-9</m:t>
                </m:r>
              </m:oMath>
            </m:oMathPara>
          </w:p>
        </w:tc>
      </w:tr>
      <w:tr w:rsidR="003E0AD9" w14:paraId="1C986218" w14:textId="77777777" w:rsidTr="003E0AD9">
        <w:tc>
          <w:tcPr>
            <w:tcW w:w="2957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1C0778FA" w14:textId="77777777" w:rsidR="003E0AD9" w:rsidRPr="007C38AD" w:rsidRDefault="003E0AD9" w:rsidP="003E0AD9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  <w:bookmarkStart w:id="32" w:name="_Hlk105858173"/>
            <w:proofErr w:type="spellStart"/>
            <w:r w:rsidRPr="007C38AD">
              <w:rPr>
                <w:szCs w:val="28"/>
              </w:rPr>
              <w:t>XGBClassifier</w:t>
            </w:r>
            <w:bookmarkEnd w:id="32"/>
            <w:proofErr w:type="spellEnd"/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65B8BF86" w14:textId="77777777" w:rsidR="003E0AD9" w:rsidRPr="007C38AD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7B985410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96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auto"/>
            <w:tcMar>
              <w:top w:w="108" w:type="dxa"/>
              <w:bottom w:w="108" w:type="dxa"/>
            </w:tcMar>
            <w:vAlign w:val="center"/>
          </w:tcPr>
          <w:p w14:paraId="1DDDE898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94.9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6530CF95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1e-1</m:t>
                </m:r>
              </m:oMath>
            </m:oMathPara>
          </w:p>
        </w:tc>
      </w:tr>
      <w:tr w:rsidR="003E0AD9" w14:paraId="6AD3ACAB" w14:textId="77777777" w:rsidTr="003E0AD9">
        <w:tc>
          <w:tcPr>
            <w:tcW w:w="2957" w:type="dxa"/>
            <w:vMerge/>
            <w:tcMar>
              <w:top w:w="108" w:type="dxa"/>
              <w:bottom w:w="108" w:type="dxa"/>
            </w:tcMar>
            <w:vAlign w:val="center"/>
          </w:tcPr>
          <w:p w14:paraId="1CF7F9D4" w14:textId="77777777" w:rsidR="003E0AD9" w:rsidRPr="007C38AD" w:rsidRDefault="003E0AD9" w:rsidP="003E0AD9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695" w:type="dxa"/>
            <w:tcMar>
              <w:top w:w="108" w:type="dxa"/>
              <w:bottom w:w="108" w:type="dxa"/>
            </w:tcMar>
            <w:vAlign w:val="center"/>
          </w:tcPr>
          <w:p w14:paraId="7037FBF3" w14:textId="77777777" w:rsidR="003E0AD9" w:rsidRPr="007C38AD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711" w:type="dxa"/>
            <w:tcMar>
              <w:top w:w="108" w:type="dxa"/>
              <w:bottom w:w="108" w:type="dxa"/>
            </w:tcMar>
            <w:vAlign w:val="center"/>
          </w:tcPr>
          <w:p w14:paraId="2EC9937D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99.4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712" w:type="dxa"/>
            <w:shd w:val="clear" w:color="auto" w:fill="FF0000"/>
            <w:tcMar>
              <w:top w:w="108" w:type="dxa"/>
              <w:bottom w:w="108" w:type="dxa"/>
            </w:tcMar>
            <w:vAlign w:val="center"/>
          </w:tcPr>
          <w:p w14:paraId="062BDFC8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>
              <w:rPr>
                <w:color w:val="000000" w:themeColor="text1"/>
                <w:szCs w:val="28"/>
                <w:lang w:val="en-US"/>
              </w:rPr>
              <w:t>98.6</w:t>
            </w:r>
            <w:r>
              <w:rPr>
                <w:color w:val="000000" w:themeColor="text1"/>
                <w:szCs w:val="28"/>
              </w:rPr>
              <w:t xml:space="preserve"> %</w:t>
            </w:r>
          </w:p>
        </w:tc>
        <w:tc>
          <w:tcPr>
            <w:tcW w:w="1559" w:type="dxa"/>
            <w:tcMar>
              <w:top w:w="108" w:type="dxa"/>
              <w:bottom w:w="108" w:type="dxa"/>
            </w:tcMar>
            <w:vAlign w:val="center"/>
          </w:tcPr>
          <w:p w14:paraId="5C34A610" w14:textId="77777777" w:rsidR="003E0AD9" w:rsidRDefault="003E0AD9" w:rsidP="003E0AD9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2.3e-7</m:t>
                </m:r>
              </m:oMath>
            </m:oMathPara>
          </w:p>
        </w:tc>
      </w:tr>
    </w:tbl>
    <w:p w14:paraId="2DD1A138" w14:textId="498ADE78" w:rsidR="000E0FDB" w:rsidRDefault="000E0FDB" w:rsidP="00430523">
      <w:pPr>
        <w:ind w:firstLine="0"/>
      </w:pPr>
    </w:p>
    <w:p w14:paraId="1B82CD20" w14:textId="05878CCB" w:rsidR="002104A9" w:rsidRPr="001E456A" w:rsidRDefault="009D0F7F" w:rsidP="001E456A">
      <w:pPr>
        <w:rPr>
          <w:rFonts w:ascii="Arial" w:eastAsia="Arial" w:hAnsi="Arial" w:cs="Arial"/>
          <w:sz w:val="22"/>
          <w:szCs w:val="22"/>
          <w:lang w:val="ru-RU" w:eastAsia="en-US"/>
        </w:rPr>
      </w:pPr>
      <w:r>
        <w:t>Результати експерименту для набору даних</w:t>
      </w:r>
      <w:r w:rsidRPr="009D0F7F">
        <w:rPr>
          <w:lang w:val="ru-RU"/>
        </w:rPr>
        <w:t xml:space="preserve"> </w:t>
      </w:r>
      <w:r>
        <w:rPr>
          <w:lang w:val="en-US"/>
        </w:rPr>
        <w:t>Google</w:t>
      </w:r>
      <w:r w:rsidRPr="009D0F7F">
        <w:rPr>
          <w:lang w:val="ru-RU"/>
        </w:rPr>
        <w:t xml:space="preserve"> </w:t>
      </w:r>
      <w:r>
        <w:rPr>
          <w:lang w:val="en-US"/>
        </w:rPr>
        <w:t>Play</w:t>
      </w:r>
      <w:r w:rsidRPr="009D0F7F">
        <w:rPr>
          <w:lang w:val="ru-RU"/>
        </w:rPr>
        <w:t xml:space="preserve"> </w:t>
      </w:r>
      <w:r>
        <w:rPr>
          <w:lang w:val="en-US"/>
        </w:rPr>
        <w:t>Reviews</w:t>
      </w:r>
      <w:r w:rsidRPr="009D0F7F">
        <w:rPr>
          <w:lang w:val="ru-RU"/>
        </w:rPr>
        <w:t xml:space="preserve"> </w:t>
      </w:r>
      <w:r>
        <w:t xml:space="preserve"> наведено у</w:t>
      </w:r>
      <w:r w:rsidR="00C35C0F">
        <w:t xml:space="preserve"> </w:t>
      </w:r>
      <w:r w:rsidR="001E456A">
        <w:t xml:space="preserve">таблиці </w:t>
      </w:r>
      <w:r w:rsidR="006E29A4">
        <w:t>3</w:t>
      </w:r>
      <w:r w:rsidR="001E456A">
        <w:t>.4:</w:t>
      </w:r>
    </w:p>
    <w:p w14:paraId="1248E48E" w14:textId="77777777" w:rsidR="00750197" w:rsidRDefault="00750197" w:rsidP="00430523"/>
    <w:tbl>
      <w:tblPr>
        <w:tblStyle w:val="TableGrid"/>
        <w:tblpPr w:leftFromText="180" w:rightFromText="180" w:vertAnchor="page" w:horzAnchor="margin" w:tblpY="2387"/>
        <w:tblW w:w="10060" w:type="dxa"/>
        <w:tblLook w:val="04A0" w:firstRow="1" w:lastRow="0" w:firstColumn="1" w:lastColumn="0" w:noHBand="0" w:noVBand="1"/>
      </w:tblPr>
      <w:tblGrid>
        <w:gridCol w:w="2972"/>
        <w:gridCol w:w="1733"/>
        <w:gridCol w:w="1811"/>
        <w:gridCol w:w="1843"/>
        <w:gridCol w:w="1701"/>
      </w:tblGrid>
      <w:tr w:rsidR="001D338F" w14:paraId="0FF99735" w14:textId="77777777" w:rsidTr="001D338F">
        <w:tc>
          <w:tcPr>
            <w:tcW w:w="2972" w:type="dxa"/>
            <w:tcMar>
              <w:top w:w="108" w:type="dxa"/>
              <w:bottom w:w="108" w:type="dxa"/>
            </w:tcMar>
            <w:vAlign w:val="center"/>
          </w:tcPr>
          <w:p w14:paraId="6B798595" w14:textId="77777777" w:rsidR="001D338F" w:rsidRPr="007C38AD" w:rsidRDefault="001D338F" w:rsidP="001D338F">
            <w:pPr>
              <w:spacing w:after="0" w:line="240" w:lineRule="auto"/>
              <w:ind w:left="-107" w:firstLine="107"/>
              <w:jc w:val="center"/>
              <w:rPr>
                <w:color w:val="000000" w:themeColor="text1"/>
                <w:szCs w:val="28"/>
              </w:rPr>
            </w:pPr>
            <w:bookmarkStart w:id="33" w:name="_Ref105756856"/>
            <w:r w:rsidRPr="007C38AD">
              <w:rPr>
                <w:color w:val="000000" w:themeColor="text1"/>
                <w:szCs w:val="28"/>
              </w:rPr>
              <w:lastRenderedPageBreak/>
              <w:t>Модель</w:t>
            </w:r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3006A03D" w14:textId="77777777" w:rsidR="001D338F" w:rsidRPr="007C38AD" w:rsidRDefault="001D338F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kern w:val="24"/>
                <w:szCs w:val="28"/>
                <w:lang w:eastAsia="en-US"/>
              </w:rPr>
            </w:pPr>
            <w:r w:rsidRPr="007C38AD">
              <w:rPr>
                <w:color w:val="000000" w:themeColor="text1"/>
                <w:kern w:val="24"/>
                <w:szCs w:val="28"/>
                <w:lang w:eastAsia="en-US"/>
              </w:rPr>
              <w:t>Метрики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093E086C" w14:textId="67FFF4CC" w:rsidR="001D338F" w:rsidRPr="007C38AD" w:rsidRDefault="003F3003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kern w:val="24"/>
                <w:szCs w:val="28"/>
                <w:lang w:val="en-US" w:eastAsia="en-US"/>
              </w:rPr>
              <w:t>GP Reviews</w:t>
            </w:r>
          </w:p>
        </w:tc>
        <w:tc>
          <w:tcPr>
            <w:tcW w:w="1843" w:type="dxa"/>
            <w:tcMar>
              <w:top w:w="108" w:type="dxa"/>
              <w:bottom w:w="108" w:type="dxa"/>
            </w:tcMar>
            <w:vAlign w:val="center"/>
          </w:tcPr>
          <w:p w14:paraId="2BD5DCEB" w14:textId="3B0CE385" w:rsidR="001D338F" w:rsidRPr="007C38AD" w:rsidRDefault="003F3003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kern w:val="24"/>
                <w:szCs w:val="28"/>
                <w:lang w:val="en-US" w:eastAsia="en-US"/>
              </w:rPr>
              <w:t>GP Reviews</w:t>
            </w:r>
            <w:r w:rsidR="001D338F" w:rsidRPr="007C38AD">
              <w:rPr>
                <w:color w:val="000000" w:themeColor="text1"/>
                <w:kern w:val="24"/>
                <w:szCs w:val="28"/>
                <w:lang w:val="en-US" w:eastAsia="en-US"/>
              </w:rPr>
              <w:t xml:space="preserve"> Concurrent</w:t>
            </w:r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4688FA5D" w14:textId="77777777" w:rsidR="001D338F" w:rsidRPr="004E0186" w:rsidRDefault="001D338F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kern w:val="24"/>
                <w:szCs w:val="28"/>
                <w:lang w:eastAsia="en-US"/>
              </w:rPr>
            </w:pPr>
            <w:r w:rsidRPr="007C38AD">
              <w:rPr>
                <w:color w:val="000000" w:themeColor="text1"/>
                <w:kern w:val="24"/>
                <w:szCs w:val="28"/>
                <w:lang w:val="en-US" w:eastAsia="en-US"/>
              </w:rPr>
              <w:t>p-</w:t>
            </w:r>
            <w:r>
              <w:rPr>
                <w:color w:val="000000" w:themeColor="text1"/>
                <w:kern w:val="24"/>
                <w:szCs w:val="28"/>
                <w:lang w:eastAsia="en-US"/>
              </w:rPr>
              <w:t>значення</w:t>
            </w:r>
          </w:p>
        </w:tc>
      </w:tr>
      <w:tr w:rsidR="001D338F" w14:paraId="64617602" w14:textId="77777777" w:rsidTr="001D338F">
        <w:tc>
          <w:tcPr>
            <w:tcW w:w="2972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752A826D" w14:textId="77777777" w:rsidR="001D338F" w:rsidRPr="007C38AD" w:rsidRDefault="001D338F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7C38AD">
              <w:rPr>
                <w:szCs w:val="28"/>
                <w:lang w:val="en-US"/>
              </w:rPr>
              <w:t>MultinomialNB</w:t>
            </w:r>
            <w:proofErr w:type="spellEnd"/>
          </w:p>
          <w:p w14:paraId="7ADA75F2" w14:textId="77777777" w:rsidR="001D338F" w:rsidRPr="007C38AD" w:rsidRDefault="001D338F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29EBC9EA" w14:textId="77777777" w:rsidR="001D338F" w:rsidRPr="007C38AD" w:rsidRDefault="001D338F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55ADD95E" w14:textId="6C34C055" w:rsidR="001D338F" w:rsidRPr="00071CB6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81.4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843" w:type="dxa"/>
            <w:shd w:val="clear" w:color="auto" w:fill="FF0000"/>
            <w:tcMar>
              <w:top w:w="108" w:type="dxa"/>
              <w:bottom w:w="108" w:type="dxa"/>
            </w:tcMar>
            <w:vAlign w:val="center"/>
          </w:tcPr>
          <w:p w14:paraId="0978D04E" w14:textId="77777777" w:rsidR="001D338F" w:rsidRPr="00071CB6" w:rsidRDefault="001D338F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80.1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7ADBFC0D" w14:textId="77777777" w:rsidR="001D338F" w:rsidRPr="00A32FA8" w:rsidRDefault="001D338F" w:rsidP="001D338F">
            <w:pPr>
              <w:spacing w:after="0" w:line="240" w:lineRule="auto"/>
              <w:ind w:firstLine="0"/>
              <w:jc w:val="center"/>
              <w:rPr>
                <w:i/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2.9e-2</m:t>
                </m:r>
              </m:oMath>
            </m:oMathPara>
          </w:p>
        </w:tc>
      </w:tr>
      <w:tr w:rsidR="001D338F" w14:paraId="46F4AB02" w14:textId="77777777" w:rsidTr="001D338F">
        <w:tc>
          <w:tcPr>
            <w:tcW w:w="2972" w:type="dxa"/>
            <w:vMerge/>
            <w:tcMar>
              <w:top w:w="108" w:type="dxa"/>
              <w:bottom w:w="108" w:type="dxa"/>
            </w:tcMar>
            <w:vAlign w:val="center"/>
          </w:tcPr>
          <w:p w14:paraId="09F90B2A" w14:textId="77777777" w:rsidR="001D338F" w:rsidRPr="007C38AD" w:rsidRDefault="001D338F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322DF4F8" w14:textId="77777777" w:rsidR="001D338F" w:rsidRPr="007C38AD" w:rsidRDefault="001D338F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281B961A" w14:textId="5AEDD30F" w:rsidR="001D338F" w:rsidRPr="00071CB6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94.4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843" w:type="dxa"/>
            <w:shd w:val="clear" w:color="auto" w:fill="auto"/>
            <w:tcMar>
              <w:top w:w="108" w:type="dxa"/>
              <w:bottom w:w="108" w:type="dxa"/>
            </w:tcMar>
            <w:vAlign w:val="center"/>
          </w:tcPr>
          <w:p w14:paraId="455A2C47" w14:textId="13EF35D2" w:rsidR="001D338F" w:rsidRPr="00071CB6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94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2F61688D" w14:textId="77777777" w:rsidR="001D338F" w:rsidRPr="007C38AD" w:rsidRDefault="001D338F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2e-1</m:t>
                </m:r>
              </m:oMath>
            </m:oMathPara>
          </w:p>
        </w:tc>
      </w:tr>
      <w:tr w:rsidR="006916B4" w14:paraId="3A82233A" w14:textId="77777777" w:rsidTr="006916B4">
        <w:tc>
          <w:tcPr>
            <w:tcW w:w="2972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33515800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proofErr w:type="spellStart"/>
            <w:r w:rsidRPr="007C38AD">
              <w:rPr>
                <w:szCs w:val="28"/>
              </w:rPr>
              <w:t>LogisticRegression</w:t>
            </w:r>
            <w:proofErr w:type="spellEnd"/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52A9BD88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54D8F9D3" w14:textId="7CF86500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81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843" w:type="dxa"/>
            <w:shd w:val="clear" w:color="auto" w:fill="92D050"/>
            <w:tcMar>
              <w:top w:w="108" w:type="dxa"/>
              <w:bottom w:w="108" w:type="dxa"/>
            </w:tcMar>
            <w:vAlign w:val="center"/>
          </w:tcPr>
          <w:p w14:paraId="22F4F151" w14:textId="286AD6E5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90.6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29DA65DA" w14:textId="77777777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2.9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e-2</m:t>
                </m:r>
              </m:oMath>
            </m:oMathPara>
          </w:p>
        </w:tc>
      </w:tr>
      <w:tr w:rsidR="006916B4" w14:paraId="3FC6385B" w14:textId="77777777" w:rsidTr="006916B4">
        <w:tc>
          <w:tcPr>
            <w:tcW w:w="2972" w:type="dxa"/>
            <w:vMerge/>
            <w:tcMar>
              <w:top w:w="108" w:type="dxa"/>
              <w:bottom w:w="108" w:type="dxa"/>
            </w:tcMar>
            <w:vAlign w:val="center"/>
          </w:tcPr>
          <w:p w14:paraId="2D8E4967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46A2CC62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6E87AEE1" w14:textId="5793827A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94.2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843" w:type="dxa"/>
            <w:shd w:val="clear" w:color="auto" w:fill="92D050"/>
            <w:tcMar>
              <w:top w:w="108" w:type="dxa"/>
              <w:bottom w:w="108" w:type="dxa"/>
            </w:tcMar>
            <w:vAlign w:val="center"/>
          </w:tcPr>
          <w:p w14:paraId="664CE16D" w14:textId="25EE0974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97.2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2E70FDD2" w14:textId="0173C933" w:rsidR="006916B4" w:rsidRPr="006916B4" w:rsidRDefault="006916B4" w:rsidP="001D338F">
            <w:pPr>
              <w:spacing w:after="0" w:line="240" w:lineRule="auto"/>
              <w:ind w:firstLine="0"/>
              <w:jc w:val="center"/>
              <w:rPr>
                <w:rFonts w:ascii="Cambria Math" w:hAnsi="Cambria Math"/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2.9e – 2</m:t>
                </m:r>
              </m:oMath>
            </m:oMathPara>
          </w:p>
        </w:tc>
      </w:tr>
      <w:tr w:rsidR="006916B4" w14:paraId="305ED8C1" w14:textId="77777777" w:rsidTr="006916B4">
        <w:tc>
          <w:tcPr>
            <w:tcW w:w="2972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326CD772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7C38AD">
              <w:rPr>
                <w:szCs w:val="28"/>
              </w:rPr>
              <w:t>KNeighborsClassifier</w:t>
            </w:r>
            <w:proofErr w:type="spellEnd"/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149208D5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416993BE" w14:textId="54FAC784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71.5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843" w:type="dxa"/>
            <w:shd w:val="clear" w:color="auto" w:fill="FF0000"/>
            <w:tcMar>
              <w:top w:w="108" w:type="dxa"/>
              <w:bottom w:w="108" w:type="dxa"/>
            </w:tcMar>
            <w:vAlign w:val="center"/>
          </w:tcPr>
          <w:p w14:paraId="0A55BAFD" w14:textId="0E50EA09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63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15F34305" w14:textId="77777777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2.9e-2</m:t>
                </m:r>
              </m:oMath>
            </m:oMathPara>
          </w:p>
        </w:tc>
      </w:tr>
      <w:tr w:rsidR="006916B4" w14:paraId="110D9762" w14:textId="77777777" w:rsidTr="006916B4">
        <w:tc>
          <w:tcPr>
            <w:tcW w:w="2972" w:type="dxa"/>
            <w:vMerge/>
            <w:tcMar>
              <w:top w:w="108" w:type="dxa"/>
              <w:bottom w:w="108" w:type="dxa"/>
            </w:tcMar>
            <w:vAlign w:val="center"/>
          </w:tcPr>
          <w:p w14:paraId="41AE37F5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53A595A8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126B3E34" w14:textId="3DBA6347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88.2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843" w:type="dxa"/>
            <w:shd w:val="clear" w:color="auto" w:fill="FF0000"/>
            <w:tcMar>
              <w:top w:w="108" w:type="dxa"/>
              <w:bottom w:w="108" w:type="dxa"/>
            </w:tcMar>
            <w:vAlign w:val="center"/>
          </w:tcPr>
          <w:p w14:paraId="373E0125" w14:textId="36006C4D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80.5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60BEC161" w14:textId="77777777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2.9e-2</m:t>
                </m:r>
              </m:oMath>
            </m:oMathPara>
          </w:p>
        </w:tc>
      </w:tr>
      <w:tr w:rsidR="006916B4" w14:paraId="4ECE3A4F" w14:textId="77777777" w:rsidTr="006916B4">
        <w:tc>
          <w:tcPr>
            <w:tcW w:w="2972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517548B7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7C38AD">
              <w:rPr>
                <w:szCs w:val="28"/>
              </w:rPr>
              <w:t>DecisionTreeClassifier</w:t>
            </w:r>
            <w:proofErr w:type="spellEnd"/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1B738493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39B1CB0D" w14:textId="5D4FB9F8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81.4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843" w:type="dxa"/>
            <w:shd w:val="clear" w:color="auto" w:fill="FF0000"/>
            <w:tcMar>
              <w:top w:w="108" w:type="dxa"/>
              <w:bottom w:w="108" w:type="dxa"/>
            </w:tcMar>
            <w:vAlign w:val="center"/>
          </w:tcPr>
          <w:p w14:paraId="74C78EC8" w14:textId="5DB49688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75.5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26BD7F6D" w14:textId="77777777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2.9e-2</m:t>
                </m:r>
              </m:oMath>
            </m:oMathPara>
          </w:p>
        </w:tc>
      </w:tr>
      <w:tr w:rsidR="006916B4" w14:paraId="450A6373" w14:textId="77777777" w:rsidTr="006916B4">
        <w:tc>
          <w:tcPr>
            <w:tcW w:w="2972" w:type="dxa"/>
            <w:vMerge/>
            <w:tcMar>
              <w:top w:w="108" w:type="dxa"/>
              <w:bottom w:w="108" w:type="dxa"/>
            </w:tcMar>
            <w:vAlign w:val="center"/>
          </w:tcPr>
          <w:p w14:paraId="589FCE00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05AEC606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1CEF7680" w14:textId="19579EFB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94.2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843" w:type="dxa"/>
            <w:shd w:val="clear" w:color="auto" w:fill="FF0000"/>
            <w:tcMar>
              <w:top w:w="108" w:type="dxa"/>
              <w:bottom w:w="108" w:type="dxa"/>
            </w:tcMar>
            <w:vAlign w:val="center"/>
          </w:tcPr>
          <w:p w14:paraId="29A1C752" w14:textId="2A94430C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87.6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3E685ED2" w14:textId="77777777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2.9e-2</m:t>
                </m:r>
              </m:oMath>
            </m:oMathPara>
          </w:p>
        </w:tc>
      </w:tr>
      <w:tr w:rsidR="006916B4" w14:paraId="6E3968D6" w14:textId="77777777" w:rsidTr="006916B4">
        <w:tc>
          <w:tcPr>
            <w:tcW w:w="2972" w:type="dxa"/>
            <w:vMerge w:val="restart"/>
            <w:tcMar>
              <w:top w:w="108" w:type="dxa"/>
              <w:bottom w:w="108" w:type="dxa"/>
            </w:tcMar>
            <w:vAlign w:val="center"/>
          </w:tcPr>
          <w:p w14:paraId="3A95FF5B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  <w:proofErr w:type="spellStart"/>
            <w:r w:rsidRPr="007C38AD">
              <w:rPr>
                <w:szCs w:val="28"/>
              </w:rPr>
              <w:t>XGBClassifier</w:t>
            </w:r>
            <w:proofErr w:type="spellEnd"/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277211F6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precision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5E27E448" w14:textId="23F67AF8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81.2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843" w:type="dxa"/>
            <w:shd w:val="clear" w:color="auto" w:fill="92D050"/>
            <w:tcMar>
              <w:top w:w="108" w:type="dxa"/>
              <w:bottom w:w="108" w:type="dxa"/>
            </w:tcMar>
            <w:vAlign w:val="center"/>
          </w:tcPr>
          <w:p w14:paraId="3B6D76CC" w14:textId="1A5227B4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87.5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71734560" w14:textId="77777777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2.9e-2</m:t>
                </m:r>
              </m:oMath>
            </m:oMathPara>
          </w:p>
        </w:tc>
      </w:tr>
      <w:tr w:rsidR="006916B4" w14:paraId="0D05012E" w14:textId="77777777" w:rsidTr="006916B4">
        <w:tc>
          <w:tcPr>
            <w:tcW w:w="2972" w:type="dxa"/>
            <w:vMerge/>
            <w:tcMar>
              <w:top w:w="108" w:type="dxa"/>
              <w:bottom w:w="108" w:type="dxa"/>
            </w:tcMar>
            <w:vAlign w:val="center"/>
          </w:tcPr>
          <w:p w14:paraId="2B77C86A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33" w:type="dxa"/>
            <w:tcMar>
              <w:top w:w="108" w:type="dxa"/>
              <w:bottom w:w="108" w:type="dxa"/>
            </w:tcMar>
            <w:vAlign w:val="center"/>
          </w:tcPr>
          <w:p w14:paraId="2D5048ED" w14:textId="77777777" w:rsidR="006916B4" w:rsidRPr="007C38AD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007C38AD">
              <w:rPr>
                <w:color w:val="000000" w:themeColor="text1"/>
                <w:szCs w:val="28"/>
                <w:lang w:val="en-US"/>
              </w:rPr>
              <w:t>ROC-AUC</w:t>
            </w:r>
          </w:p>
        </w:tc>
        <w:tc>
          <w:tcPr>
            <w:tcW w:w="1811" w:type="dxa"/>
            <w:tcMar>
              <w:top w:w="108" w:type="dxa"/>
              <w:bottom w:w="108" w:type="dxa"/>
            </w:tcMar>
            <w:vAlign w:val="center"/>
          </w:tcPr>
          <w:p w14:paraId="7C0A6B55" w14:textId="6EDF3709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93.9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843" w:type="dxa"/>
            <w:shd w:val="clear" w:color="auto" w:fill="92D050"/>
            <w:tcMar>
              <w:top w:w="108" w:type="dxa"/>
              <w:bottom w:w="108" w:type="dxa"/>
            </w:tcMar>
            <w:vAlign w:val="center"/>
          </w:tcPr>
          <w:p w14:paraId="36C4A7C5" w14:textId="7BF14830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  <w:lang w:val="en-US"/>
                  </w:rPr>
                  <m:t>96</m:t>
                </m:r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%</m:t>
                </m:r>
              </m:oMath>
            </m:oMathPara>
          </w:p>
        </w:tc>
        <w:tc>
          <w:tcPr>
            <w:tcW w:w="1701" w:type="dxa"/>
            <w:tcMar>
              <w:top w:w="108" w:type="dxa"/>
              <w:bottom w:w="108" w:type="dxa"/>
            </w:tcMar>
            <w:vAlign w:val="center"/>
          </w:tcPr>
          <w:p w14:paraId="31650F34" w14:textId="77777777" w:rsidR="006916B4" w:rsidRDefault="006916B4" w:rsidP="001D338F">
            <w:pPr>
              <w:spacing w:after="0"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>2.9e-2</m:t>
                </m:r>
              </m:oMath>
            </m:oMathPara>
          </w:p>
        </w:tc>
      </w:tr>
    </w:tbl>
    <w:p w14:paraId="254A84C7" w14:textId="1C22CE78" w:rsidR="003E0A80" w:rsidRDefault="003E0A80" w:rsidP="000E0FDB">
      <w:r w:rsidRPr="002104A9">
        <w:rPr>
          <w:color w:val="000000" w:themeColor="text1"/>
          <w:szCs w:val="28"/>
        </w:rPr>
        <w:t xml:space="preserve">Таблиця </w:t>
      </w:r>
      <w:r w:rsidRPr="002104A9">
        <w:rPr>
          <w:color w:val="000000" w:themeColor="text1"/>
          <w:szCs w:val="28"/>
        </w:rPr>
        <w:fldChar w:fldCharType="begin"/>
      </w:r>
      <w:r w:rsidRPr="002104A9">
        <w:rPr>
          <w:color w:val="000000" w:themeColor="text1"/>
          <w:szCs w:val="28"/>
        </w:rPr>
        <w:instrText xml:space="preserve"> STYLEREF 1 \s </w:instrText>
      </w:r>
      <w:r w:rsidRPr="002104A9">
        <w:rPr>
          <w:color w:val="000000" w:themeColor="text1"/>
          <w:szCs w:val="28"/>
        </w:rPr>
        <w:fldChar w:fldCharType="separate"/>
      </w:r>
      <w:r w:rsidR="001E74B4">
        <w:rPr>
          <w:noProof/>
          <w:color w:val="000000" w:themeColor="text1"/>
          <w:szCs w:val="28"/>
        </w:rPr>
        <w:t>3</w:t>
      </w:r>
      <w:r w:rsidRPr="002104A9">
        <w:rPr>
          <w:color w:val="000000" w:themeColor="text1"/>
          <w:szCs w:val="28"/>
        </w:rPr>
        <w:fldChar w:fldCharType="end"/>
      </w:r>
      <w:r w:rsidRPr="002104A9">
        <w:rPr>
          <w:color w:val="000000" w:themeColor="text1"/>
          <w:szCs w:val="28"/>
        </w:rPr>
        <w:t>.</w:t>
      </w:r>
      <w:r w:rsidRPr="002104A9">
        <w:rPr>
          <w:color w:val="000000" w:themeColor="text1"/>
          <w:szCs w:val="28"/>
        </w:rPr>
        <w:fldChar w:fldCharType="begin"/>
      </w:r>
      <w:r w:rsidRPr="002104A9">
        <w:rPr>
          <w:color w:val="000000" w:themeColor="text1"/>
          <w:szCs w:val="28"/>
        </w:rPr>
        <w:instrText xml:space="preserve"> SEQ Таблиця \* ARABIC \s 1 </w:instrText>
      </w:r>
      <w:r w:rsidRPr="002104A9">
        <w:rPr>
          <w:color w:val="000000" w:themeColor="text1"/>
          <w:szCs w:val="28"/>
        </w:rPr>
        <w:fldChar w:fldCharType="separate"/>
      </w:r>
      <w:r w:rsidR="001E74B4">
        <w:rPr>
          <w:noProof/>
          <w:color w:val="000000" w:themeColor="text1"/>
          <w:szCs w:val="28"/>
        </w:rPr>
        <w:t>4</w:t>
      </w:r>
      <w:r w:rsidRPr="002104A9">
        <w:rPr>
          <w:color w:val="000000" w:themeColor="text1"/>
          <w:szCs w:val="28"/>
        </w:rPr>
        <w:fldChar w:fldCharType="end"/>
      </w:r>
      <w:bookmarkEnd w:id="33"/>
      <w:r w:rsidRPr="002104A9">
        <w:rPr>
          <w:color w:val="000000" w:themeColor="text1"/>
          <w:szCs w:val="28"/>
        </w:rPr>
        <w:t xml:space="preserve"> </w:t>
      </w:r>
      <w:r w:rsidR="00556014" w:rsidRPr="00556014">
        <w:rPr>
          <w:color w:val="000000" w:themeColor="text1"/>
          <w:szCs w:val="28"/>
        </w:rPr>
        <w:t>–</w:t>
      </w:r>
      <w:r w:rsidR="00556014">
        <w:rPr>
          <w:color w:val="000000" w:themeColor="text1"/>
          <w:szCs w:val="28"/>
        </w:rPr>
        <w:t xml:space="preserve"> </w:t>
      </w:r>
      <w:r w:rsidRPr="002104A9">
        <w:rPr>
          <w:color w:val="000000" w:themeColor="text1"/>
          <w:szCs w:val="28"/>
        </w:rPr>
        <w:t xml:space="preserve">Результати експерименту. </w:t>
      </w:r>
      <w:r w:rsidRPr="002104A9">
        <w:rPr>
          <w:color w:val="000000" w:themeColor="text1"/>
          <w:szCs w:val="28"/>
          <w:lang w:val="en-US"/>
        </w:rPr>
        <w:t>Google</w:t>
      </w:r>
      <w:r w:rsidRPr="000B5975">
        <w:rPr>
          <w:color w:val="000000" w:themeColor="text1"/>
          <w:szCs w:val="28"/>
        </w:rPr>
        <w:t xml:space="preserve"> </w:t>
      </w:r>
      <w:r w:rsidRPr="002104A9">
        <w:rPr>
          <w:color w:val="000000" w:themeColor="text1"/>
          <w:szCs w:val="28"/>
          <w:lang w:val="en-US"/>
        </w:rPr>
        <w:t>Play</w:t>
      </w:r>
      <w:r w:rsidRPr="000B5975">
        <w:rPr>
          <w:color w:val="000000" w:themeColor="text1"/>
          <w:szCs w:val="28"/>
        </w:rPr>
        <w:t xml:space="preserve"> </w:t>
      </w:r>
      <w:r w:rsidRPr="002104A9">
        <w:rPr>
          <w:color w:val="000000" w:themeColor="text1"/>
          <w:szCs w:val="28"/>
          <w:lang w:val="en-US"/>
        </w:rPr>
        <w:t>Reviews</w:t>
      </w:r>
    </w:p>
    <w:p w14:paraId="662CB4A1" w14:textId="77777777" w:rsidR="00430523" w:rsidRDefault="00430523" w:rsidP="003E0A80">
      <w:pPr>
        <w:ind w:firstLine="0"/>
      </w:pPr>
    </w:p>
    <w:p w14:paraId="67D61899" w14:textId="4A84E7B2" w:rsidR="00430523" w:rsidRDefault="001D5131" w:rsidP="001E456A">
      <w:r w:rsidRPr="00680D9F">
        <w:t>У</w:t>
      </w:r>
      <w:r w:rsidR="001E456A">
        <w:t xml:space="preserve"> таблиці </w:t>
      </w:r>
      <w:r w:rsidR="006E29A4">
        <w:t>3</w:t>
      </w:r>
      <w:r w:rsidR="001E456A">
        <w:t xml:space="preserve">.3 </w:t>
      </w:r>
      <w:r w:rsidR="003A7BCF">
        <w:t>і</w:t>
      </w:r>
      <w:r w:rsidR="001E456A">
        <w:t xml:space="preserve"> </w:t>
      </w:r>
      <w:r w:rsidR="006E29A4">
        <w:t>3</w:t>
      </w:r>
      <w:r w:rsidR="001E456A">
        <w:t>.4:</w:t>
      </w:r>
    </w:p>
    <w:p w14:paraId="18E1D0BE" w14:textId="7AB1BA13" w:rsidR="00855011" w:rsidRPr="00D802FB" w:rsidRDefault="001D5131" w:rsidP="001D5131">
      <w:r>
        <w:rPr>
          <w:lang w:val="en-US"/>
        </w:rPr>
        <w:t>precision</w:t>
      </w:r>
      <w:r w:rsidRPr="001D5131">
        <w:t xml:space="preserve"> – </w:t>
      </w:r>
      <w:r>
        <w:t xml:space="preserve">середнє значення метрики </w:t>
      </w:r>
      <w:r>
        <w:rPr>
          <w:lang w:val="en-US"/>
        </w:rPr>
        <w:t>precision</w:t>
      </w:r>
      <w:r w:rsidRPr="001D5131">
        <w:t xml:space="preserve"> </w:t>
      </w:r>
      <w:r>
        <w:t>з</w:t>
      </w:r>
      <w:r w:rsidR="00855011">
        <w:t xml:space="preserve">а результатами </w:t>
      </w:r>
      <w:r w:rsidR="00855011" w:rsidRPr="00855011">
        <w:t>(</w:t>
      </w:r>
      <w:r w:rsidR="00855011">
        <w:rPr>
          <w:lang w:val="en-US"/>
        </w:rPr>
        <w:t>repeated</w:t>
      </w:r>
      <w:r w:rsidR="00855011" w:rsidRPr="00855011">
        <w:t>-)</w:t>
      </w:r>
      <w:r w:rsidRPr="00680D9F">
        <w:t xml:space="preserve"> </w:t>
      </w:r>
      <w:r w:rsidR="00855011">
        <w:rPr>
          <w:lang w:val="en-US"/>
        </w:rPr>
        <w:t>cross</w:t>
      </w:r>
      <w:r w:rsidR="00855011" w:rsidRPr="00855011">
        <w:t>-</w:t>
      </w:r>
      <w:r w:rsidR="00855011">
        <w:rPr>
          <w:lang w:val="en-US"/>
        </w:rPr>
        <w:t>validation</w:t>
      </w:r>
      <w:r w:rsidR="00D802FB">
        <w:t>.</w:t>
      </w:r>
    </w:p>
    <w:p w14:paraId="4F5158B0" w14:textId="1891BE82" w:rsidR="001D5131" w:rsidRDefault="001D5131" w:rsidP="001D5131">
      <w:r>
        <w:rPr>
          <w:lang w:val="en-US"/>
        </w:rPr>
        <w:t>ROC</w:t>
      </w:r>
      <w:r w:rsidRPr="001D5131">
        <w:t>-</w:t>
      </w:r>
      <w:r>
        <w:rPr>
          <w:lang w:val="en-US"/>
        </w:rPr>
        <w:t>AUC</w:t>
      </w:r>
      <w:r w:rsidRPr="001D5131">
        <w:t xml:space="preserve"> </w:t>
      </w:r>
      <w:r>
        <w:t>–</w:t>
      </w:r>
      <w:r w:rsidRPr="001D5131">
        <w:t xml:space="preserve"> </w:t>
      </w:r>
      <w:r>
        <w:t xml:space="preserve">середнє значення метрики </w:t>
      </w:r>
      <w:r>
        <w:rPr>
          <w:lang w:val="en-US"/>
        </w:rPr>
        <w:t>ROC</w:t>
      </w:r>
      <w:r w:rsidRPr="001D5131">
        <w:t>-</w:t>
      </w:r>
      <w:r>
        <w:rPr>
          <w:lang w:val="en-US"/>
        </w:rPr>
        <w:t>AUC</w:t>
      </w:r>
      <w:r w:rsidRPr="001D5131">
        <w:t xml:space="preserve"> </w:t>
      </w:r>
      <w:r>
        <w:t xml:space="preserve">за результатами </w:t>
      </w:r>
      <w:r w:rsidRPr="00855011">
        <w:t>(</w:t>
      </w:r>
      <w:r>
        <w:rPr>
          <w:lang w:val="en-US"/>
        </w:rPr>
        <w:t>repeated</w:t>
      </w:r>
      <w:r w:rsidRPr="00855011">
        <w:t>-)</w:t>
      </w:r>
      <w:r w:rsidRPr="001D5131">
        <w:t xml:space="preserve"> </w:t>
      </w:r>
      <w:r>
        <w:rPr>
          <w:lang w:val="en-US"/>
        </w:rPr>
        <w:t>cross</w:t>
      </w:r>
      <w:r w:rsidRPr="00855011">
        <w:t>-</w:t>
      </w:r>
      <w:r>
        <w:rPr>
          <w:lang w:val="en-US"/>
        </w:rPr>
        <w:t>validation</w:t>
      </w:r>
      <w:r w:rsidR="00D802FB">
        <w:t>.</w:t>
      </w:r>
    </w:p>
    <w:p w14:paraId="6784656C" w14:textId="30A4E30F" w:rsidR="003A7BCF" w:rsidRDefault="003A7BCF" w:rsidP="003A7BCF">
      <w:r>
        <w:rPr>
          <w:lang w:val="en-US"/>
        </w:rPr>
        <w:t>p</w:t>
      </w:r>
      <w:r w:rsidRPr="003A7BCF">
        <w:t>-</w:t>
      </w:r>
      <w:r>
        <w:t xml:space="preserve">значення – </w:t>
      </w:r>
      <w:r>
        <w:rPr>
          <w:lang w:val="en-US"/>
        </w:rPr>
        <w:t>p</w:t>
      </w:r>
      <w:r w:rsidRPr="003A7BCF">
        <w:t>-</w:t>
      </w:r>
      <w:r>
        <w:t xml:space="preserve">значення </w:t>
      </w:r>
      <w:proofErr w:type="spellStart"/>
      <w:r w:rsidRPr="0046096D">
        <w:t>Mann-Whitney</w:t>
      </w:r>
      <w:proofErr w:type="spellEnd"/>
      <w:r w:rsidRPr="0046096D">
        <w:t xml:space="preserve"> U</w:t>
      </w:r>
      <w:r>
        <w:t xml:space="preserve"> тесту</w:t>
      </w:r>
    </w:p>
    <w:p w14:paraId="40A79336" w14:textId="2963809A" w:rsidR="003A7BCF" w:rsidRDefault="00AB065A" w:rsidP="003A7BCF">
      <w:r>
        <w:t>Ч</w:t>
      </w:r>
      <w:r w:rsidR="003A7BCF">
        <w:t>ервон</w:t>
      </w:r>
      <w:r>
        <w:t>і комірки</w:t>
      </w:r>
      <w:r w:rsidR="003A7BCF">
        <w:t xml:space="preserve"> </w:t>
      </w:r>
      <w:r>
        <w:t>–</w:t>
      </w:r>
      <w:r w:rsidR="003A7BCF">
        <w:t xml:space="preserve"> </w:t>
      </w:r>
      <w:r>
        <w:t xml:space="preserve">середнє значення метрики на даних, сформованих за класичним </w:t>
      </w:r>
      <w:r w:rsidR="00660FC6">
        <w:rPr>
          <w:lang w:val="en-US"/>
        </w:rPr>
        <w:t>p</w:t>
      </w:r>
      <w:r>
        <w:rPr>
          <w:lang w:val="en-US"/>
        </w:rPr>
        <w:t>ointwise</w:t>
      </w:r>
      <w:r w:rsidRPr="00004422">
        <w:t xml:space="preserve"> </w:t>
      </w:r>
      <w:r>
        <w:t xml:space="preserve">підходом, </w:t>
      </w:r>
      <w:r w:rsidRPr="00AB065A">
        <w:rPr>
          <w:i/>
          <w:iCs/>
        </w:rPr>
        <w:t>нижче</w:t>
      </w:r>
      <w:r>
        <w:t xml:space="preserve"> за середнє значення цієї ж метрики на даних, сформованих за конкурентним підходом, і різницю у середніх значеннях </w:t>
      </w:r>
      <w:r>
        <w:lastRenderedPageBreak/>
        <w:t>можна вважати статистично значимою.</w:t>
      </w:r>
    </w:p>
    <w:p w14:paraId="6F0D1D12" w14:textId="1903EDBF" w:rsidR="00F9063C" w:rsidRDefault="00AB065A" w:rsidP="003E0A80">
      <w:r>
        <w:t xml:space="preserve">Зелені комірки – середнє значення метрики на даних, сформованих за класичним </w:t>
      </w:r>
      <w:r w:rsidR="00660FC6">
        <w:rPr>
          <w:lang w:val="en-US"/>
        </w:rPr>
        <w:t>p</w:t>
      </w:r>
      <w:r>
        <w:rPr>
          <w:lang w:val="en-US"/>
        </w:rPr>
        <w:t>ointwise</w:t>
      </w:r>
      <w:r w:rsidRPr="00004422">
        <w:t xml:space="preserve"> </w:t>
      </w:r>
      <w:r>
        <w:t xml:space="preserve">підходом, </w:t>
      </w:r>
      <w:r w:rsidRPr="00AB065A">
        <w:rPr>
          <w:i/>
          <w:iCs/>
        </w:rPr>
        <w:t>вище</w:t>
      </w:r>
      <w:r>
        <w:t xml:space="preserve"> за середнє значення цієї ж метрики на даних, сформованих за конкурентним підходом, і різницю у середніх значеннях можна вважати статистично значимою.</w:t>
      </w:r>
    </w:p>
    <w:p w14:paraId="46C4748E" w14:textId="77777777" w:rsidR="003E0A80" w:rsidRDefault="003E0A80" w:rsidP="003E0A80"/>
    <w:p w14:paraId="4645C20C" w14:textId="11C66D3D" w:rsidR="00F9063C" w:rsidRDefault="00E319FD" w:rsidP="00F9063C">
      <w:pPr>
        <w:pStyle w:val="Heading2"/>
      </w:pPr>
      <w:bookmarkStart w:id="34" w:name="_Toc106008525"/>
      <w:r>
        <w:t>Логістична регресія. Аналіз коефіцієнтів</w:t>
      </w:r>
      <w:bookmarkEnd w:id="34"/>
    </w:p>
    <w:p w14:paraId="04597F67" w14:textId="77777777" w:rsidR="00924DC5" w:rsidRPr="00924DC5" w:rsidRDefault="00924DC5" w:rsidP="00924DC5"/>
    <w:p w14:paraId="48BB92FC" w14:textId="35F6438A" w:rsidR="001A1111" w:rsidRDefault="001A1111" w:rsidP="001A1111">
      <w:r>
        <w:t xml:space="preserve">З усіх розглянутих моделей класифікації, параметри моделі логістичної регресії, що визначаються під час тренування, є найбільш простими і зрозумілими. Тому аналіз її параметрів може </w:t>
      </w:r>
      <w:r w:rsidR="005D0436">
        <w:t>покращити розуміння</w:t>
      </w:r>
      <w:r>
        <w:t xml:space="preserve"> впливу конкурентного підходу до формування даних</w:t>
      </w:r>
      <w:r w:rsidR="005D0436">
        <w:t xml:space="preserve"> на якість розв’язку задачі ранжування.</w:t>
      </w:r>
    </w:p>
    <w:p w14:paraId="4389DB60" w14:textId="0D48288B" w:rsidR="005D0436" w:rsidRDefault="005D0436" w:rsidP="001A1111">
      <w:r>
        <w:t>Для кращого розуміння змісту параметрів моделі логістичної регресії, розглянемо алгоритм навчання цієї моделі:</w:t>
      </w:r>
    </w:p>
    <w:p w14:paraId="64133183" w14:textId="77777777" w:rsidR="001A1111" w:rsidRDefault="001A1111" w:rsidP="00466B19">
      <w:pPr>
        <w:pStyle w:val="ListParagraph"/>
        <w:numPr>
          <w:ilvl w:val="0"/>
          <w:numId w:val="11"/>
        </w:numPr>
      </w:pPr>
      <w:r>
        <w:t>Обчислити:</w:t>
      </w:r>
    </w:p>
    <w:p w14:paraId="4F5F571D" w14:textId="77777777" w:rsidR="001A1111" w:rsidRPr="004D5961" w:rsidRDefault="001A1111" w:rsidP="001A1111">
      <w:pPr>
        <w:pStyle w:val="ListParagraph"/>
        <w:ind w:left="1069" w:firstLine="0"/>
        <w:rPr>
          <w:iCs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2∙n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2∙n</m:t>
              </m:r>
            </m:sub>
          </m:sSub>
        </m:oMath>
      </m:oMathPara>
    </w:p>
    <w:p w14:paraId="179DDC4A" w14:textId="77777777" w:rsidR="001A1111" w:rsidRDefault="001A1111" w:rsidP="001A1111">
      <w:pPr>
        <w:pStyle w:val="ListParagraph"/>
        <w:ind w:left="1069" w:firstLine="0"/>
      </w:pPr>
      <w:r>
        <w:t xml:space="preserve">Де </w:t>
      </w:r>
    </w:p>
    <w:p w14:paraId="1E18B3D0" w14:textId="77777777" w:rsidR="001A1111" w:rsidRDefault="00CB347A" w:rsidP="001A1111">
      <w:pPr>
        <w:pStyle w:val="ListParagraph"/>
        <w:ind w:left="1069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A1111" w:rsidRPr="004D5961">
        <w:rPr>
          <w:lang w:val="ru-RU"/>
        </w:rPr>
        <w:t xml:space="preserve"> – </w:t>
      </w:r>
      <w:r w:rsidR="001A1111">
        <w:t>елемент вхідного вектору даних</w:t>
      </w:r>
    </w:p>
    <w:p w14:paraId="34B6FD7E" w14:textId="78E470A3" w:rsidR="001A1111" w:rsidRPr="004D5961" w:rsidRDefault="00CB347A" w:rsidP="001A1111">
      <w:pPr>
        <w:pStyle w:val="ListParagraph"/>
        <w:ind w:left="1069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A1111" w:rsidRPr="004D5961">
        <w:rPr>
          <w:lang w:val="ru-RU"/>
        </w:rPr>
        <w:t xml:space="preserve"> – </w:t>
      </w:r>
      <w:r w:rsidR="001A1111">
        <w:t>коефіцієнти (ваги</w:t>
      </w:r>
      <w:r w:rsidR="005D0436">
        <w:t>/параметри</w:t>
      </w:r>
      <w:r w:rsidR="001A1111">
        <w:t>) моделі</w:t>
      </w:r>
    </w:p>
    <w:p w14:paraId="6B2796D3" w14:textId="77777777" w:rsidR="001A1111" w:rsidRDefault="001A1111" w:rsidP="00466B19">
      <w:pPr>
        <w:pStyle w:val="ListParagraph"/>
        <w:numPr>
          <w:ilvl w:val="0"/>
          <w:numId w:val="11"/>
        </w:numPr>
      </w:pPr>
      <w:r>
        <w:t>Обчислити:</w:t>
      </w:r>
    </w:p>
    <w:p w14:paraId="68D20480" w14:textId="77777777" w:rsidR="001A1111" w:rsidRPr="00672C97" w:rsidRDefault="001A1111" w:rsidP="001A1111">
      <w:pPr>
        <w:pStyle w:val="ListParagraph"/>
        <w:ind w:left="1069" w:firstLine="0"/>
        <w:rPr>
          <w:iCs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-y(x)</m:t>
                  </m:r>
                </m:sup>
              </m:sSup>
            </m:den>
          </m:f>
        </m:oMath>
      </m:oMathPara>
    </w:p>
    <w:p w14:paraId="5C039969" w14:textId="77777777" w:rsidR="001A1111" w:rsidRDefault="001A1111" w:rsidP="001A1111">
      <w:pPr>
        <w:pStyle w:val="ListParagraph"/>
        <w:ind w:left="1069" w:firstLine="0"/>
        <w:rPr>
          <w:iCs/>
        </w:rPr>
      </w:pPr>
      <w:r>
        <w:rPr>
          <w:iCs/>
        </w:rPr>
        <w:t xml:space="preserve">Де </w:t>
      </w:r>
    </w:p>
    <w:p w14:paraId="1121351A" w14:textId="77777777" w:rsidR="001A1111" w:rsidRPr="00672C97" w:rsidRDefault="001A1111" w:rsidP="001A1111">
      <w:pPr>
        <w:pStyle w:val="ListParagraph"/>
        <w:ind w:left="1069" w:firstLine="0"/>
        <w:rPr>
          <w:iCs/>
        </w:rPr>
      </w:pPr>
      <m:oMath>
        <m:r>
          <w:rPr>
            <w:rFonts w:ascii="Cambria Math" w:hAnsi="Cambria Math"/>
          </w:rPr>
          <w:lastRenderedPageBreak/>
          <m:t>p(x)</m:t>
        </m:r>
      </m:oMath>
      <w:r w:rsidRPr="00672C97">
        <w:rPr>
          <w:iCs/>
          <w:lang w:val="ru-RU"/>
        </w:rPr>
        <w:t xml:space="preserve"> – </w:t>
      </w:r>
      <w:r>
        <w:rPr>
          <w:iCs/>
        </w:rPr>
        <w:t>ймовірність</w:t>
      </w:r>
      <w:r w:rsidRPr="00672C97">
        <w:rPr>
          <w:iCs/>
          <w:lang w:val="ru-RU"/>
        </w:rPr>
        <w:t xml:space="preserve"> </w:t>
      </w:r>
      <w:r>
        <w:rPr>
          <w:iCs/>
        </w:rPr>
        <w:t xml:space="preserve">приналежності вектору </w:t>
      </w:r>
      <m:oMath>
        <m:r>
          <w:rPr>
            <w:rFonts w:ascii="Cambria Math" w:hAnsi="Cambria Math"/>
          </w:rPr>
          <m:t>x</m:t>
        </m:r>
      </m:oMath>
      <w:r>
        <w:rPr>
          <w:iCs/>
        </w:rPr>
        <w:t xml:space="preserve"> до позитивного класу у задачі бінарної класифікації</w:t>
      </w:r>
    </w:p>
    <w:p w14:paraId="41FEE5C3" w14:textId="56B31958" w:rsidR="001A1111" w:rsidRDefault="001A1111" w:rsidP="00466B19">
      <w:pPr>
        <w:pStyle w:val="ListParagraph"/>
        <w:numPr>
          <w:ilvl w:val="0"/>
          <w:numId w:val="11"/>
        </w:numPr>
      </w:pPr>
      <w:r>
        <w:t>Обчислити значення</w:t>
      </w:r>
      <w:r w:rsidR="005D0436">
        <w:t xml:space="preserve"> логістичної</w:t>
      </w:r>
      <w:r>
        <w:t xml:space="preserve"> функції помилки:</w:t>
      </w:r>
    </w:p>
    <w:p w14:paraId="6AC12FF8" w14:textId="77777777" w:rsidR="001A1111" w:rsidRDefault="001A1111" w:rsidP="001A1111">
      <w:pPr>
        <w:pStyle w:val="ListParagraph"/>
        <w:ind w:left="1069" w:firstLine="0"/>
      </w:pPr>
      <m:oMathPara>
        <m:oMath>
          <m:r>
            <w:rPr>
              <w:rFonts w:ascii="Cambria Math" w:hAnsi="Cambria Math"/>
            </w:rPr>
            <m:t>error_binary(x)=-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y∙log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1-y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</m:func>
            </m:e>
          </m:d>
        </m:oMath>
      </m:oMathPara>
    </w:p>
    <w:p w14:paraId="71055D3E" w14:textId="10EB6B7B" w:rsidR="001A1111" w:rsidRPr="00A54515" w:rsidRDefault="001A1111" w:rsidP="00466B19">
      <w:pPr>
        <w:pStyle w:val="ListParagraph"/>
        <w:numPr>
          <w:ilvl w:val="0"/>
          <w:numId w:val="11"/>
        </w:numPr>
      </w:pPr>
      <w:r>
        <w:t>Оновити значення ваг, з метою зменшення значення функції помилки.</w:t>
      </w:r>
      <w:r w:rsidR="0090482B">
        <w:t xml:space="preserve"> </w:t>
      </w:r>
      <w:r w:rsidR="00A54515">
        <w:t>У</w:t>
      </w:r>
      <w:r w:rsidR="005D0436">
        <w:t xml:space="preserve"> якості реалізації логістичної регресії у роботі використовується модель </w:t>
      </w:r>
      <w:proofErr w:type="spellStart"/>
      <w:r w:rsidRPr="00E658F4">
        <w:t>LogisticRegression</w:t>
      </w:r>
      <w:proofErr w:type="spellEnd"/>
      <w:r>
        <w:t xml:space="preserve"> бібліотеки </w:t>
      </w:r>
      <w:r w:rsidRPr="0090482B">
        <w:rPr>
          <w:lang w:val="en-US"/>
        </w:rPr>
        <w:t>sklearn</w:t>
      </w:r>
      <w:r w:rsidR="00A54515">
        <w:t xml:space="preserve">, яка для оновлення ваг використовує алгоритм </w:t>
      </w:r>
      <w:r w:rsidR="00A54515" w:rsidRPr="0090482B">
        <w:rPr>
          <w:lang w:val="en-US"/>
        </w:rPr>
        <w:t>Limited</w:t>
      </w:r>
      <w:r w:rsidR="00A54515" w:rsidRPr="007F276C">
        <w:t>-</w:t>
      </w:r>
      <w:r w:rsidR="00A54515" w:rsidRPr="0090482B">
        <w:rPr>
          <w:lang w:val="en-US"/>
        </w:rPr>
        <w:t>memory</w:t>
      </w:r>
      <w:r w:rsidR="00A54515" w:rsidRPr="007F276C">
        <w:t xml:space="preserve"> </w:t>
      </w:r>
      <w:proofErr w:type="spellStart"/>
      <w:r w:rsidR="00A54515" w:rsidRPr="0090482B">
        <w:rPr>
          <w:lang w:val="en-US"/>
        </w:rPr>
        <w:t>Broyden</w:t>
      </w:r>
      <w:proofErr w:type="spellEnd"/>
      <w:r w:rsidR="00A54515" w:rsidRPr="007F276C">
        <w:t>–</w:t>
      </w:r>
      <w:r w:rsidR="00A54515" w:rsidRPr="0090482B">
        <w:rPr>
          <w:lang w:val="en-US"/>
        </w:rPr>
        <w:t>Fletcher</w:t>
      </w:r>
      <w:r w:rsidR="00A54515" w:rsidRPr="007F276C">
        <w:t>–</w:t>
      </w:r>
      <w:r w:rsidR="00A54515" w:rsidRPr="0090482B">
        <w:rPr>
          <w:lang w:val="en-US"/>
        </w:rPr>
        <w:t>Goldfarb</w:t>
      </w:r>
      <w:r w:rsidR="00A54515" w:rsidRPr="007F276C">
        <w:t>–</w:t>
      </w:r>
      <w:proofErr w:type="spellStart"/>
      <w:r w:rsidR="00A54515" w:rsidRPr="0090482B">
        <w:rPr>
          <w:lang w:val="en-US"/>
        </w:rPr>
        <w:t>Shanno</w:t>
      </w:r>
      <w:proofErr w:type="spellEnd"/>
      <w:r w:rsidR="00A54515" w:rsidRPr="00992C36">
        <w:t xml:space="preserve"> </w:t>
      </w:r>
      <w:sdt>
        <w:sdtPr>
          <w:id w:val="689948985"/>
          <w:citation/>
        </w:sdtPr>
        <w:sdtEndPr/>
        <w:sdtContent>
          <w:r w:rsidR="00A54515">
            <w:fldChar w:fldCharType="begin"/>
          </w:r>
          <w:r w:rsidR="00A54515">
            <w:instrText xml:space="preserve"> CITATION Mor11 \l 1058 </w:instrText>
          </w:r>
          <w:r w:rsidR="00A54515">
            <w:fldChar w:fldCharType="separate"/>
          </w:r>
          <w:r w:rsidR="0009332E">
            <w:rPr>
              <w:noProof/>
            </w:rPr>
            <w:t>[16]</w:t>
          </w:r>
          <w:r w:rsidR="00A54515">
            <w:fldChar w:fldCharType="end"/>
          </w:r>
        </w:sdtContent>
      </w:sdt>
      <w:r w:rsidR="00A54515">
        <w:t>.</w:t>
      </w:r>
    </w:p>
    <w:p w14:paraId="6BF0A91A" w14:textId="77777777" w:rsidR="003C13BE" w:rsidRDefault="000775F2" w:rsidP="005A0139">
      <w:pPr>
        <w:spacing w:before="240"/>
      </w:pPr>
      <w:r>
        <w:t xml:space="preserve">Отже, кожний з коефіцієнтів моделі логістичної регресії відповідає деякому елементу вектору ознак, а оскільки вектор ознак створюється за технікою </w:t>
      </w:r>
      <w:r>
        <w:rPr>
          <w:lang w:val="en-US"/>
        </w:rPr>
        <w:t>bag</w:t>
      </w:r>
      <w:r w:rsidRPr="000775F2">
        <w:t>-</w:t>
      </w:r>
      <w:r>
        <w:rPr>
          <w:lang w:val="en-US"/>
        </w:rPr>
        <w:t>of</w:t>
      </w:r>
      <w:r w:rsidRPr="000775F2">
        <w:t>-</w:t>
      </w:r>
      <w:r>
        <w:rPr>
          <w:lang w:val="en-US"/>
        </w:rPr>
        <w:t>words</w:t>
      </w:r>
      <w:r>
        <w:t xml:space="preserve"> (</w:t>
      </w:r>
      <w:r>
        <w:rPr>
          <w:lang w:val="en-US"/>
        </w:rPr>
        <w:t>one</w:t>
      </w:r>
      <w:r w:rsidRPr="000775F2">
        <w:t>-</w:t>
      </w:r>
      <w:r>
        <w:rPr>
          <w:lang w:val="en-US"/>
        </w:rPr>
        <w:t>hot</w:t>
      </w:r>
      <w:r w:rsidRPr="000775F2">
        <w:t>-</w:t>
      </w:r>
      <w:r>
        <w:rPr>
          <w:lang w:val="en-US"/>
        </w:rPr>
        <w:t>encoding</w:t>
      </w:r>
      <w:r w:rsidRPr="000775F2">
        <w:t>)</w:t>
      </w:r>
      <w:r>
        <w:t xml:space="preserve">, то можна сказати, що кожний з коефіцієнтів моделі відповідає деякому слову із словника, </w:t>
      </w:r>
      <w:r w:rsidR="00C726AA">
        <w:t>що</w:t>
      </w:r>
      <w:r>
        <w:t xml:space="preserve"> </w:t>
      </w:r>
      <w:r w:rsidR="00C726AA">
        <w:t>утворено</w:t>
      </w:r>
      <w:r>
        <w:t xml:space="preserve"> з унікальн</w:t>
      </w:r>
      <w:r w:rsidR="00C726AA">
        <w:t>их</w:t>
      </w:r>
      <w:r>
        <w:t xml:space="preserve"> слів набору даних</w:t>
      </w:r>
      <w:r w:rsidR="00C726AA">
        <w:t xml:space="preserve"> при векторизації</w:t>
      </w:r>
      <w:r>
        <w:t xml:space="preserve">. </w:t>
      </w:r>
    </w:p>
    <w:p w14:paraId="5BF998B0" w14:textId="1D0D3F35" w:rsidR="003C13BE" w:rsidRDefault="000775F2" w:rsidP="003C13BE">
      <w:r>
        <w:t xml:space="preserve">Тоді, якщо модель має позитивний коефіцієнт, що відповідає деякому слову словника, то це означає, що наявність даного слова </w:t>
      </w:r>
      <w:r w:rsidR="00631576">
        <w:t>у кандидата збільшує ймовірність того, що цей кандидат є шуканою сутністю (негативні коефіцієнти зменшують цю ймовірність).</w:t>
      </w:r>
    </w:p>
    <w:p w14:paraId="629E3F61" w14:textId="426D254B" w:rsidR="006F18E8" w:rsidRDefault="006F18E8" w:rsidP="0095762E">
      <w:r>
        <w:t>Розглянемо детальніше коефіцієнти моделі логістичної регресії, навченої на даних</w:t>
      </w:r>
      <w:r w:rsidR="0095762E">
        <w:t xml:space="preserve">, які </w:t>
      </w:r>
      <w:r w:rsidR="003C13BE">
        <w:t>сформован</w:t>
      </w:r>
      <w:r w:rsidR="0095762E">
        <w:t>і</w:t>
      </w:r>
      <w:r w:rsidR="003C13BE">
        <w:t xml:space="preserve"> за конкурентним підходом</w:t>
      </w:r>
      <w:r w:rsidR="004F7085">
        <w:t>.</w:t>
      </w:r>
      <w:r>
        <w:t xml:space="preserve"> </w:t>
      </w:r>
    </w:p>
    <w:p w14:paraId="6515E6ED" w14:textId="43B3C520" w:rsidR="002E4A47" w:rsidRPr="006F18E8" w:rsidRDefault="006F18E8" w:rsidP="006F18E8">
      <w:r>
        <w:t>Я</w:t>
      </w:r>
      <w:r w:rsidR="00A64FE6">
        <w:t>кщо</w:t>
      </w:r>
      <w:r w:rsidRPr="006F18E8">
        <w:t xml:space="preserve"> </w:t>
      </w:r>
      <w:r>
        <w:t>р</w:t>
      </w:r>
      <w:r w:rsidR="00A64FE6">
        <w:t xml:space="preserve">озмір словника, сформованого під час </w:t>
      </w:r>
      <w:r w:rsidR="003C13BE">
        <w:t>векторизації</w:t>
      </w:r>
      <w:r w:rsidR="00A64FE6">
        <w:t xml:space="preserve"> </w:t>
      </w:r>
      <w:r w:rsidR="003C13BE">
        <w:rPr>
          <w:lang w:val="en-US"/>
        </w:rPr>
        <w:t>b</w:t>
      </w:r>
      <w:r w:rsidR="00A64FE6">
        <w:rPr>
          <w:lang w:val="en-US"/>
        </w:rPr>
        <w:t>ag</w:t>
      </w:r>
      <w:r w:rsidR="00A64FE6" w:rsidRPr="00A64FE6">
        <w:t>-</w:t>
      </w:r>
      <w:r w:rsidR="00A64FE6">
        <w:rPr>
          <w:lang w:val="en-US"/>
        </w:rPr>
        <w:t>of</w:t>
      </w:r>
      <w:r w:rsidR="00A64FE6" w:rsidRPr="00A64FE6">
        <w:t>-</w:t>
      </w:r>
      <w:r w:rsidR="00A64FE6">
        <w:rPr>
          <w:lang w:val="en-US"/>
        </w:rPr>
        <w:t>words</w:t>
      </w:r>
      <w:r w:rsidR="003C13BE" w:rsidRPr="003C13BE">
        <w:t xml:space="preserve"> (</w:t>
      </w:r>
      <w:r w:rsidR="003C13BE">
        <w:rPr>
          <w:lang w:val="en-US"/>
        </w:rPr>
        <w:t>one</w:t>
      </w:r>
      <w:r w:rsidR="003C13BE" w:rsidRPr="003C13BE">
        <w:t>-</w:t>
      </w:r>
      <w:r w:rsidR="003C13BE">
        <w:rPr>
          <w:lang w:val="en-US"/>
        </w:rPr>
        <w:t>hot</w:t>
      </w:r>
      <w:r w:rsidR="003C13BE" w:rsidRPr="003C13BE">
        <w:t>-</w:t>
      </w:r>
      <w:r w:rsidR="003C13BE">
        <w:rPr>
          <w:lang w:val="en-US"/>
        </w:rPr>
        <w:t>encoding</w:t>
      </w:r>
      <w:r w:rsidR="003C13BE" w:rsidRPr="003C13BE">
        <w:t>),</w:t>
      </w:r>
      <w:r>
        <w:t xml:space="preserve"> дорівнює </w:t>
      </w:r>
      <m:oMath>
        <m:r>
          <w:rPr>
            <w:rFonts w:ascii="Cambria Math" w:hAnsi="Cambria Math"/>
          </w:rPr>
          <m:t>n</m:t>
        </m:r>
        <m:r>
          <m:rPr>
            <m:scr m:val="double-struck"/>
          </m:rPr>
          <w:rPr>
            <w:rFonts w:ascii="Cambria Math" w:hAnsi="Cambria Math"/>
          </w:rPr>
          <m:t>∈N</m:t>
        </m:r>
      </m:oMath>
      <w:r>
        <w:t>,</w:t>
      </w:r>
      <w:r w:rsidR="003C13BE" w:rsidRPr="003C13BE">
        <w:t xml:space="preserve"> </w:t>
      </w:r>
      <w:r w:rsidR="00AB2EC5">
        <w:t>то</w:t>
      </w:r>
      <w:r>
        <w:t xml:space="preserve"> </w:t>
      </w:r>
      <w:r w:rsidR="00AB2EC5">
        <w:t>розмір вектору вхідних даних моделі</w:t>
      </w:r>
      <w:r>
        <w:t xml:space="preserve"> дорівнює </w:t>
      </w:r>
      <m:oMath>
        <m:r>
          <w:rPr>
            <w:rFonts w:ascii="Cambria Math" w:hAnsi="Cambria Math"/>
          </w:rPr>
          <m:t>2∙</m:t>
        </m:r>
        <m:r>
          <w:rPr>
            <w:rFonts w:ascii="Cambria Math" w:hAnsi="Cambria Math"/>
            <w:lang w:val="en-US"/>
          </w:rPr>
          <m:t>n</m:t>
        </m:r>
      </m:oMath>
      <w:r>
        <w:t xml:space="preserve">, а отже і розмір вектору коефіцієнтів моделі дорівнює </w:t>
      </w:r>
      <m:oMath>
        <m:r>
          <w:rPr>
            <w:rFonts w:ascii="Cambria Math" w:hAnsi="Cambria Math"/>
          </w:rPr>
          <m:t>2∙</m:t>
        </m:r>
        <m:r>
          <w:rPr>
            <w:rFonts w:ascii="Cambria Math" w:hAnsi="Cambria Math"/>
            <w:lang w:val="en-US"/>
          </w:rPr>
          <m:t>n</m:t>
        </m:r>
      </m:oMath>
      <w:r>
        <w:t xml:space="preserve">. Позначимо вектор коефіцієнтів моделі як </w:t>
      </w:r>
      <m:oMath>
        <m:r>
          <w:rPr>
            <w:rFonts w:ascii="Cambria Math" w:hAnsi="Cambria Math"/>
          </w:rPr>
          <m:t>c∈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2∙n</m:t>
            </m:r>
          </m:sup>
        </m:sSup>
      </m:oMath>
      <w:r>
        <w:t xml:space="preserve">. </w:t>
      </w:r>
    </w:p>
    <w:p w14:paraId="1F988ECA" w14:textId="3764831D" w:rsidR="00CC4723" w:rsidRDefault="0095762E" w:rsidP="0095762E">
      <w:r>
        <w:lastRenderedPageBreak/>
        <w:t>Будемо проводити порівняння</w:t>
      </w:r>
      <w:r w:rsidR="0089488E">
        <w:t xml:space="preserve"> </w:t>
      </w:r>
      <m:oMath>
        <m:r>
          <w:rPr>
            <w:rFonts w:ascii="Cambria Math" w:hAnsi="Cambria Math"/>
          </w:rPr>
          <m:t>i</m:t>
        </m:r>
      </m:oMath>
      <w:r w:rsidR="0089488E" w:rsidRPr="0089488E">
        <w:t>-</w:t>
      </w:r>
      <w:r>
        <w:t>го</w:t>
      </w:r>
      <w:r w:rsidR="0089488E">
        <w:t xml:space="preserve"> </w:t>
      </w:r>
      <w:r w:rsidR="00CC4723">
        <w:t>коефіцієнт</w:t>
      </w:r>
      <w:r>
        <w:t>у</w:t>
      </w:r>
      <w:r w:rsidR="00CC4723">
        <w:t xml:space="preserve"> з</w:t>
      </w:r>
      <w:r w:rsidR="0089488E">
        <w:t xml:space="preserve"> </w:t>
      </w:r>
      <m:oMath>
        <m:r>
          <w:rPr>
            <w:rFonts w:ascii="Cambria Math" w:hAnsi="Cambria Math"/>
          </w:rPr>
          <m:t>(i+n)</m:t>
        </m:r>
      </m:oMath>
      <w:r w:rsidR="0089488E" w:rsidRPr="0089488E">
        <w:t>-</w:t>
      </w:r>
      <w:r w:rsidR="00CC4723">
        <w:t>м коефіцієнтом</w:t>
      </w:r>
      <w:r w:rsidR="00854A9D">
        <w:t xml:space="preserve"> (</w:t>
      </w:r>
      <m:oMath>
        <m:r>
          <w:rPr>
            <w:rFonts w:ascii="Cambria Math" w:hAnsi="Cambria Math"/>
          </w:rPr>
          <m:t>i=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1,n</m:t>
            </m:r>
          </m:e>
        </m:acc>
      </m:oMath>
      <w:r w:rsidR="00854A9D">
        <w:t>)</w:t>
      </w:r>
      <w:r w:rsidR="0089488E">
        <w:t>.</w:t>
      </w:r>
    </w:p>
    <w:p w14:paraId="036CEFCC" w14:textId="28241188" w:rsidR="008C14F2" w:rsidRDefault="0095762E" w:rsidP="0095762E">
      <w:r>
        <w:t>Г</w:t>
      </w:r>
      <w:r w:rsidR="008C14F2">
        <w:t>оворити</w:t>
      </w:r>
      <w:r>
        <w:t>мемо</w:t>
      </w:r>
      <w:r w:rsidR="008C14F2">
        <w:t xml:space="preserve">, що коефіцієнт </w:t>
      </w:r>
      <w:r w:rsidR="008C14F2" w:rsidRPr="008C14F2">
        <w:rPr>
          <w:i/>
          <w:iCs/>
        </w:rPr>
        <w:t>змінив знак,</w:t>
      </w:r>
      <w:r w:rsidR="008C14F2">
        <w:t xml:space="preserve"> якщо:</w:t>
      </w:r>
    </w:p>
    <w:p w14:paraId="3F7F4EA4" w14:textId="67878B9F" w:rsidR="008C14F2" w:rsidRPr="008C14F2" w:rsidRDefault="008C14F2" w:rsidP="00CC4723">
      <w:pPr>
        <w:spacing w:before="240"/>
        <w:ind w:firstLine="0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с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</m:d>
          <m:r>
            <w:rPr>
              <w:rFonts w:ascii="Cambria Math" w:hAnsi="Cambria Math"/>
              <w:lang w:val="en-US"/>
            </w:rPr>
            <m:t>∙c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i+n</m:t>
              </m:r>
            </m:e>
          </m:d>
          <m:r>
            <w:rPr>
              <w:rFonts w:ascii="Cambria Math" w:hAnsi="Cambria Math"/>
              <w:lang w:val="en-US"/>
            </w:rPr>
            <m:t xml:space="preserve">&lt;0, </m:t>
          </m:r>
          <m:r>
            <w:rPr>
              <w:rFonts w:ascii="Cambria Math" w:hAnsi="Cambria Math"/>
            </w:rPr>
            <m:t>i=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1,n</m:t>
              </m:r>
            </m:e>
          </m:acc>
        </m:oMath>
      </m:oMathPara>
    </w:p>
    <w:p w14:paraId="6D6E0DF2" w14:textId="46A7422A" w:rsidR="008C14F2" w:rsidRDefault="008C14F2" w:rsidP="0095762E">
      <w:r>
        <w:t xml:space="preserve">Говоритимемо, що коефіцієнт </w:t>
      </w:r>
      <w:r>
        <w:rPr>
          <w:i/>
        </w:rPr>
        <w:t>змінив знак сильно</w:t>
      </w:r>
      <w:r>
        <w:t>, якщо:</w:t>
      </w:r>
    </w:p>
    <w:p w14:paraId="649A77F5" w14:textId="7D5214AF" w:rsidR="008C14F2" w:rsidRPr="0095762E" w:rsidRDefault="008C14F2" w:rsidP="0095762E">
      <w:pPr>
        <w:spacing w:before="240"/>
        <w:ind w:firstLine="0"/>
        <w:jc w:val="center"/>
        <w:rPr>
          <w:i/>
          <w:iCs/>
          <w:lang w:val="ru-RU"/>
        </w:rPr>
      </w:pPr>
      <m:oMath>
        <m:r>
          <w:rPr>
            <w:rFonts w:ascii="Cambria Math" w:hAnsi="Cambria Math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 xml:space="preserve">&gt;0.1 і </m:t>
        </m:r>
        <m:r>
          <w:rPr>
            <w:rFonts w:ascii="Cambria Math" w:hAnsi="Cambria Math"/>
            <w:lang w:val="en-US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  <w:lang w:val="ru-RU"/>
              </w:rPr>
              <m:t>+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  <w:lang w:val="ru-RU"/>
          </w:rPr>
          <m:t>&lt;-0.1</m:t>
        </m:r>
      </m:oMath>
      <w:r w:rsidR="0095762E">
        <w:rPr>
          <w:i/>
          <w:iCs/>
        </w:rPr>
        <w:t xml:space="preserve"> </w:t>
      </w:r>
      <w:r>
        <w:t>або</w:t>
      </w:r>
      <w:r w:rsidR="0095762E">
        <w:rPr>
          <w:i/>
          <w:iCs/>
          <w:lang w:val="ru-RU"/>
        </w:rPr>
        <w:t xml:space="preserve"> </w:t>
      </w:r>
      <m:oMath>
        <m:r>
          <w:rPr>
            <w:rFonts w:ascii="Cambria Math" w:hAnsi="Cambria Math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&lt;-0.1 і c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i+n</m:t>
            </m:r>
          </m:e>
        </m:d>
        <m:r>
          <w:rPr>
            <w:rFonts w:ascii="Cambria Math" w:hAnsi="Cambria Math"/>
          </w:rPr>
          <m:t>&gt;0.1, i=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1,n</m:t>
            </m:r>
          </m:e>
        </m:acc>
      </m:oMath>
    </w:p>
    <w:p w14:paraId="2487BAEC" w14:textId="77777777" w:rsidR="00854A9D" w:rsidRDefault="00854A9D">
      <w:pPr>
        <w:widowControl/>
        <w:autoSpaceDE/>
        <w:autoSpaceDN/>
        <w:adjustRightInd/>
        <w:spacing w:line="276" w:lineRule="auto"/>
        <w:ind w:firstLine="0"/>
        <w:jc w:val="left"/>
      </w:pPr>
      <m:oMath>
        <m:r>
          <w:rPr>
            <w:rFonts w:ascii="Cambria Math" w:hAnsi="Cambria Math"/>
          </w:rPr>
          <m:t>i-</m:t>
        </m:r>
      </m:oMath>
      <w:r>
        <w:t xml:space="preserve">у ознаку вхідного вектору називатимемо </w:t>
      </w:r>
      <w:r>
        <w:rPr>
          <w:i/>
          <w:iCs/>
        </w:rPr>
        <w:t xml:space="preserve">сильною позитивною, </w:t>
      </w:r>
      <w:r>
        <w:t xml:space="preserve">якщо </w:t>
      </w:r>
      <m:oMath>
        <m:r>
          <w:rPr>
            <w:rFonts w:ascii="Cambria Math" w:hAnsi="Cambria Math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&gt;0.1</m:t>
        </m:r>
      </m:oMath>
      <w:r>
        <w:t>.</w:t>
      </w:r>
    </w:p>
    <w:p w14:paraId="7B24669D" w14:textId="19C5E98E" w:rsidR="0095762E" w:rsidRDefault="00854A9D" w:rsidP="00071CB6">
      <w:pPr>
        <w:widowControl/>
        <w:autoSpaceDE/>
        <w:autoSpaceDN/>
        <w:adjustRightInd/>
        <w:spacing w:line="276" w:lineRule="auto"/>
        <w:ind w:firstLine="0"/>
        <w:jc w:val="left"/>
      </w:pPr>
      <m:oMath>
        <m:r>
          <w:rPr>
            <w:rFonts w:ascii="Cambria Math" w:hAnsi="Cambria Math"/>
          </w:rPr>
          <m:t>i-</m:t>
        </m:r>
      </m:oMath>
      <w:r>
        <w:t xml:space="preserve">у ознаку вхідного вектору називатимемо </w:t>
      </w:r>
      <w:r>
        <w:rPr>
          <w:i/>
          <w:iCs/>
        </w:rPr>
        <w:t xml:space="preserve">сильною негативною, </w:t>
      </w:r>
      <w:r>
        <w:t xml:space="preserve">якщо </w:t>
      </w:r>
      <m:oMath>
        <m:r>
          <w:rPr>
            <w:rFonts w:ascii="Cambria Math" w:hAnsi="Cambria Math"/>
          </w:rPr>
          <m:t>c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  <w:lang w:val="ru-RU"/>
          </w:rPr>
          <m:t>&lt;-</m:t>
        </m:r>
        <m:r>
          <w:rPr>
            <w:rFonts w:ascii="Cambria Math" w:hAnsi="Cambria Math"/>
          </w:rPr>
          <m:t>0.1</m:t>
        </m:r>
      </m:oMath>
      <w:r>
        <w:t>.</w:t>
      </w:r>
    </w:p>
    <w:p w14:paraId="1B2982F3" w14:textId="29CEF18B" w:rsidR="003E0A80" w:rsidRDefault="0095762E" w:rsidP="003E0A80">
      <w:r>
        <w:t>Тобто, порівнюватимемо</w:t>
      </w:r>
      <w:r w:rsidR="006F18E8">
        <w:t xml:space="preserve"> коефіцієнти</w:t>
      </w:r>
      <w:r w:rsidR="006F18E8" w:rsidRPr="00F012E1">
        <w:t xml:space="preserve"> </w:t>
      </w:r>
      <w:r w:rsidR="006F18E8">
        <w:t xml:space="preserve">моделі, що відповідають одним і тим самим </w:t>
      </w:r>
      <w:r w:rsidR="00071CB6">
        <w:t>словам</w:t>
      </w:r>
      <w:r w:rsidR="006F18E8">
        <w:t xml:space="preserve"> у першій половині вектору вхідних даних (яка кодує кандидата) і у другій його половині (яка кодує конкурентів).</w:t>
      </w:r>
    </w:p>
    <w:p w14:paraId="3FE875DE" w14:textId="43535728" w:rsidR="003E0A80" w:rsidRDefault="00F132D4" w:rsidP="001E456A">
      <w:r>
        <w:t>У</w:t>
      </w:r>
      <w:r w:rsidR="002E4ABA">
        <w:t xml:space="preserve"> </w:t>
      </w:r>
      <w:r w:rsidR="001E456A">
        <w:t xml:space="preserve">таблиці </w:t>
      </w:r>
      <w:r w:rsidR="00910EFE" w:rsidRPr="00910EFE">
        <w:rPr>
          <w:lang w:val="ru-RU"/>
        </w:rPr>
        <w:t>3</w:t>
      </w:r>
      <w:r w:rsidR="001E456A">
        <w:t xml:space="preserve">.5 </w:t>
      </w:r>
      <w:r>
        <w:t>наведено відсотки сильно позитивних і сильно негативних коефіцієнтів, які змінили знак і змінили знак сильно.</w:t>
      </w:r>
      <w:bookmarkStart w:id="35" w:name="_Ref105767461"/>
    </w:p>
    <w:p w14:paraId="661EC241" w14:textId="77777777" w:rsidR="00847209" w:rsidRPr="00C62184" w:rsidRDefault="00847209" w:rsidP="001E456A">
      <w:pPr>
        <w:rPr>
          <w:lang w:val="ru-RU"/>
        </w:rPr>
      </w:pPr>
    </w:p>
    <w:p w14:paraId="731F6721" w14:textId="77777777" w:rsidR="00847209" w:rsidRDefault="00847209">
      <w:pPr>
        <w:widowControl/>
        <w:autoSpaceDE/>
        <w:autoSpaceDN/>
        <w:adjustRightInd/>
        <w:spacing w:after="0" w:line="276" w:lineRule="auto"/>
        <w:ind w:firstLine="0"/>
        <w:jc w:val="left"/>
      </w:pPr>
      <w:r>
        <w:br w:type="page"/>
      </w:r>
    </w:p>
    <w:p w14:paraId="2A61410F" w14:textId="3595C1FD" w:rsidR="004D01C7" w:rsidRPr="004D01C7" w:rsidRDefault="004D01C7" w:rsidP="003E0A80">
      <w:r w:rsidRPr="004D01C7">
        <w:lastRenderedPageBreak/>
        <w:t xml:space="preserve">Таблиця </w:t>
      </w:r>
      <w:r w:rsidR="002104A9">
        <w:fldChar w:fldCharType="begin"/>
      </w:r>
      <w:r w:rsidR="002104A9">
        <w:instrText xml:space="preserve"> STYLEREF 1 \s </w:instrText>
      </w:r>
      <w:r w:rsidR="002104A9">
        <w:fldChar w:fldCharType="separate"/>
      </w:r>
      <w:r w:rsidR="001E74B4">
        <w:rPr>
          <w:noProof/>
        </w:rPr>
        <w:t>3</w:t>
      </w:r>
      <w:r w:rsidR="002104A9">
        <w:fldChar w:fldCharType="end"/>
      </w:r>
      <w:r w:rsidR="002104A9">
        <w:t>.</w:t>
      </w:r>
      <w:r w:rsidR="002104A9">
        <w:fldChar w:fldCharType="begin"/>
      </w:r>
      <w:r w:rsidR="002104A9">
        <w:instrText xml:space="preserve"> SEQ Таблиця \* ARABIC \s 1 </w:instrText>
      </w:r>
      <w:r w:rsidR="002104A9">
        <w:fldChar w:fldCharType="separate"/>
      </w:r>
      <w:r w:rsidR="001E74B4">
        <w:rPr>
          <w:noProof/>
        </w:rPr>
        <w:t>5</w:t>
      </w:r>
      <w:r w:rsidR="002104A9">
        <w:fldChar w:fldCharType="end"/>
      </w:r>
      <w:bookmarkEnd w:id="35"/>
      <w:r w:rsidRPr="004D01C7">
        <w:t xml:space="preserve"> </w:t>
      </w:r>
      <w:r w:rsidR="00556014" w:rsidRPr="00556014">
        <w:rPr>
          <w:color w:val="000000" w:themeColor="text1"/>
          <w:szCs w:val="28"/>
        </w:rPr>
        <w:t>–</w:t>
      </w:r>
      <w:r w:rsidR="00556014">
        <w:rPr>
          <w:color w:val="000000" w:themeColor="text1"/>
          <w:szCs w:val="28"/>
        </w:rPr>
        <w:t xml:space="preserve"> </w:t>
      </w:r>
      <w:r w:rsidRPr="004D01C7">
        <w:t>Результат порівняння коефіцієнтів логістичної регресії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1771"/>
        <w:gridCol w:w="1772"/>
        <w:gridCol w:w="1772"/>
        <w:gridCol w:w="1772"/>
      </w:tblGrid>
      <w:tr w:rsidR="004F5B31" w14:paraId="1DA3A257" w14:textId="77777777" w:rsidTr="00847209">
        <w:trPr>
          <w:trHeight w:val="400"/>
        </w:trPr>
        <w:tc>
          <w:tcPr>
            <w:tcW w:w="2547" w:type="dxa"/>
            <w:vMerge w:val="restart"/>
            <w:tcMar>
              <w:top w:w="108" w:type="dxa"/>
              <w:bottom w:w="108" w:type="dxa"/>
            </w:tcMar>
          </w:tcPr>
          <w:p w14:paraId="440F52CD" w14:textId="3F79D75F" w:rsidR="004F5B31" w:rsidRDefault="004F5B31" w:rsidP="001E456A">
            <w:pPr>
              <w:spacing w:after="0" w:line="240" w:lineRule="auto"/>
              <w:ind w:firstLine="0"/>
            </w:pPr>
          </w:p>
        </w:tc>
        <w:tc>
          <w:tcPr>
            <w:tcW w:w="3543" w:type="dxa"/>
            <w:gridSpan w:val="2"/>
            <w:tcMar>
              <w:top w:w="108" w:type="dxa"/>
              <w:bottom w:w="108" w:type="dxa"/>
            </w:tcMar>
          </w:tcPr>
          <w:p w14:paraId="5C7E1983" w14:textId="56771A10" w:rsidR="004F5B31" w:rsidRPr="004F5B31" w:rsidRDefault="004F5B31" w:rsidP="001E456A">
            <w:pPr>
              <w:tabs>
                <w:tab w:val="left" w:pos="1452"/>
              </w:tabs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CUAD V1</w:t>
            </w:r>
          </w:p>
        </w:tc>
        <w:tc>
          <w:tcPr>
            <w:tcW w:w="3544" w:type="dxa"/>
            <w:gridSpan w:val="2"/>
            <w:tcMar>
              <w:top w:w="108" w:type="dxa"/>
              <w:bottom w:w="108" w:type="dxa"/>
            </w:tcMar>
          </w:tcPr>
          <w:p w14:paraId="29D2F8E8" w14:textId="39E5A50A" w:rsidR="004F5B31" w:rsidRPr="002E4ABA" w:rsidRDefault="004F5B31" w:rsidP="001E456A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Google Play </w:t>
            </w:r>
            <w:r w:rsidR="002E4ABA">
              <w:rPr>
                <w:lang w:val="en-US"/>
              </w:rPr>
              <w:t>Reviews</w:t>
            </w:r>
          </w:p>
        </w:tc>
      </w:tr>
      <w:tr w:rsidR="004F5B31" w14:paraId="7980B85D" w14:textId="77777777" w:rsidTr="00847209">
        <w:tc>
          <w:tcPr>
            <w:tcW w:w="2547" w:type="dxa"/>
            <w:vMerge/>
            <w:tcMar>
              <w:top w:w="108" w:type="dxa"/>
              <w:bottom w:w="108" w:type="dxa"/>
            </w:tcMar>
          </w:tcPr>
          <w:p w14:paraId="2997B714" w14:textId="4EEFA74C" w:rsidR="004F5B31" w:rsidRDefault="004F5B31" w:rsidP="001E456A">
            <w:pPr>
              <w:spacing w:after="0" w:line="240" w:lineRule="auto"/>
              <w:ind w:firstLine="0"/>
            </w:pPr>
          </w:p>
        </w:tc>
        <w:tc>
          <w:tcPr>
            <w:tcW w:w="1771" w:type="dxa"/>
            <w:tcMar>
              <w:top w:w="108" w:type="dxa"/>
              <w:bottom w:w="108" w:type="dxa"/>
            </w:tcMar>
          </w:tcPr>
          <w:p w14:paraId="3C573B14" w14:textId="5EDD27A3" w:rsidR="004F5B31" w:rsidRPr="004F5B31" w:rsidRDefault="004F5B31" w:rsidP="001E456A">
            <w:pPr>
              <w:spacing w:after="0" w:line="240" w:lineRule="auto"/>
              <w:ind w:firstLine="0"/>
              <w:jc w:val="center"/>
            </w:pPr>
            <w:r>
              <w:t>Змінили знак</w:t>
            </w:r>
          </w:p>
        </w:tc>
        <w:tc>
          <w:tcPr>
            <w:tcW w:w="1772" w:type="dxa"/>
            <w:tcMar>
              <w:top w:w="108" w:type="dxa"/>
              <w:bottom w:w="108" w:type="dxa"/>
            </w:tcMar>
          </w:tcPr>
          <w:p w14:paraId="79824CAC" w14:textId="5FF57E5D" w:rsidR="004F5B31" w:rsidRDefault="008C14F2" w:rsidP="001E456A">
            <w:pPr>
              <w:spacing w:after="0" w:line="240" w:lineRule="auto"/>
              <w:ind w:firstLine="0"/>
              <w:jc w:val="center"/>
            </w:pPr>
            <w:r>
              <w:t>З</w:t>
            </w:r>
            <w:r w:rsidR="004F5B31">
              <w:t>мінили знак сильно</w:t>
            </w:r>
          </w:p>
        </w:tc>
        <w:tc>
          <w:tcPr>
            <w:tcW w:w="1772" w:type="dxa"/>
            <w:tcMar>
              <w:top w:w="108" w:type="dxa"/>
              <w:bottom w:w="108" w:type="dxa"/>
            </w:tcMar>
          </w:tcPr>
          <w:p w14:paraId="16C45D98" w14:textId="6B387481" w:rsidR="004F5B31" w:rsidRDefault="004F5B31" w:rsidP="001E456A">
            <w:pPr>
              <w:spacing w:after="0" w:line="240" w:lineRule="auto"/>
              <w:ind w:firstLine="0"/>
              <w:jc w:val="center"/>
            </w:pPr>
            <w:r>
              <w:t>Змінили знак</w:t>
            </w:r>
          </w:p>
        </w:tc>
        <w:tc>
          <w:tcPr>
            <w:tcW w:w="1772" w:type="dxa"/>
            <w:tcMar>
              <w:top w:w="108" w:type="dxa"/>
              <w:bottom w:w="108" w:type="dxa"/>
            </w:tcMar>
          </w:tcPr>
          <w:p w14:paraId="0647547B" w14:textId="5588EF21" w:rsidR="004F5B31" w:rsidRDefault="008C14F2" w:rsidP="001E456A">
            <w:pPr>
              <w:spacing w:after="0" w:line="240" w:lineRule="auto"/>
              <w:ind w:firstLine="0"/>
              <w:jc w:val="center"/>
            </w:pPr>
            <w:r>
              <w:t>З</w:t>
            </w:r>
            <w:r w:rsidR="004F5B31">
              <w:t>мінили знак сильно</w:t>
            </w:r>
          </w:p>
        </w:tc>
      </w:tr>
      <w:tr w:rsidR="004F5B31" w14:paraId="6B04CF4D" w14:textId="77777777" w:rsidTr="00847209">
        <w:tc>
          <w:tcPr>
            <w:tcW w:w="2547" w:type="dxa"/>
            <w:tcMar>
              <w:top w:w="108" w:type="dxa"/>
              <w:bottom w:w="108" w:type="dxa"/>
            </w:tcMar>
          </w:tcPr>
          <w:p w14:paraId="5A2DC524" w14:textId="1D520885" w:rsidR="004F5B31" w:rsidRDefault="00FC5596" w:rsidP="001E456A">
            <w:pPr>
              <w:spacing w:after="0" w:line="240" w:lineRule="auto"/>
              <w:ind w:firstLine="0"/>
              <w:jc w:val="left"/>
            </w:pPr>
            <w:r>
              <w:t>Сильно позитивні коефіцієнти</w:t>
            </w:r>
          </w:p>
        </w:tc>
        <w:tc>
          <w:tcPr>
            <w:tcW w:w="1771" w:type="dxa"/>
            <w:tcMar>
              <w:top w:w="108" w:type="dxa"/>
              <w:bottom w:w="108" w:type="dxa"/>
            </w:tcMar>
            <w:vAlign w:val="center"/>
          </w:tcPr>
          <w:p w14:paraId="28F0CB93" w14:textId="130C4743" w:rsidR="004F5B31" w:rsidRPr="004F5B31" w:rsidRDefault="006A5A63" w:rsidP="001E456A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95</w:t>
            </w:r>
            <w:r w:rsidR="004F5B31">
              <w:rPr>
                <w:lang w:val="en-US"/>
              </w:rPr>
              <w:t>%</w:t>
            </w:r>
          </w:p>
        </w:tc>
        <w:tc>
          <w:tcPr>
            <w:tcW w:w="1772" w:type="dxa"/>
            <w:tcMar>
              <w:top w:w="108" w:type="dxa"/>
              <w:bottom w:w="108" w:type="dxa"/>
            </w:tcMar>
            <w:vAlign w:val="center"/>
          </w:tcPr>
          <w:p w14:paraId="38BE838B" w14:textId="3192EEDF" w:rsidR="004F5B31" w:rsidRPr="004F5B31" w:rsidRDefault="006A5A63" w:rsidP="001E456A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76</w:t>
            </w:r>
            <w:r w:rsidR="004F5B31">
              <w:rPr>
                <w:lang w:val="en-US"/>
              </w:rPr>
              <w:t>%</w:t>
            </w:r>
          </w:p>
        </w:tc>
        <w:tc>
          <w:tcPr>
            <w:tcW w:w="1772" w:type="dxa"/>
            <w:tcMar>
              <w:top w:w="108" w:type="dxa"/>
              <w:bottom w:w="108" w:type="dxa"/>
            </w:tcMar>
            <w:vAlign w:val="center"/>
          </w:tcPr>
          <w:p w14:paraId="7FC94DB9" w14:textId="332C559A" w:rsidR="004F5B31" w:rsidRPr="008C14F2" w:rsidRDefault="008C14F2" w:rsidP="001E456A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85%</w:t>
            </w:r>
          </w:p>
        </w:tc>
        <w:tc>
          <w:tcPr>
            <w:tcW w:w="1772" w:type="dxa"/>
            <w:tcMar>
              <w:top w:w="108" w:type="dxa"/>
              <w:bottom w:w="108" w:type="dxa"/>
            </w:tcMar>
            <w:vAlign w:val="center"/>
          </w:tcPr>
          <w:p w14:paraId="68B7B76D" w14:textId="50E8EBC8" w:rsidR="004F5B31" w:rsidRPr="008C14F2" w:rsidRDefault="00377602" w:rsidP="001E456A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80</w:t>
            </w:r>
            <w:r w:rsidR="008C14F2">
              <w:rPr>
                <w:lang w:val="en-US"/>
              </w:rPr>
              <w:t>%</w:t>
            </w:r>
          </w:p>
        </w:tc>
      </w:tr>
      <w:tr w:rsidR="004F5B31" w14:paraId="4F15A7EA" w14:textId="77777777" w:rsidTr="00847209">
        <w:tc>
          <w:tcPr>
            <w:tcW w:w="2547" w:type="dxa"/>
            <w:tcMar>
              <w:top w:w="108" w:type="dxa"/>
              <w:bottom w:w="108" w:type="dxa"/>
            </w:tcMar>
          </w:tcPr>
          <w:p w14:paraId="32919CBB" w14:textId="0CB8F67D" w:rsidR="004F5B31" w:rsidRDefault="00FC5596" w:rsidP="001E456A">
            <w:pPr>
              <w:spacing w:after="0" w:line="240" w:lineRule="auto"/>
              <w:ind w:firstLine="0"/>
              <w:jc w:val="left"/>
            </w:pPr>
            <w:r>
              <w:t>Сильно негативні коефіцієнти</w:t>
            </w:r>
          </w:p>
        </w:tc>
        <w:tc>
          <w:tcPr>
            <w:tcW w:w="1771" w:type="dxa"/>
            <w:tcMar>
              <w:top w:w="108" w:type="dxa"/>
              <w:bottom w:w="108" w:type="dxa"/>
            </w:tcMar>
            <w:vAlign w:val="center"/>
          </w:tcPr>
          <w:p w14:paraId="1736912C" w14:textId="5248F199" w:rsidR="004F5B31" w:rsidRPr="004F5B31" w:rsidRDefault="006A5A63" w:rsidP="001E456A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92</w:t>
            </w:r>
            <w:r w:rsidR="004F5B31">
              <w:rPr>
                <w:lang w:val="en-US"/>
              </w:rPr>
              <w:t>%</w:t>
            </w:r>
          </w:p>
        </w:tc>
        <w:tc>
          <w:tcPr>
            <w:tcW w:w="1772" w:type="dxa"/>
            <w:tcMar>
              <w:top w:w="108" w:type="dxa"/>
              <w:bottom w:w="108" w:type="dxa"/>
            </w:tcMar>
            <w:vAlign w:val="center"/>
          </w:tcPr>
          <w:p w14:paraId="236BF34B" w14:textId="27FF4D1A" w:rsidR="004F5B31" w:rsidRPr="004F5B31" w:rsidRDefault="006A5A63" w:rsidP="001E456A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52</w:t>
            </w:r>
            <w:r w:rsidR="004F5B31">
              <w:rPr>
                <w:lang w:val="en-US"/>
              </w:rPr>
              <w:t>%</w:t>
            </w:r>
          </w:p>
        </w:tc>
        <w:tc>
          <w:tcPr>
            <w:tcW w:w="1772" w:type="dxa"/>
            <w:tcMar>
              <w:top w:w="108" w:type="dxa"/>
              <w:bottom w:w="108" w:type="dxa"/>
            </w:tcMar>
            <w:vAlign w:val="center"/>
          </w:tcPr>
          <w:p w14:paraId="7F614175" w14:textId="1277F29E" w:rsidR="004F5B31" w:rsidRPr="008C14F2" w:rsidRDefault="008C14F2" w:rsidP="001E456A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50%</w:t>
            </w:r>
          </w:p>
        </w:tc>
        <w:tc>
          <w:tcPr>
            <w:tcW w:w="1772" w:type="dxa"/>
            <w:tcMar>
              <w:top w:w="108" w:type="dxa"/>
              <w:bottom w:w="108" w:type="dxa"/>
            </w:tcMar>
            <w:vAlign w:val="center"/>
          </w:tcPr>
          <w:p w14:paraId="51193511" w14:textId="42B9A7E4" w:rsidR="004F5B31" w:rsidRPr="008C14F2" w:rsidRDefault="00377602" w:rsidP="001E456A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  <w:r w:rsidR="008C14F2">
              <w:rPr>
                <w:lang w:val="en-US"/>
              </w:rPr>
              <w:t>%</w:t>
            </w:r>
          </w:p>
        </w:tc>
      </w:tr>
    </w:tbl>
    <w:p w14:paraId="7C345858" w14:textId="41399B77" w:rsidR="00195FF1" w:rsidRDefault="00195FF1">
      <w:pPr>
        <w:widowControl/>
        <w:autoSpaceDE/>
        <w:autoSpaceDN/>
        <w:adjustRightInd/>
        <w:spacing w:line="276" w:lineRule="auto"/>
        <w:ind w:firstLine="0"/>
        <w:jc w:val="left"/>
        <w:rPr>
          <w:szCs w:val="32"/>
        </w:rPr>
      </w:pPr>
    </w:p>
    <w:p w14:paraId="400D3524" w14:textId="78793568" w:rsidR="009C2285" w:rsidRDefault="009C2285" w:rsidP="009C2285">
      <w:pPr>
        <w:pStyle w:val="Heading2"/>
      </w:pPr>
      <w:bookmarkStart w:id="36" w:name="_Toc106008526"/>
      <w:r>
        <w:t>Аналіз результатів</w:t>
      </w:r>
      <w:bookmarkEnd w:id="36"/>
    </w:p>
    <w:p w14:paraId="5D02D050" w14:textId="77777777" w:rsidR="00924DC5" w:rsidRPr="00924DC5" w:rsidRDefault="00924DC5" w:rsidP="00924DC5"/>
    <w:p w14:paraId="403CCF15" w14:textId="527CE599" w:rsidR="00C675FE" w:rsidRPr="00036B4D" w:rsidRDefault="00805B83" w:rsidP="00847209">
      <w:r>
        <w:t xml:space="preserve">Як бачимо з </w:t>
      </w:r>
      <w:r w:rsidR="00847209">
        <w:t xml:space="preserve">таблиці </w:t>
      </w:r>
      <w:r w:rsidR="00910EFE" w:rsidRPr="00910EFE">
        <w:t>3</w:t>
      </w:r>
      <w:r w:rsidR="00847209">
        <w:t xml:space="preserve">.3 та таблиці </w:t>
      </w:r>
      <w:r w:rsidR="00910EFE" w:rsidRPr="00910EFE">
        <w:t>3</w:t>
      </w:r>
      <w:r w:rsidR="00847209">
        <w:t>.4</w:t>
      </w:r>
      <w:r>
        <w:t>, конкурентний підхід до формування даних не покращив або погіршив результати для усіх моделей</w:t>
      </w:r>
      <w:r w:rsidR="00036B4D" w:rsidRPr="00036B4D">
        <w:t xml:space="preserve"> </w:t>
      </w:r>
      <w:r w:rsidR="00036B4D">
        <w:t>на обох наборах даних</w:t>
      </w:r>
      <w:r>
        <w:t>, окрім логістичної регресії</w:t>
      </w:r>
      <w:r w:rsidR="00036B4D" w:rsidRPr="00036B4D">
        <w:t xml:space="preserve"> </w:t>
      </w:r>
      <w:r w:rsidR="00036B4D">
        <w:t xml:space="preserve">і </w:t>
      </w:r>
      <w:proofErr w:type="spellStart"/>
      <w:r w:rsidR="00036B4D" w:rsidRPr="00036B4D">
        <w:rPr>
          <w:lang w:val="en-US"/>
        </w:rPr>
        <w:t>XGBClassifier</w:t>
      </w:r>
      <w:proofErr w:type="spellEnd"/>
      <w:r w:rsidR="00036B4D" w:rsidRPr="00036B4D">
        <w:t xml:space="preserve"> </w:t>
      </w:r>
      <w:r w:rsidR="00036B4D">
        <w:t xml:space="preserve">на наборі даних </w:t>
      </w:r>
      <w:r w:rsidR="00036B4D">
        <w:rPr>
          <w:lang w:val="en-US"/>
        </w:rPr>
        <w:t>Google</w:t>
      </w:r>
      <w:r w:rsidR="00036B4D" w:rsidRPr="00036B4D">
        <w:t xml:space="preserve"> </w:t>
      </w:r>
      <w:r w:rsidR="00036B4D">
        <w:rPr>
          <w:lang w:val="en-US"/>
        </w:rPr>
        <w:t>Play</w:t>
      </w:r>
      <w:r w:rsidR="00036B4D" w:rsidRPr="00036B4D">
        <w:t xml:space="preserve"> </w:t>
      </w:r>
      <w:r w:rsidR="00036B4D">
        <w:rPr>
          <w:lang w:val="en-US"/>
        </w:rPr>
        <w:t>Reviews</w:t>
      </w:r>
      <w:r>
        <w:t>.</w:t>
      </w:r>
      <w:r w:rsidR="00913260" w:rsidRPr="00036B4D">
        <w:t xml:space="preserve"> </w:t>
      </w:r>
    </w:p>
    <w:p w14:paraId="6FA9A645" w14:textId="1AEF5719" w:rsidR="000667BF" w:rsidRDefault="004D01C7" w:rsidP="00910EFE">
      <w:pPr>
        <w:widowControl/>
        <w:autoSpaceDE/>
        <w:autoSpaceDN/>
        <w:adjustRightInd/>
        <w:ind w:firstLine="0"/>
      </w:pPr>
      <w:r>
        <w:tab/>
        <w:t>З</w:t>
      </w:r>
      <w:r w:rsidR="00847209">
        <w:t xml:space="preserve"> </w:t>
      </w:r>
      <w:r w:rsidR="00847209" w:rsidRPr="00910EFE">
        <w:t xml:space="preserve">таблиці </w:t>
      </w:r>
      <w:r w:rsidR="00910EFE" w:rsidRPr="00910EFE">
        <w:t>3</w:t>
      </w:r>
      <w:r w:rsidR="00847209" w:rsidRPr="00910EFE">
        <w:t>.5</w:t>
      </w:r>
      <w:r w:rsidRPr="00910EFE">
        <w:t xml:space="preserve"> бачимо, що </w:t>
      </w:r>
      <w:r w:rsidR="000667BF" w:rsidRPr="00910EFE">
        <w:t xml:space="preserve">серед коефіцієнтів з </w:t>
      </w:r>
      <w:r w:rsidR="00B818EF" w:rsidRPr="00910EFE">
        <w:t>сильним позитивним</w:t>
      </w:r>
      <w:r w:rsidR="000667BF" w:rsidRPr="00910EFE">
        <w:t xml:space="preserve"> значенням зміни</w:t>
      </w:r>
      <w:r w:rsidR="00C31344" w:rsidRPr="00910EFE">
        <w:t>ли</w:t>
      </w:r>
      <w:r w:rsidR="000667BF" w:rsidRPr="00910EFE">
        <w:t xml:space="preserve"> знак і зміни</w:t>
      </w:r>
      <w:r w:rsidR="00C31344" w:rsidRPr="00910EFE">
        <w:t>ли</w:t>
      </w:r>
      <w:r w:rsidR="000667BF" w:rsidRPr="00910EFE">
        <w:t xml:space="preserve"> знак сильно суттєво більш</w:t>
      </w:r>
      <w:r w:rsidR="00C31344" w:rsidRPr="00910EFE">
        <w:t>е</w:t>
      </w:r>
      <w:r w:rsidR="000667BF" w:rsidRPr="00910EFE">
        <w:t xml:space="preserve"> коефіцієнтів у порівнянні з коефіцієнтами</w:t>
      </w:r>
      <w:r w:rsidR="000667BF">
        <w:t xml:space="preserve"> з </w:t>
      </w:r>
      <w:r w:rsidR="00B818EF">
        <w:t>сильно негативними</w:t>
      </w:r>
      <w:r w:rsidR="000667BF">
        <w:t xml:space="preserve"> значенням</w:t>
      </w:r>
      <w:r w:rsidR="00B818EF">
        <w:t>и</w:t>
      </w:r>
      <w:r w:rsidR="000667BF" w:rsidRPr="000667BF">
        <w:t>.</w:t>
      </w:r>
    </w:p>
    <w:p w14:paraId="08CE461D" w14:textId="4A7E1D43" w:rsidR="00F012E1" w:rsidRDefault="000667BF" w:rsidP="000667BF">
      <w:r>
        <w:t xml:space="preserve">Це можна пояснити тим, що </w:t>
      </w:r>
      <w:r w:rsidR="00F012E1">
        <w:t xml:space="preserve">модель вивчила </w:t>
      </w:r>
      <w:r w:rsidR="00B818EF">
        <w:t>доволі</w:t>
      </w:r>
      <w:r w:rsidR="002E4A47">
        <w:t xml:space="preserve"> </w:t>
      </w:r>
      <w:r w:rsidR="00B818EF">
        <w:t>інтуїтивну</w:t>
      </w:r>
      <w:r w:rsidR="002E4A47">
        <w:t xml:space="preserve"> закономірність:</w:t>
      </w:r>
    </w:p>
    <w:p w14:paraId="7C9828D8" w14:textId="5FA427DB" w:rsidR="000667BF" w:rsidRDefault="00854A9D" w:rsidP="00466B19">
      <w:pPr>
        <w:pStyle w:val="ListParagraph"/>
        <w:numPr>
          <w:ilvl w:val="0"/>
          <w:numId w:val="22"/>
        </w:numPr>
      </w:pPr>
      <w:r>
        <w:t xml:space="preserve">Якщо </w:t>
      </w:r>
      <w:r w:rsidRPr="00854A9D">
        <w:rPr>
          <w:i/>
          <w:iCs/>
        </w:rPr>
        <w:t>хоча б один</w:t>
      </w:r>
      <w:r>
        <w:t xml:space="preserve"> з конкурентів має </w:t>
      </w:r>
      <w:r w:rsidR="007F4393">
        <w:t xml:space="preserve">сильну ознаку, то з високою ймовірністю </w:t>
      </w:r>
      <w:r w:rsidR="007F4393" w:rsidRPr="00E90686">
        <w:rPr>
          <w:i/>
          <w:iCs/>
        </w:rPr>
        <w:t>можна</w:t>
      </w:r>
      <w:r w:rsidR="007F4393">
        <w:t xml:space="preserve"> стверджувати, що поточний кандидат </w:t>
      </w:r>
      <w:r w:rsidR="007F4393" w:rsidRPr="007F4393">
        <w:rPr>
          <w:i/>
          <w:iCs/>
        </w:rPr>
        <w:t>не</w:t>
      </w:r>
      <w:r w:rsidR="007F4393">
        <w:t xml:space="preserve"> </w:t>
      </w:r>
      <w:r w:rsidR="007F4393" w:rsidRPr="007F4393">
        <w:rPr>
          <w:i/>
          <w:iCs/>
        </w:rPr>
        <w:t>є вірним</w:t>
      </w:r>
      <w:r w:rsidR="007F4393">
        <w:t>.</w:t>
      </w:r>
    </w:p>
    <w:p w14:paraId="13F3E360" w14:textId="2C09A185" w:rsidR="00E90686" w:rsidRDefault="007F4393" w:rsidP="00466B19">
      <w:pPr>
        <w:pStyle w:val="ListParagraph"/>
        <w:numPr>
          <w:ilvl w:val="0"/>
          <w:numId w:val="22"/>
        </w:numPr>
      </w:pPr>
      <w:r>
        <w:t xml:space="preserve">Якщо сильна негативна ознака присутня в </w:t>
      </w:r>
      <w:r w:rsidRPr="00E449E9">
        <w:rPr>
          <w:i/>
          <w:iCs/>
        </w:rPr>
        <w:t>одного</w:t>
      </w:r>
      <w:r>
        <w:t xml:space="preserve"> конкурента, то цього </w:t>
      </w:r>
      <w:r w:rsidRPr="00E449E9">
        <w:rPr>
          <w:i/>
          <w:iCs/>
        </w:rPr>
        <w:t>не достатньо</w:t>
      </w:r>
      <w:r>
        <w:t xml:space="preserve"> аби з високою ймовірністю стверджувати, що поточний </w:t>
      </w:r>
      <w:r>
        <w:lastRenderedPageBreak/>
        <w:t xml:space="preserve">кандидат </w:t>
      </w:r>
      <w:r w:rsidRPr="00E449E9">
        <w:rPr>
          <w:i/>
          <w:iCs/>
        </w:rPr>
        <w:t>є вірним</w:t>
      </w:r>
      <w:r w:rsidR="00E90686" w:rsidRPr="00E449E9">
        <w:rPr>
          <w:i/>
          <w:iCs/>
        </w:rPr>
        <w:t>.</w:t>
      </w:r>
    </w:p>
    <w:p w14:paraId="398CE9EE" w14:textId="6C8D1971" w:rsidR="007F4393" w:rsidRPr="00F012E1" w:rsidRDefault="00E90686" w:rsidP="00466B19">
      <w:pPr>
        <w:pStyle w:val="ListParagraph"/>
        <w:numPr>
          <w:ilvl w:val="0"/>
          <w:numId w:val="22"/>
        </w:numPr>
      </w:pPr>
      <w:r>
        <w:t xml:space="preserve">Якщо сильні негативні ознаки присутні в </w:t>
      </w:r>
      <w:r w:rsidRPr="00E449E9">
        <w:rPr>
          <w:i/>
          <w:iCs/>
        </w:rPr>
        <w:t>багатьох</w:t>
      </w:r>
      <w:r>
        <w:t xml:space="preserve"> конкурентів, то з високою ймовірністю </w:t>
      </w:r>
      <w:r w:rsidRPr="00E449E9">
        <w:rPr>
          <w:i/>
          <w:iCs/>
        </w:rPr>
        <w:t>можна</w:t>
      </w:r>
      <w:r>
        <w:t xml:space="preserve"> стверджувати, що поточний кандидат </w:t>
      </w:r>
      <w:r w:rsidRPr="00E449E9">
        <w:rPr>
          <w:i/>
          <w:iCs/>
        </w:rPr>
        <w:t>є вірним.</w:t>
      </w:r>
    </w:p>
    <w:p w14:paraId="21C7F2D0" w14:textId="6CBD9B33" w:rsidR="006E0D02" w:rsidRDefault="005572E9" w:rsidP="00195FF1">
      <w:r>
        <w:t xml:space="preserve">Отримані результати </w:t>
      </w:r>
      <w:r w:rsidR="006E0D02">
        <w:t>мож</w:t>
      </w:r>
      <w:r>
        <w:t>уть</w:t>
      </w:r>
      <w:r w:rsidR="006E0D02">
        <w:t xml:space="preserve"> мати дві причини:</w:t>
      </w:r>
    </w:p>
    <w:p w14:paraId="40BE1BE8" w14:textId="09433205" w:rsidR="00884EAC" w:rsidRDefault="008272F1" w:rsidP="00466B19">
      <w:pPr>
        <w:pStyle w:val="ListParagraph"/>
        <w:numPr>
          <w:ilvl w:val="0"/>
          <w:numId w:val="18"/>
        </w:numPr>
      </w:pPr>
      <w:r>
        <w:t>П</w:t>
      </w:r>
      <w:r w:rsidR="006E0D02">
        <w:t>рокляття розмірності</w:t>
      </w:r>
      <w:r>
        <w:t xml:space="preserve">. Це явище полягає у тому, що </w:t>
      </w:r>
      <w:r w:rsidR="00884EAC">
        <w:t>зі збільшенням розмірності даних, зростає складність їх аналізу, і тому кількість прикладів даних для тренування моделі повинна зростати</w:t>
      </w:r>
      <w:r w:rsidR="00C31344">
        <w:t xml:space="preserve"> з</w:t>
      </w:r>
      <w:r w:rsidR="00884EAC">
        <w:t xml:space="preserve"> </w:t>
      </w:r>
      <w:r w:rsidR="00C31344">
        <w:t>експоненційною швидкістю</w:t>
      </w:r>
      <w:r w:rsidR="00A5014B" w:rsidRPr="00A5014B">
        <w:t xml:space="preserve"> </w:t>
      </w:r>
      <w:sdt>
        <w:sdtPr>
          <w:id w:val="1557896793"/>
          <w:citation/>
        </w:sdtPr>
        <w:sdtEndPr/>
        <w:sdtContent>
          <w:r w:rsidR="00A5014B">
            <w:fldChar w:fldCharType="begin"/>
          </w:r>
          <w:r w:rsidR="00A5014B" w:rsidRPr="00CB5FC2">
            <w:instrText xml:space="preserve"> </w:instrText>
          </w:r>
          <w:r w:rsidR="00A5014B" w:rsidRPr="00E449E9">
            <w:rPr>
              <w:lang w:val="en-US"/>
            </w:rPr>
            <w:instrText>CITATION</w:instrText>
          </w:r>
          <w:r w:rsidR="00A5014B" w:rsidRPr="00CB5FC2">
            <w:instrText xml:space="preserve"> </w:instrText>
          </w:r>
          <w:r w:rsidR="00A5014B" w:rsidRPr="00E449E9">
            <w:rPr>
              <w:lang w:val="en-US"/>
            </w:rPr>
            <w:instrText>Mig</w:instrText>
          </w:r>
          <w:r w:rsidR="00A5014B" w:rsidRPr="00CB5FC2">
            <w:instrText>97 \</w:instrText>
          </w:r>
          <w:r w:rsidR="00A5014B" w:rsidRPr="00E449E9">
            <w:rPr>
              <w:lang w:val="en-US"/>
            </w:rPr>
            <w:instrText>l</w:instrText>
          </w:r>
          <w:r w:rsidR="00A5014B" w:rsidRPr="00CB5FC2">
            <w:instrText xml:space="preserve"> 1033 </w:instrText>
          </w:r>
          <w:r w:rsidR="00A5014B">
            <w:fldChar w:fldCharType="separate"/>
          </w:r>
          <w:r w:rsidR="0009332E" w:rsidRPr="00CB5FC2">
            <w:rPr>
              <w:noProof/>
              <w:lang w:val="ru-RU"/>
            </w:rPr>
            <w:t>[17]</w:t>
          </w:r>
          <w:r w:rsidR="00A5014B">
            <w:fldChar w:fldCharType="end"/>
          </w:r>
        </w:sdtContent>
      </w:sdt>
      <w:r w:rsidR="00884EAC">
        <w:t>.</w:t>
      </w:r>
      <w:r w:rsidRPr="008272F1">
        <w:t xml:space="preserve"> </w:t>
      </w:r>
      <w:r w:rsidR="00884EAC">
        <w:t>В експериментах, в</w:t>
      </w:r>
      <w:r>
        <w:t>ектори вхідних даних збільшили свій розмір удвічі, проте кількість елементів у кожному наборі даних лишилась незмінною.</w:t>
      </w:r>
    </w:p>
    <w:p w14:paraId="71565434" w14:textId="77777777" w:rsidR="00924DC5" w:rsidRDefault="005572E9" w:rsidP="00466B19">
      <w:pPr>
        <w:pStyle w:val="ListParagraph"/>
        <w:numPr>
          <w:ilvl w:val="0"/>
          <w:numId w:val="18"/>
        </w:numPr>
      </w:pPr>
      <w:r>
        <w:t>Завдяки особливостям своєї будови і різн</w:t>
      </w:r>
      <w:r w:rsidR="00906851">
        <w:t>им</w:t>
      </w:r>
      <w:r>
        <w:t xml:space="preserve"> рівн</w:t>
      </w:r>
      <w:r w:rsidR="00906851">
        <w:t>ям</w:t>
      </w:r>
      <w:r>
        <w:t xml:space="preserve"> складності (зашумленості) наборів даних, деякі моделі </w:t>
      </w:r>
      <w:r w:rsidR="00906851">
        <w:t>змогли вивчити</w:t>
      </w:r>
      <w:r>
        <w:t xml:space="preserve"> з</w:t>
      </w:r>
      <w:r w:rsidR="003A6BC8">
        <w:t xml:space="preserve">акономірність, яка </w:t>
      </w:r>
      <w:r w:rsidR="00B818EF">
        <w:t>з’явилась</w:t>
      </w:r>
      <w:r w:rsidR="003A6BC8">
        <w:t xml:space="preserve"> у даних завдяки конкурентному способу їх формування</w:t>
      </w:r>
      <w:r>
        <w:rPr>
          <w:szCs w:val="28"/>
        </w:rPr>
        <w:t>,</w:t>
      </w:r>
      <w:r w:rsidR="003A6BC8">
        <w:t xml:space="preserve"> </w:t>
      </w:r>
      <w:r w:rsidR="00B818EF">
        <w:t>що дозволило ї</w:t>
      </w:r>
      <w:r>
        <w:t>м</w:t>
      </w:r>
      <w:r w:rsidR="00B818EF">
        <w:t xml:space="preserve"> не тільки не постраждати від «прокляття розмірності» але і значно покращити</w:t>
      </w:r>
      <w:r w:rsidR="00BB66E7">
        <w:t xml:space="preserve"> сві</w:t>
      </w:r>
      <w:r w:rsidR="007F4764">
        <w:t>й</w:t>
      </w:r>
      <w:r w:rsidR="00B818EF">
        <w:t xml:space="preserve"> результат.</w:t>
      </w:r>
    </w:p>
    <w:p w14:paraId="4FF98096" w14:textId="4FFE7EE1" w:rsidR="00F9063C" w:rsidRPr="006E0D02" w:rsidRDefault="00F9063C" w:rsidP="00924DC5">
      <w:r>
        <w:br w:type="page"/>
      </w:r>
    </w:p>
    <w:p w14:paraId="7B4F652B" w14:textId="3848E61E" w:rsidR="008A1702" w:rsidRDefault="007E672E" w:rsidP="007E672E">
      <w:pPr>
        <w:pStyle w:val="Heading1"/>
        <w:numPr>
          <w:ilvl w:val="0"/>
          <w:numId w:val="0"/>
        </w:numPr>
        <w:ind w:left="360"/>
      </w:pPr>
      <w:bookmarkStart w:id="37" w:name="_Toc106008527"/>
      <w:r>
        <w:lastRenderedPageBreak/>
        <w:t>ВИСНОВКИ</w:t>
      </w:r>
      <w:bookmarkEnd w:id="37"/>
    </w:p>
    <w:p w14:paraId="5FB0E5E9" w14:textId="77777777" w:rsidR="00924DC5" w:rsidRPr="00924DC5" w:rsidRDefault="00924DC5" w:rsidP="00924DC5">
      <w:pPr>
        <w:rPr>
          <w:lang w:eastAsia="en-US"/>
        </w:rPr>
      </w:pPr>
    </w:p>
    <w:p w14:paraId="19861728" w14:textId="2A061BD0" w:rsidR="00111BB4" w:rsidRDefault="00BA1AB5" w:rsidP="004621EA">
      <w:r>
        <w:t xml:space="preserve">У роботі розглянуто задачу ранжування з метрикою </w:t>
      </w:r>
      <w:r>
        <w:rPr>
          <w:lang w:val="en-US"/>
        </w:rPr>
        <w:t>WTA</w:t>
      </w:r>
      <w:r>
        <w:t xml:space="preserve">, як окремий випадок задачі </w:t>
      </w:r>
      <w:r>
        <w:rPr>
          <w:lang w:val="en-US"/>
        </w:rPr>
        <w:t>NER</w:t>
      </w:r>
      <w:r w:rsidR="00123762">
        <w:t xml:space="preserve"> а також </w:t>
      </w:r>
      <w:r>
        <w:t>запропоновано і перевірено ефективність</w:t>
      </w:r>
      <w:r w:rsidR="00123762">
        <w:t xml:space="preserve"> конкурентного</w:t>
      </w:r>
      <w:r>
        <w:t xml:space="preserve"> </w:t>
      </w:r>
      <w:r w:rsidR="00123762">
        <w:t xml:space="preserve">підходу до </w:t>
      </w:r>
      <w:r>
        <w:t xml:space="preserve">формування вхідного вектору </w:t>
      </w:r>
      <w:r w:rsidR="00123762">
        <w:t>даних для моделі класифікації, яка використовувалась у якості локальної функції ранжування.</w:t>
      </w:r>
    </w:p>
    <w:p w14:paraId="2A591A3A" w14:textId="568BFABA" w:rsidR="003F2F09" w:rsidRPr="00054FAE" w:rsidRDefault="00123762" w:rsidP="003F2F09">
      <w:r>
        <w:t>Було з’ясовано, що конкурентний підхід до формування даних</w:t>
      </w:r>
      <w:r w:rsidR="00D103B3">
        <w:t xml:space="preserve"> має не однозначний вплив на якість ранжування</w:t>
      </w:r>
      <w:r w:rsidR="00054FAE">
        <w:t>, а саме:</w:t>
      </w:r>
    </w:p>
    <w:p w14:paraId="6002C027" w14:textId="5E1B4195" w:rsidR="003F2F09" w:rsidRDefault="00054FAE" w:rsidP="00466B19">
      <w:pPr>
        <w:pStyle w:val="ListParagraph"/>
        <w:numPr>
          <w:ilvl w:val="0"/>
          <w:numId w:val="19"/>
        </w:numPr>
      </w:pPr>
      <w:r>
        <w:t>Пр</w:t>
      </w:r>
      <w:r w:rsidR="003F2F09">
        <w:t>и конкурентному підході до формування даних</w:t>
      </w:r>
      <w:r w:rsidR="00906851">
        <w:t>,</w:t>
      </w:r>
      <w:r w:rsidR="003F2F09">
        <w:t xml:space="preserve"> якість ранжування з використанням логістичної регресії</w:t>
      </w:r>
      <w:r w:rsidR="00906851">
        <w:t xml:space="preserve"> і </w:t>
      </w:r>
      <w:proofErr w:type="spellStart"/>
      <w:r w:rsidR="00906851" w:rsidRPr="007C38AD">
        <w:rPr>
          <w:szCs w:val="28"/>
        </w:rPr>
        <w:t>XGBClassifier</w:t>
      </w:r>
      <w:proofErr w:type="spellEnd"/>
      <w:r w:rsidR="00906851">
        <w:rPr>
          <w:szCs w:val="28"/>
        </w:rPr>
        <w:t xml:space="preserve"> (на наборі даних </w:t>
      </w:r>
      <w:r w:rsidR="00906851">
        <w:rPr>
          <w:szCs w:val="28"/>
          <w:lang w:val="en-US"/>
        </w:rPr>
        <w:t>Google</w:t>
      </w:r>
      <w:r w:rsidR="00906851" w:rsidRPr="00906851">
        <w:rPr>
          <w:szCs w:val="28"/>
        </w:rPr>
        <w:t xml:space="preserve"> </w:t>
      </w:r>
      <w:r w:rsidR="00906851">
        <w:rPr>
          <w:szCs w:val="28"/>
          <w:lang w:val="en-US"/>
        </w:rPr>
        <w:t>Play</w:t>
      </w:r>
      <w:r w:rsidR="00906851" w:rsidRPr="00906851">
        <w:rPr>
          <w:szCs w:val="28"/>
        </w:rPr>
        <w:t xml:space="preserve"> </w:t>
      </w:r>
      <w:r w:rsidR="00906851">
        <w:rPr>
          <w:szCs w:val="28"/>
          <w:lang w:val="en-US"/>
        </w:rPr>
        <w:t>Reviews</w:t>
      </w:r>
      <w:r w:rsidR="00906851" w:rsidRPr="00906851">
        <w:rPr>
          <w:szCs w:val="28"/>
        </w:rPr>
        <w:t>)</w:t>
      </w:r>
      <w:r w:rsidR="003F2F09">
        <w:t xml:space="preserve"> суттєво покращилась</w:t>
      </w:r>
      <w:r w:rsidR="0036677D">
        <w:t>.</w:t>
      </w:r>
      <w:r w:rsidR="003F2F09">
        <w:t xml:space="preserve"> </w:t>
      </w:r>
      <w:r w:rsidR="0036677D">
        <w:t>О</w:t>
      </w:r>
      <w:r>
        <w:t>тже</w:t>
      </w:r>
      <w:r w:rsidR="003F2F09">
        <w:t xml:space="preserve"> можна зробити висновок, що таких підхід до форматування даних дозволяє моделі отримати більше корисної інформації про дані, що ранжуються, у порівнянні з класичним </w:t>
      </w:r>
      <w:r w:rsidR="003F2F09" w:rsidRPr="00054FAE">
        <w:rPr>
          <w:lang w:val="en-US"/>
        </w:rPr>
        <w:t>pointwise</w:t>
      </w:r>
      <w:r w:rsidR="003F2F09">
        <w:t xml:space="preserve"> підходом.</w:t>
      </w:r>
    </w:p>
    <w:p w14:paraId="7C1CE3CB" w14:textId="083F4137" w:rsidR="00054FAE" w:rsidRDefault="00906851" w:rsidP="00466B19">
      <w:pPr>
        <w:pStyle w:val="ListParagraph"/>
        <w:numPr>
          <w:ilvl w:val="0"/>
          <w:numId w:val="19"/>
        </w:numPr>
      </w:pPr>
      <w:r>
        <w:t>В усіх інших випадках, п</w:t>
      </w:r>
      <w:r w:rsidR="00054FAE">
        <w:t>ри конкурентному підході до формування даних якість ранжування</w:t>
      </w:r>
      <w:r w:rsidR="0036677D">
        <w:t>, не покращилась або погіршилась. Можливими причинами можуть бути:</w:t>
      </w:r>
    </w:p>
    <w:p w14:paraId="1C12C0C1" w14:textId="77777777" w:rsidR="00F72CE3" w:rsidRDefault="0036677D" w:rsidP="00466B19">
      <w:pPr>
        <w:pStyle w:val="ListParagraph"/>
        <w:numPr>
          <w:ilvl w:val="0"/>
          <w:numId w:val="24"/>
        </w:numPr>
      </w:pPr>
      <w:r>
        <w:t>Явище «прокляття розмірності»,</w:t>
      </w:r>
      <w:r w:rsidR="007C0685">
        <w:t xml:space="preserve"> оскільки при конкурентному підході розмірність векторів, що вводяться у модель класифікації, збільшується вдвічі</w:t>
      </w:r>
      <w:r>
        <w:t>.</w:t>
      </w:r>
    </w:p>
    <w:p w14:paraId="23927F1F" w14:textId="51509937" w:rsidR="007C0685" w:rsidRDefault="007C0685" w:rsidP="00466B19">
      <w:pPr>
        <w:pStyle w:val="ListParagraph"/>
        <w:numPr>
          <w:ilvl w:val="0"/>
          <w:numId w:val="24"/>
        </w:numPr>
      </w:pPr>
      <w:r>
        <w:t>Нова інформація, яку може отримати модель при конкурентному підході, має складну структуру і не усі моделі можуть отримати від неї користь, через особливості своєї будови.</w:t>
      </w:r>
    </w:p>
    <w:p w14:paraId="46EEEB3B" w14:textId="7DC7ECAA" w:rsidR="007C0685" w:rsidRDefault="007C0685" w:rsidP="007C0685">
      <w:pPr>
        <w:ind w:left="1429" w:firstLine="0"/>
      </w:pPr>
      <w:r>
        <w:t>З’ясування точної причини потребує подальших досліджень.</w:t>
      </w:r>
    </w:p>
    <w:p w14:paraId="79CF20E7" w14:textId="7C44C658" w:rsidR="007C0685" w:rsidRDefault="007C0685" w:rsidP="007C0685">
      <w:r>
        <w:lastRenderedPageBreak/>
        <w:t>Виходячи з отриманих результатів, подальшими напрямками досліджень можуть бути:</w:t>
      </w:r>
    </w:p>
    <w:p w14:paraId="069F0EEB" w14:textId="0B361159" w:rsidR="007A7150" w:rsidRDefault="007A7150" w:rsidP="00466B19">
      <w:pPr>
        <w:pStyle w:val="ListParagraph"/>
        <w:numPr>
          <w:ilvl w:val="0"/>
          <w:numId w:val="20"/>
        </w:numPr>
      </w:pPr>
      <w:r>
        <w:t xml:space="preserve">Провести експерименти на даних </w:t>
      </w:r>
      <w:r w:rsidR="00783194">
        <w:t>із</w:t>
      </w:r>
      <w:r>
        <w:t xml:space="preserve"> зниженою розмірністю. Наприклад, можна залишити фіксовану кількість найбільш інформативних ознак або застосувати такі техніки зниження розмірності як </w:t>
      </w:r>
      <w:r>
        <w:rPr>
          <w:lang w:val="en-US"/>
        </w:rPr>
        <w:t>PCA</w:t>
      </w:r>
      <w:r w:rsidRPr="007A7150">
        <w:t xml:space="preserve"> або </w:t>
      </w:r>
      <w:r>
        <w:rPr>
          <w:lang w:val="en-US"/>
        </w:rPr>
        <w:t>t</w:t>
      </w:r>
      <w:r w:rsidR="00A5014B" w:rsidRPr="00A5014B">
        <w:t>-</w:t>
      </w:r>
      <w:r>
        <w:rPr>
          <w:lang w:val="en-US"/>
        </w:rPr>
        <w:t>SNE</w:t>
      </w:r>
      <w:sdt>
        <w:sdtPr>
          <w:rPr>
            <w:lang w:val="en-US"/>
          </w:rPr>
          <w:id w:val="-1788353237"/>
          <w:citation/>
        </w:sdtPr>
        <w:sdtEndPr/>
        <w:sdtContent>
          <w:r w:rsidR="00A5014B">
            <w:rPr>
              <w:lang w:val="en-US"/>
            </w:rPr>
            <w:fldChar w:fldCharType="begin"/>
          </w:r>
          <w:r w:rsidR="00A5014B" w:rsidRPr="00A5014B">
            <w:instrText xml:space="preserve"> </w:instrText>
          </w:r>
          <w:r w:rsidR="00A5014B">
            <w:rPr>
              <w:lang w:val="en-US"/>
            </w:rPr>
            <w:instrText>CITATION</w:instrText>
          </w:r>
          <w:r w:rsidR="00A5014B" w:rsidRPr="00A5014B">
            <w:instrText xml:space="preserve"> </w:instrText>
          </w:r>
          <w:r w:rsidR="00A5014B">
            <w:rPr>
              <w:lang w:val="en-US"/>
            </w:rPr>
            <w:instrText>Mig</w:instrText>
          </w:r>
          <w:r w:rsidR="00A5014B" w:rsidRPr="00A5014B">
            <w:instrText>97 \</w:instrText>
          </w:r>
          <w:r w:rsidR="00A5014B">
            <w:rPr>
              <w:lang w:val="en-US"/>
            </w:rPr>
            <w:instrText>l</w:instrText>
          </w:r>
          <w:r w:rsidR="00A5014B" w:rsidRPr="00A5014B">
            <w:instrText xml:space="preserve"> 1033 </w:instrText>
          </w:r>
          <w:r w:rsidR="00A5014B">
            <w:rPr>
              <w:lang w:val="en-US"/>
            </w:rPr>
            <w:fldChar w:fldCharType="separate"/>
          </w:r>
          <w:r w:rsidR="0009332E" w:rsidRPr="0009332E">
            <w:rPr>
              <w:noProof/>
            </w:rPr>
            <w:t xml:space="preserve"> [17]</w:t>
          </w:r>
          <w:r w:rsidR="00A5014B">
            <w:rPr>
              <w:lang w:val="en-US"/>
            </w:rPr>
            <w:fldChar w:fldCharType="end"/>
          </w:r>
        </w:sdtContent>
      </w:sdt>
      <w:r w:rsidRPr="007A7150">
        <w:t>.</w:t>
      </w:r>
    </w:p>
    <w:p w14:paraId="1E866253" w14:textId="1B95E64E" w:rsidR="00A250E0" w:rsidRDefault="00A250E0" w:rsidP="00466B19">
      <w:pPr>
        <w:pStyle w:val="ListParagraph"/>
        <w:numPr>
          <w:ilvl w:val="0"/>
          <w:numId w:val="20"/>
        </w:numPr>
      </w:pPr>
      <w:r>
        <w:t xml:space="preserve">Провести експерименти, у яких тренувальні дані, сформовані за конкурентним підходом, будуть містити більше елементів, у порівнянні з тренувальними даними, сформованими за класичним </w:t>
      </w:r>
      <w:r>
        <w:rPr>
          <w:lang w:val="en-US"/>
        </w:rPr>
        <w:t>pointwise</w:t>
      </w:r>
      <w:r w:rsidRPr="00A250E0">
        <w:rPr>
          <w:lang w:val="ru-RU"/>
        </w:rPr>
        <w:t xml:space="preserve"> </w:t>
      </w:r>
      <w:r>
        <w:t>підходом.</w:t>
      </w:r>
    </w:p>
    <w:p w14:paraId="42A482D9" w14:textId="3A6B82BA" w:rsidR="004621EA" w:rsidRDefault="007A7150" w:rsidP="00466B19">
      <w:pPr>
        <w:pStyle w:val="ListParagraph"/>
        <w:numPr>
          <w:ilvl w:val="0"/>
          <w:numId w:val="20"/>
        </w:numPr>
      </w:pPr>
      <w:r>
        <w:t xml:space="preserve">Провести експерименти з використанням нейронних мереж у якості класифікатору. Оскільки вони за будовою схожі на логістичну регресію, то конкурентний підхід по формування даних може значно покращити результати ранжування. </w:t>
      </w:r>
      <w:r w:rsidR="00A250E0">
        <w:t xml:space="preserve">Наприклад, можна протестувати такі архітектури нейронних мереж як </w:t>
      </w:r>
      <w:r w:rsidR="00A250E0">
        <w:rPr>
          <w:lang w:val="en-US"/>
        </w:rPr>
        <w:t>FCNN</w:t>
      </w:r>
      <w:r w:rsidR="00A250E0" w:rsidRPr="00A250E0">
        <w:t xml:space="preserve">, </w:t>
      </w:r>
      <w:r w:rsidR="00A250E0">
        <w:rPr>
          <w:lang w:val="en-US"/>
        </w:rPr>
        <w:t>CNN</w:t>
      </w:r>
      <w:r w:rsidR="00A250E0" w:rsidRPr="00A250E0">
        <w:t xml:space="preserve">, </w:t>
      </w:r>
      <w:r w:rsidR="00A250E0">
        <w:rPr>
          <w:lang w:val="en-US"/>
        </w:rPr>
        <w:t>RNN</w:t>
      </w:r>
      <w:r w:rsidR="00B639EA" w:rsidRPr="00B639EA">
        <w:t xml:space="preserve"> </w:t>
      </w:r>
      <w:sdt>
        <w:sdtPr>
          <w:id w:val="-325138826"/>
          <w:citation/>
        </w:sdtPr>
        <w:sdtEndPr/>
        <w:sdtContent>
          <w:r w:rsidR="00B639EA">
            <w:fldChar w:fldCharType="begin"/>
          </w:r>
          <w:r w:rsidR="00B639EA" w:rsidRPr="00B639EA">
            <w:instrText xml:space="preserve"> </w:instrText>
          </w:r>
          <w:r w:rsidR="00B639EA">
            <w:rPr>
              <w:lang w:val="en-US"/>
            </w:rPr>
            <w:instrText>CITATION</w:instrText>
          </w:r>
          <w:r w:rsidR="00B639EA" w:rsidRPr="00B639EA">
            <w:instrText xml:space="preserve"> </w:instrText>
          </w:r>
          <w:r w:rsidR="00B639EA">
            <w:rPr>
              <w:lang w:val="en-US"/>
            </w:rPr>
            <w:instrText>Muk</w:instrText>
          </w:r>
          <w:r w:rsidR="00B639EA" w:rsidRPr="00B639EA">
            <w:instrText>21 \</w:instrText>
          </w:r>
          <w:r w:rsidR="00B639EA">
            <w:rPr>
              <w:lang w:val="en-US"/>
            </w:rPr>
            <w:instrText>l</w:instrText>
          </w:r>
          <w:r w:rsidR="00B639EA" w:rsidRPr="00B639EA">
            <w:instrText xml:space="preserve"> 1033 </w:instrText>
          </w:r>
          <w:r w:rsidR="00B639EA">
            <w:fldChar w:fldCharType="separate"/>
          </w:r>
          <w:r w:rsidR="0009332E" w:rsidRPr="0009332E">
            <w:rPr>
              <w:noProof/>
            </w:rPr>
            <w:t>[18]</w:t>
          </w:r>
          <w:r w:rsidR="00B639EA">
            <w:fldChar w:fldCharType="end"/>
          </w:r>
        </w:sdtContent>
      </w:sdt>
      <w:r w:rsidR="00A250E0" w:rsidRPr="00A250E0">
        <w:t xml:space="preserve">, </w:t>
      </w:r>
      <w:r w:rsidR="00A250E0">
        <w:rPr>
          <w:lang w:val="en-US"/>
        </w:rPr>
        <w:t>Fully</w:t>
      </w:r>
      <w:r w:rsidR="00A250E0" w:rsidRPr="00A250E0">
        <w:t xml:space="preserve"> </w:t>
      </w:r>
      <w:r w:rsidR="00A250E0">
        <w:rPr>
          <w:lang w:val="en-US"/>
        </w:rPr>
        <w:t>Convolutional</w:t>
      </w:r>
      <w:r w:rsidR="00A250E0" w:rsidRPr="00A250E0">
        <w:t xml:space="preserve"> </w:t>
      </w:r>
      <w:r w:rsidR="00A250E0">
        <w:rPr>
          <w:lang w:val="en-US"/>
        </w:rPr>
        <w:t>Neural</w:t>
      </w:r>
      <w:r w:rsidR="00A250E0" w:rsidRPr="00A250E0">
        <w:t xml:space="preserve"> </w:t>
      </w:r>
      <w:r w:rsidR="00A250E0">
        <w:rPr>
          <w:lang w:val="en-US"/>
        </w:rPr>
        <w:t>Networks</w:t>
      </w:r>
      <w:r w:rsidR="003F29D7" w:rsidRPr="003F29D7">
        <w:t xml:space="preserve"> </w:t>
      </w:r>
      <w:sdt>
        <w:sdtPr>
          <w:id w:val="1441260181"/>
          <w:citation/>
        </w:sdtPr>
        <w:sdtEndPr/>
        <w:sdtContent>
          <w:r w:rsidR="003F29D7">
            <w:fldChar w:fldCharType="begin"/>
          </w:r>
          <w:r w:rsidR="003F29D7" w:rsidRPr="003F29D7">
            <w:instrText xml:space="preserve"> </w:instrText>
          </w:r>
          <w:r w:rsidR="003F29D7">
            <w:rPr>
              <w:lang w:val="en-US"/>
            </w:rPr>
            <w:instrText>CITATION</w:instrText>
          </w:r>
          <w:r w:rsidR="003F29D7" w:rsidRPr="003F29D7">
            <w:instrText xml:space="preserve"> </w:instrText>
          </w:r>
          <w:r w:rsidR="003F29D7">
            <w:rPr>
              <w:lang w:val="en-US"/>
            </w:rPr>
            <w:instrText>Mat</w:instrText>
          </w:r>
          <w:r w:rsidR="003F29D7" w:rsidRPr="003F29D7">
            <w:instrText>91 \</w:instrText>
          </w:r>
          <w:r w:rsidR="003F29D7">
            <w:rPr>
              <w:lang w:val="en-US"/>
            </w:rPr>
            <w:instrText>l</w:instrText>
          </w:r>
          <w:r w:rsidR="003F29D7" w:rsidRPr="003F29D7">
            <w:instrText xml:space="preserve"> 1033 </w:instrText>
          </w:r>
          <w:r w:rsidR="003F29D7">
            <w:fldChar w:fldCharType="separate"/>
          </w:r>
          <w:r w:rsidR="0009332E" w:rsidRPr="0009332E">
            <w:rPr>
              <w:noProof/>
            </w:rPr>
            <w:t>[19]</w:t>
          </w:r>
          <w:r w:rsidR="003F29D7">
            <w:fldChar w:fldCharType="end"/>
          </w:r>
        </w:sdtContent>
      </w:sdt>
      <w:r w:rsidR="00A250E0" w:rsidRPr="00A250E0">
        <w:t xml:space="preserve"> (</w:t>
      </w:r>
      <w:r w:rsidR="00A250E0">
        <w:t>можливо, така архітектура дозволить проводити ранжування за один запуск моделі).</w:t>
      </w:r>
    </w:p>
    <w:p w14:paraId="64937D18" w14:textId="77777777" w:rsidR="00D9516F" w:rsidRDefault="00A250E0" w:rsidP="00466B19">
      <w:pPr>
        <w:pStyle w:val="ListParagraph"/>
        <w:numPr>
          <w:ilvl w:val="0"/>
          <w:numId w:val="20"/>
        </w:numPr>
      </w:pPr>
      <w:r>
        <w:t xml:space="preserve">Провести порівняння </w:t>
      </w:r>
      <w:r>
        <w:rPr>
          <w:lang w:val="en-US"/>
        </w:rPr>
        <w:t>pointwise</w:t>
      </w:r>
      <w:r w:rsidRPr="00A250E0">
        <w:t xml:space="preserve"> </w:t>
      </w:r>
      <w:r>
        <w:t xml:space="preserve">підходу з використанням даних, сформованих за конкурентним підходом, з </w:t>
      </w:r>
      <w:r>
        <w:rPr>
          <w:lang w:val="en-US"/>
        </w:rPr>
        <w:t>pair</w:t>
      </w:r>
      <w:r w:rsidRPr="00A250E0">
        <w:t>-</w:t>
      </w:r>
      <w:r>
        <w:rPr>
          <w:lang w:val="en-US"/>
        </w:rPr>
        <w:t>wise</w:t>
      </w:r>
      <w:r w:rsidRPr="00A250E0">
        <w:t xml:space="preserve"> </w:t>
      </w:r>
      <w:r>
        <w:t xml:space="preserve">і </w:t>
      </w:r>
      <w:r>
        <w:rPr>
          <w:lang w:val="en-US"/>
        </w:rPr>
        <w:t>list</w:t>
      </w:r>
      <w:r w:rsidRPr="00A250E0">
        <w:t>-</w:t>
      </w:r>
      <w:r>
        <w:rPr>
          <w:lang w:val="en-US"/>
        </w:rPr>
        <w:t>wise</w:t>
      </w:r>
      <w:r>
        <w:t xml:space="preserve"> підходами.</w:t>
      </w:r>
    </w:p>
    <w:p w14:paraId="29F17575" w14:textId="77777777" w:rsidR="00924DC5" w:rsidRPr="00924DC5" w:rsidRDefault="00D9516F" w:rsidP="00466B19">
      <w:pPr>
        <w:pStyle w:val="ListParagraph"/>
        <w:numPr>
          <w:ilvl w:val="0"/>
          <w:numId w:val="20"/>
        </w:numPr>
      </w:pPr>
      <w:r>
        <w:t xml:space="preserve">З’ясувати вплив конкурентного підходу до формування даних на якість ранжування з використанням метрик відмінних від </w:t>
      </w:r>
      <w:r>
        <w:rPr>
          <w:lang w:val="en-US"/>
        </w:rPr>
        <w:t>WTA</w:t>
      </w:r>
      <w:r w:rsidRPr="00D9516F">
        <w:rPr>
          <w:lang w:val="ru-RU"/>
        </w:rPr>
        <w:t>.</w:t>
      </w:r>
    </w:p>
    <w:p w14:paraId="7166BE03" w14:textId="77777777" w:rsidR="00924DC5" w:rsidRDefault="00924DC5">
      <w:pPr>
        <w:widowControl/>
        <w:autoSpaceDE/>
        <w:autoSpaceDN/>
        <w:adjustRightInd/>
        <w:spacing w:after="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DDA96D9" w14:textId="77777777" w:rsidR="00924DC5" w:rsidRDefault="00924DC5" w:rsidP="00924DC5">
      <w:pPr>
        <w:pStyle w:val="Heading1"/>
        <w:numPr>
          <w:ilvl w:val="0"/>
          <w:numId w:val="0"/>
        </w:numPr>
        <w:ind w:left="357"/>
      </w:pPr>
      <w:bookmarkStart w:id="38" w:name="_Toc106008528"/>
      <w:r>
        <w:lastRenderedPageBreak/>
        <w:t>ПЕРЕЛІК ВИКОРИСТАНИХ ДЖЕРЕЛ</w:t>
      </w:r>
      <w:bookmarkEnd w:id="38"/>
    </w:p>
    <w:p w14:paraId="67D911F0" w14:textId="764A4A5B" w:rsidR="001F6913" w:rsidRPr="00F72CE3" w:rsidRDefault="00870F7B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F72CE3">
        <w:rPr>
          <w:lang w:val="en-US"/>
        </w:rPr>
        <w:t xml:space="preserve">Adnan Kiran, Akbar </w:t>
      </w:r>
      <w:proofErr w:type="spellStart"/>
      <w:r w:rsidRPr="00F72CE3">
        <w:rPr>
          <w:lang w:val="en-US"/>
        </w:rPr>
        <w:t>Rehan</w:t>
      </w:r>
      <w:proofErr w:type="spellEnd"/>
      <w:r w:rsidRPr="00F72CE3">
        <w:rPr>
          <w:lang w:val="en-US"/>
        </w:rPr>
        <w:t xml:space="preserve"> </w:t>
      </w:r>
      <w:r w:rsidR="006C7C46" w:rsidRPr="00F72CE3">
        <w:rPr>
          <w:noProof/>
          <w:lang w:val="en-US"/>
        </w:rPr>
        <w:t>An analytical study of information extraction from unstructured and multidimensional big data</w:t>
      </w:r>
      <w:r w:rsidR="00CA5CAA" w:rsidRPr="00F72CE3">
        <w:rPr>
          <w:lang w:val="en-US"/>
        </w:rPr>
        <w:t>.</w:t>
      </w:r>
      <w:r w:rsidR="002E750B" w:rsidRPr="00F72CE3">
        <w:rPr>
          <w:i/>
          <w:iCs/>
          <w:noProof/>
          <w:lang w:val="en-US"/>
        </w:rPr>
        <w:t xml:space="preserve"> Journal of Big Datа</w:t>
      </w:r>
      <w:r w:rsidR="002E750B" w:rsidRPr="00F72CE3">
        <w:rPr>
          <w:noProof/>
          <w:lang w:val="en-US"/>
        </w:rPr>
        <w:t>.</w:t>
      </w:r>
      <w:r w:rsidR="006C10B7" w:rsidRPr="00F72CE3">
        <w:rPr>
          <w:lang w:val="en-US"/>
        </w:rPr>
        <w:t xml:space="preserve"> </w:t>
      </w:r>
      <w:r w:rsidR="006C10B7" w:rsidRPr="00F72CE3">
        <w:rPr>
          <w:noProof/>
          <w:lang w:val="en-US"/>
        </w:rPr>
        <w:t>October 2019. №6.</w:t>
      </w:r>
      <w:r w:rsidR="006C7C46" w:rsidRPr="00F72CE3">
        <w:rPr>
          <w:lang w:val="en-US"/>
        </w:rPr>
        <w:t xml:space="preserve"> </w:t>
      </w:r>
      <w:r w:rsidR="001F6913" w:rsidRPr="00F72CE3">
        <w:rPr>
          <w:noProof/>
          <w:lang w:val="en-US"/>
        </w:rPr>
        <w:t>DOI: 10.1186/s40537-019-0254-8</w:t>
      </w:r>
      <w:r w:rsidR="00BB24B1" w:rsidRPr="00F72CE3">
        <w:rPr>
          <w:noProof/>
          <w:lang w:val="en-US"/>
        </w:rPr>
        <w:t>.</w:t>
      </w:r>
    </w:p>
    <w:p w14:paraId="1B2CEAB5" w14:textId="15FE7A5B" w:rsidR="001F6913" w:rsidRPr="00071CB6" w:rsidRDefault="001F6913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Nadeau David, </w:t>
      </w:r>
      <w:proofErr w:type="spellStart"/>
      <w:r w:rsidRPr="00071CB6">
        <w:rPr>
          <w:lang w:val="en-US"/>
        </w:rPr>
        <w:t>Sekine</w:t>
      </w:r>
      <w:proofErr w:type="spellEnd"/>
      <w:r w:rsidRPr="00071CB6">
        <w:rPr>
          <w:lang w:val="en-US"/>
        </w:rPr>
        <w:t xml:space="preserve"> </w:t>
      </w:r>
      <w:proofErr w:type="gramStart"/>
      <w:r w:rsidRPr="00071CB6">
        <w:rPr>
          <w:lang w:val="en-US"/>
        </w:rPr>
        <w:t>Satoshi  A</w:t>
      </w:r>
      <w:proofErr w:type="gramEnd"/>
      <w:r w:rsidRPr="00071CB6">
        <w:rPr>
          <w:lang w:val="en-US"/>
        </w:rPr>
        <w:t xml:space="preserve"> Survey of Named Entity Recognition and Classification</w:t>
      </w:r>
      <w:r w:rsidR="00CA5CAA" w:rsidRPr="00071CB6">
        <w:rPr>
          <w:lang w:val="en-US"/>
        </w:rPr>
        <w:t>.</w:t>
      </w:r>
      <w:r w:rsidRPr="00071CB6">
        <w:rPr>
          <w:lang w:val="en-US"/>
        </w:rPr>
        <w:t xml:space="preserve"> </w:t>
      </w:r>
      <w:proofErr w:type="spellStart"/>
      <w:r w:rsidRPr="00071CB6">
        <w:rPr>
          <w:i/>
          <w:iCs/>
          <w:lang w:val="en-US"/>
        </w:rPr>
        <w:t>Lingvisticae</w:t>
      </w:r>
      <w:proofErr w:type="spellEnd"/>
      <w:r w:rsidRPr="00071CB6">
        <w:rPr>
          <w:i/>
          <w:iCs/>
          <w:lang w:val="en-US"/>
        </w:rPr>
        <w:t xml:space="preserve"> </w:t>
      </w:r>
      <w:proofErr w:type="spellStart"/>
      <w:r w:rsidRPr="00071CB6">
        <w:rPr>
          <w:i/>
          <w:iCs/>
          <w:lang w:val="en-US"/>
        </w:rPr>
        <w:t>Investigationes</w:t>
      </w:r>
      <w:proofErr w:type="spellEnd"/>
      <w:r w:rsidRPr="00071CB6">
        <w:rPr>
          <w:lang w:val="en-US"/>
        </w:rPr>
        <w:t>.</w:t>
      </w:r>
      <w:r w:rsidR="002E750B" w:rsidRPr="00071CB6">
        <w:rPr>
          <w:lang w:val="en-US"/>
        </w:rPr>
        <w:t xml:space="preserve"> August 2007.</w:t>
      </w:r>
      <w:r w:rsidRPr="00071CB6">
        <w:rPr>
          <w:lang w:val="en-US"/>
        </w:rPr>
        <w:t xml:space="preserve"> №30.</w:t>
      </w:r>
      <w:r w:rsidR="002E750B" w:rsidRPr="00071CB6">
        <w:rPr>
          <w:lang w:val="en-US"/>
        </w:rPr>
        <w:t xml:space="preserve"> </w:t>
      </w:r>
      <w:r w:rsidRPr="00071CB6">
        <w:rPr>
          <w:lang w:val="en-US"/>
        </w:rPr>
        <w:t>DOI: 10.1075/li.30.1.03nad.</w:t>
      </w:r>
    </w:p>
    <w:p w14:paraId="5EA8A04A" w14:textId="2B790EC6" w:rsidR="002E750B" w:rsidRPr="00071CB6" w:rsidRDefault="002E750B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LI Hang </w:t>
      </w:r>
      <w:proofErr w:type="gramStart"/>
      <w:r w:rsidRPr="00071CB6">
        <w:rPr>
          <w:lang w:val="en-US"/>
        </w:rPr>
        <w:t>A</w:t>
      </w:r>
      <w:proofErr w:type="gramEnd"/>
      <w:r w:rsidRPr="00071CB6">
        <w:rPr>
          <w:lang w:val="en-US"/>
        </w:rPr>
        <w:t xml:space="preserve"> Short Introduction to Learning to Rank. </w:t>
      </w:r>
      <w:r w:rsidRPr="00071CB6">
        <w:rPr>
          <w:i/>
          <w:iCs/>
          <w:lang w:val="en-US"/>
        </w:rPr>
        <w:t xml:space="preserve">IEICE TRANSACTIONS on Information and Systems. </w:t>
      </w:r>
      <w:r w:rsidRPr="00071CB6">
        <w:rPr>
          <w:lang w:val="en-US"/>
        </w:rPr>
        <w:t>01</w:t>
      </w:r>
      <w:r w:rsidR="00786B72" w:rsidRPr="00071CB6">
        <w:rPr>
          <w:lang w:val="en-US"/>
        </w:rPr>
        <w:t>.10.</w:t>
      </w:r>
      <w:r w:rsidRPr="00071CB6">
        <w:rPr>
          <w:lang w:val="en-US"/>
        </w:rPr>
        <w:t>2011</w:t>
      </w:r>
      <w:r w:rsidR="00BB24B1" w:rsidRPr="00071CB6">
        <w:rPr>
          <w:lang w:val="en-US"/>
        </w:rPr>
        <w:t>. P. 1854-1862. DOI: 10.1587/</w:t>
      </w:r>
      <w:proofErr w:type="gramStart"/>
      <w:r w:rsidR="00BB24B1" w:rsidRPr="00071CB6">
        <w:rPr>
          <w:lang w:val="en-US"/>
        </w:rPr>
        <w:t>transinf.E</w:t>
      </w:r>
      <w:proofErr w:type="gramEnd"/>
      <w:r w:rsidR="00BB24B1" w:rsidRPr="00071CB6">
        <w:rPr>
          <w:lang w:val="en-US"/>
        </w:rPr>
        <w:t>94.D.1854.</w:t>
      </w:r>
    </w:p>
    <w:p w14:paraId="27226F1C" w14:textId="5F82F53E" w:rsidR="00BB24B1" w:rsidRPr="00071CB6" w:rsidRDefault="00BB24B1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LETOR: A benchmark collection for research on learning to rank for information retrieval / </w:t>
      </w:r>
      <w:r w:rsidR="00E40042" w:rsidRPr="00071CB6">
        <w:rPr>
          <w:lang w:val="en-US"/>
        </w:rPr>
        <w:t xml:space="preserve">Qin Tao, Liu Tie-Yan, Xu Jun, Li Hang. </w:t>
      </w:r>
      <w:r w:rsidR="00E40042" w:rsidRPr="00071CB6">
        <w:rPr>
          <w:i/>
          <w:iCs/>
          <w:lang w:val="en-US"/>
        </w:rPr>
        <w:t xml:space="preserve">Information Retrieval. </w:t>
      </w:r>
      <w:r w:rsidR="00E40042" w:rsidRPr="00071CB6">
        <w:rPr>
          <w:lang w:val="en-US"/>
        </w:rPr>
        <w:t>2010. P. 346-374. DOI: 10.1007/s10791-009-9123-y</w:t>
      </w:r>
      <w:r w:rsidR="00905A6E" w:rsidRPr="00071CB6">
        <w:rPr>
          <w:lang w:val="en-US"/>
        </w:rPr>
        <w:t>.</w:t>
      </w:r>
    </w:p>
    <w:p w14:paraId="16EAF152" w14:textId="02886419" w:rsidR="00E40042" w:rsidRPr="00CB5FC2" w:rsidRDefault="00E40042" w:rsidP="00466B19">
      <w:pPr>
        <w:pStyle w:val="ListParagraph"/>
        <w:numPr>
          <w:ilvl w:val="2"/>
          <w:numId w:val="7"/>
        </w:numPr>
        <w:ind w:left="1134" w:hanging="425"/>
        <w:rPr>
          <w:lang w:val="ru-RU"/>
        </w:rPr>
      </w:pPr>
      <w:r w:rsidRPr="00071CB6">
        <w:rPr>
          <w:lang w:val="en-US"/>
        </w:rPr>
        <w:t xml:space="preserve">re — Regular expression operations / Python Software Foundation. </w:t>
      </w:r>
      <w:r w:rsidRPr="00CB5FC2">
        <w:rPr>
          <w:lang w:val="ru-RU"/>
        </w:rPr>
        <w:t xml:space="preserve">Дата </w:t>
      </w:r>
      <w:proofErr w:type="spellStart"/>
      <w:r w:rsidRPr="00CB5FC2">
        <w:rPr>
          <w:lang w:val="ru-RU"/>
        </w:rPr>
        <w:t>оновлення</w:t>
      </w:r>
      <w:proofErr w:type="spellEnd"/>
      <w:r w:rsidRPr="00CB5FC2">
        <w:rPr>
          <w:lang w:val="ru-RU"/>
        </w:rPr>
        <w:t xml:space="preserve">: 08.06.2022. </w:t>
      </w:r>
      <w:r w:rsidRPr="00071CB6">
        <w:rPr>
          <w:lang w:val="en-US"/>
        </w:rPr>
        <w:t>URL</w:t>
      </w:r>
      <w:r w:rsidRPr="00CB5FC2">
        <w:rPr>
          <w:lang w:val="ru-RU"/>
        </w:rPr>
        <w:t xml:space="preserve">: </w:t>
      </w:r>
      <w:hyperlink r:id="rId25" w:history="1">
        <w:r w:rsidRPr="00071CB6">
          <w:rPr>
            <w:rStyle w:val="Hyperlink"/>
            <w:lang w:val="en-US"/>
          </w:rPr>
          <w:t>https</w:t>
        </w:r>
        <w:r w:rsidRPr="00CB5FC2">
          <w:rPr>
            <w:rStyle w:val="Hyperlink"/>
            <w:lang w:val="ru-RU"/>
          </w:rPr>
          <w:t>://</w:t>
        </w:r>
        <w:r w:rsidRPr="00071CB6">
          <w:rPr>
            <w:rStyle w:val="Hyperlink"/>
            <w:lang w:val="en-US"/>
          </w:rPr>
          <w:t>docs</w:t>
        </w:r>
        <w:r w:rsidRPr="00CB5FC2">
          <w:rPr>
            <w:rStyle w:val="Hyperlink"/>
            <w:lang w:val="ru-RU"/>
          </w:rPr>
          <w:t>.</w:t>
        </w:r>
        <w:r w:rsidRPr="00071CB6">
          <w:rPr>
            <w:rStyle w:val="Hyperlink"/>
            <w:lang w:val="en-US"/>
          </w:rPr>
          <w:t>python</w:t>
        </w:r>
        <w:r w:rsidRPr="00CB5FC2">
          <w:rPr>
            <w:rStyle w:val="Hyperlink"/>
            <w:lang w:val="ru-RU"/>
          </w:rPr>
          <w:t>.</w:t>
        </w:r>
        <w:r w:rsidRPr="00071CB6">
          <w:rPr>
            <w:rStyle w:val="Hyperlink"/>
            <w:lang w:val="en-US"/>
          </w:rPr>
          <w:t>org</w:t>
        </w:r>
        <w:r w:rsidRPr="00CB5FC2">
          <w:rPr>
            <w:rStyle w:val="Hyperlink"/>
            <w:lang w:val="ru-RU"/>
          </w:rPr>
          <w:t>/3/</w:t>
        </w:r>
        <w:r w:rsidRPr="00071CB6">
          <w:rPr>
            <w:rStyle w:val="Hyperlink"/>
            <w:lang w:val="en-US"/>
          </w:rPr>
          <w:t>library</w:t>
        </w:r>
        <w:r w:rsidRPr="00CB5FC2">
          <w:rPr>
            <w:rStyle w:val="Hyperlink"/>
            <w:lang w:val="ru-RU"/>
          </w:rPr>
          <w:t>/</w:t>
        </w:r>
        <w:r w:rsidRPr="00071CB6">
          <w:rPr>
            <w:rStyle w:val="Hyperlink"/>
            <w:lang w:val="en-US"/>
          </w:rPr>
          <w:t>re</w:t>
        </w:r>
        <w:r w:rsidRPr="00CB5FC2">
          <w:rPr>
            <w:rStyle w:val="Hyperlink"/>
            <w:lang w:val="ru-RU"/>
          </w:rPr>
          <w:t>.</w:t>
        </w:r>
        <w:r w:rsidRPr="00071CB6">
          <w:rPr>
            <w:rStyle w:val="Hyperlink"/>
            <w:lang w:val="en-US"/>
          </w:rPr>
          <w:t>html</w:t>
        </w:r>
      </w:hyperlink>
      <w:r w:rsidRPr="00CB5FC2">
        <w:rPr>
          <w:lang w:val="ru-RU"/>
        </w:rPr>
        <w:t xml:space="preserve"> (дата </w:t>
      </w:r>
      <w:proofErr w:type="spellStart"/>
      <w:r w:rsidRPr="00CB5FC2">
        <w:rPr>
          <w:lang w:val="ru-RU"/>
        </w:rPr>
        <w:t>звернення</w:t>
      </w:r>
      <w:proofErr w:type="spellEnd"/>
      <w:r w:rsidRPr="00CB5FC2">
        <w:rPr>
          <w:lang w:val="ru-RU"/>
        </w:rPr>
        <w:t>: 09.06.2022).</w:t>
      </w:r>
    </w:p>
    <w:p w14:paraId="599C15B5" w14:textId="2BCFD74A" w:rsidR="00E40042" w:rsidRPr="00071CB6" w:rsidRDefault="00E97B50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Bradley Andrew P. The use of the area under the ROC curve in the evaluation of machine learning algorithms. </w:t>
      </w:r>
      <w:r w:rsidRPr="00071CB6">
        <w:rPr>
          <w:i/>
          <w:iCs/>
          <w:lang w:val="en-US"/>
        </w:rPr>
        <w:t xml:space="preserve">Pattern Recognition. </w:t>
      </w:r>
      <w:r w:rsidRPr="00071CB6">
        <w:rPr>
          <w:lang w:val="en-US"/>
        </w:rPr>
        <w:t xml:space="preserve">1997. №30. P. 1145-1159. DOI: </w:t>
      </w:r>
      <w:hyperlink r:id="rId26" w:history="1">
        <w:r w:rsidRPr="00071CB6">
          <w:rPr>
            <w:rStyle w:val="Hyperlink"/>
            <w:lang w:val="en-US"/>
          </w:rPr>
          <w:t>10.1016/S0031-3203(96)00142-2</w:t>
        </w:r>
      </w:hyperlink>
      <w:r w:rsidR="00905A6E" w:rsidRPr="00071CB6">
        <w:rPr>
          <w:lang w:val="en-US"/>
        </w:rPr>
        <w:t>.</w:t>
      </w:r>
    </w:p>
    <w:p w14:paraId="44BA1CB7" w14:textId="2E3113C2" w:rsidR="00E97B50" w:rsidRPr="00071CB6" w:rsidRDefault="00E97B50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Margherita </w:t>
      </w:r>
      <w:proofErr w:type="spellStart"/>
      <w:r w:rsidRPr="00071CB6">
        <w:rPr>
          <w:lang w:val="en-US"/>
        </w:rPr>
        <w:t>Grandini</w:t>
      </w:r>
      <w:proofErr w:type="spellEnd"/>
      <w:r w:rsidRPr="00071CB6">
        <w:rPr>
          <w:lang w:val="en-US"/>
        </w:rPr>
        <w:t xml:space="preserve">, Enrico Bagli, Giorgio </w:t>
      </w:r>
      <w:proofErr w:type="spellStart"/>
      <w:r w:rsidRPr="00071CB6">
        <w:rPr>
          <w:lang w:val="en-US"/>
        </w:rPr>
        <w:t>Visani</w:t>
      </w:r>
      <w:proofErr w:type="spellEnd"/>
      <w:r w:rsidRPr="00071CB6">
        <w:rPr>
          <w:lang w:val="en-US"/>
        </w:rPr>
        <w:t xml:space="preserve"> Metrics for Multi-Class Classification: </w:t>
      </w:r>
      <w:proofErr w:type="gramStart"/>
      <w:r w:rsidRPr="00071CB6">
        <w:rPr>
          <w:lang w:val="en-US"/>
        </w:rPr>
        <w:t>an</w:t>
      </w:r>
      <w:proofErr w:type="gramEnd"/>
      <w:r w:rsidRPr="00071CB6">
        <w:rPr>
          <w:lang w:val="en-US"/>
        </w:rPr>
        <w:t xml:space="preserve"> Overview. </w:t>
      </w:r>
      <w:proofErr w:type="spellStart"/>
      <w:r w:rsidRPr="00071CB6">
        <w:rPr>
          <w:i/>
          <w:iCs/>
          <w:lang w:val="en-US"/>
        </w:rPr>
        <w:t>arXiv</w:t>
      </w:r>
      <w:proofErr w:type="spellEnd"/>
      <w:r w:rsidRPr="00071CB6">
        <w:rPr>
          <w:i/>
          <w:iCs/>
          <w:lang w:val="en-US"/>
        </w:rPr>
        <w:t xml:space="preserve">. </w:t>
      </w:r>
      <w:r w:rsidRPr="00071CB6">
        <w:rPr>
          <w:lang w:val="en-US"/>
        </w:rPr>
        <w:t xml:space="preserve">2020. URL: </w:t>
      </w:r>
      <w:hyperlink r:id="rId27" w:history="1">
        <w:r w:rsidRPr="00071CB6">
          <w:rPr>
            <w:rStyle w:val="Hyperlink"/>
            <w:lang w:val="en-US"/>
          </w:rPr>
          <w:t>https://arxiv.org/</w:t>
        </w:r>
      </w:hyperlink>
      <w:r w:rsidRPr="00071CB6">
        <w:rPr>
          <w:lang w:val="en-US"/>
        </w:rPr>
        <w:t xml:space="preserve"> pdf/2008.05756.pdf</w:t>
      </w:r>
      <w:r w:rsidR="00905A6E" w:rsidRPr="00071CB6">
        <w:rPr>
          <w:lang w:val="en-US"/>
        </w:rPr>
        <w:t>.</w:t>
      </w:r>
    </w:p>
    <w:p w14:paraId="0FF6F038" w14:textId="3E0730AD" w:rsidR="00E97B50" w:rsidRPr="00CB5FC2" w:rsidRDefault="00E97B50" w:rsidP="00466B19">
      <w:pPr>
        <w:pStyle w:val="ListParagraph"/>
        <w:numPr>
          <w:ilvl w:val="2"/>
          <w:numId w:val="7"/>
        </w:numPr>
        <w:ind w:left="1134" w:hanging="425"/>
        <w:rPr>
          <w:lang w:val="ru-RU"/>
        </w:rPr>
      </w:pPr>
      <w:r w:rsidRPr="00071CB6">
        <w:rPr>
          <w:lang w:val="en-US"/>
        </w:rPr>
        <w:t xml:space="preserve">The </w:t>
      </w:r>
      <w:proofErr w:type="spellStart"/>
      <w:r w:rsidRPr="00071CB6">
        <w:rPr>
          <w:lang w:val="en-US"/>
        </w:rPr>
        <w:t>atticus</w:t>
      </w:r>
      <w:proofErr w:type="spellEnd"/>
      <w:r w:rsidRPr="00071CB6">
        <w:rPr>
          <w:lang w:val="en-US"/>
        </w:rPr>
        <w:t xml:space="preserve"> project / The Atticus Project, Inc</w:t>
      </w:r>
      <w:r w:rsidR="00905A6E" w:rsidRPr="00071CB6">
        <w:rPr>
          <w:lang w:val="en-US"/>
        </w:rPr>
        <w:t>. 10.03.2021. URL</w:t>
      </w:r>
      <w:r w:rsidR="00905A6E" w:rsidRPr="00CB5FC2">
        <w:rPr>
          <w:lang w:val="ru-RU"/>
        </w:rPr>
        <w:t xml:space="preserve">: </w:t>
      </w:r>
      <w:hyperlink r:id="rId28" w:history="1">
        <w:r w:rsidR="00905A6E" w:rsidRPr="00071CB6">
          <w:rPr>
            <w:rStyle w:val="Hyperlink"/>
            <w:lang w:val="en-US"/>
          </w:rPr>
          <w:t>https</w:t>
        </w:r>
        <w:r w:rsidR="00905A6E" w:rsidRPr="00CB5FC2">
          <w:rPr>
            <w:rStyle w:val="Hyperlink"/>
            <w:lang w:val="ru-RU"/>
          </w:rPr>
          <w:t>://</w:t>
        </w:r>
        <w:r w:rsidR="00905A6E" w:rsidRPr="00071CB6">
          <w:rPr>
            <w:rStyle w:val="Hyperlink"/>
            <w:lang w:val="en-US"/>
          </w:rPr>
          <w:t>www</w:t>
        </w:r>
        <w:r w:rsidR="00905A6E" w:rsidRPr="00CB5FC2">
          <w:rPr>
            <w:rStyle w:val="Hyperlink"/>
            <w:lang w:val="ru-RU"/>
          </w:rPr>
          <w:t>.</w:t>
        </w:r>
        <w:proofErr w:type="spellStart"/>
        <w:r w:rsidR="00905A6E" w:rsidRPr="00071CB6">
          <w:rPr>
            <w:rStyle w:val="Hyperlink"/>
            <w:lang w:val="en-US"/>
          </w:rPr>
          <w:t>atticusprojectai</w:t>
        </w:r>
        <w:proofErr w:type="spellEnd"/>
        <w:r w:rsidR="00905A6E" w:rsidRPr="00CB5FC2">
          <w:rPr>
            <w:rStyle w:val="Hyperlink"/>
            <w:lang w:val="ru-RU"/>
          </w:rPr>
          <w:t>.</w:t>
        </w:r>
        <w:r w:rsidR="00905A6E" w:rsidRPr="00071CB6">
          <w:rPr>
            <w:rStyle w:val="Hyperlink"/>
            <w:lang w:val="en-US"/>
          </w:rPr>
          <w:t>org</w:t>
        </w:r>
        <w:r w:rsidR="00905A6E" w:rsidRPr="00CB5FC2">
          <w:rPr>
            <w:rStyle w:val="Hyperlink"/>
            <w:lang w:val="ru-RU"/>
          </w:rPr>
          <w:t>/</w:t>
        </w:r>
        <w:proofErr w:type="spellStart"/>
        <w:r w:rsidR="00905A6E" w:rsidRPr="00071CB6">
          <w:rPr>
            <w:rStyle w:val="Hyperlink"/>
            <w:lang w:val="en-US"/>
          </w:rPr>
          <w:t>cuad</w:t>
        </w:r>
        <w:proofErr w:type="spellEnd"/>
      </w:hyperlink>
      <w:r w:rsidR="00905A6E" w:rsidRPr="00CB5FC2">
        <w:rPr>
          <w:lang w:val="ru-RU"/>
        </w:rPr>
        <w:t xml:space="preserve"> (дата </w:t>
      </w:r>
      <w:proofErr w:type="spellStart"/>
      <w:r w:rsidR="00905A6E" w:rsidRPr="00CB5FC2">
        <w:rPr>
          <w:lang w:val="ru-RU"/>
        </w:rPr>
        <w:t>звернення</w:t>
      </w:r>
      <w:proofErr w:type="spellEnd"/>
      <w:r w:rsidR="00905A6E" w:rsidRPr="00CB5FC2">
        <w:rPr>
          <w:lang w:val="ru-RU"/>
        </w:rPr>
        <w:t>: 09.06.2022).</w:t>
      </w:r>
    </w:p>
    <w:p w14:paraId="34E33EEE" w14:textId="09128F3A" w:rsidR="00905A6E" w:rsidRPr="00071CB6" w:rsidRDefault="00AE7C83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Google Play / Google. URL: </w:t>
      </w:r>
      <w:hyperlink r:id="rId29" w:history="1">
        <w:r w:rsidRPr="00071CB6">
          <w:rPr>
            <w:rStyle w:val="Hyperlink"/>
            <w:lang w:val="en-US"/>
          </w:rPr>
          <w:t>https://play.google.com/store/apps</w:t>
        </w:r>
      </w:hyperlink>
      <w:r w:rsidRPr="00071CB6">
        <w:rPr>
          <w:lang w:val="en-US"/>
        </w:rPr>
        <w:t xml:space="preserve"> (</w:t>
      </w:r>
      <w:proofErr w:type="spellStart"/>
      <w:r w:rsidRPr="00071CB6">
        <w:rPr>
          <w:lang w:val="en-US"/>
        </w:rPr>
        <w:t>дата</w:t>
      </w:r>
      <w:proofErr w:type="spellEnd"/>
      <w:r w:rsidRPr="00071CB6">
        <w:rPr>
          <w:lang w:val="en-US"/>
        </w:rPr>
        <w:t xml:space="preserve"> </w:t>
      </w:r>
      <w:proofErr w:type="spellStart"/>
      <w:r w:rsidRPr="00071CB6">
        <w:rPr>
          <w:lang w:val="en-US"/>
        </w:rPr>
        <w:t>звернення</w:t>
      </w:r>
      <w:proofErr w:type="spellEnd"/>
      <w:r w:rsidRPr="00071CB6">
        <w:rPr>
          <w:lang w:val="en-US"/>
        </w:rPr>
        <w:t>: 09.06.2022).</w:t>
      </w:r>
    </w:p>
    <w:p w14:paraId="280D584C" w14:textId="436588B7" w:rsidR="00AE7C83" w:rsidRPr="00CB5FC2" w:rsidRDefault="00AE7C83" w:rsidP="00466B19">
      <w:pPr>
        <w:pStyle w:val="ListParagraph"/>
        <w:numPr>
          <w:ilvl w:val="2"/>
          <w:numId w:val="7"/>
        </w:numPr>
        <w:ind w:left="1134" w:hanging="425"/>
        <w:rPr>
          <w:lang w:val="ru-RU"/>
        </w:rPr>
      </w:pPr>
      <w:r w:rsidRPr="00071CB6">
        <w:rPr>
          <w:lang w:val="en-US"/>
        </w:rPr>
        <w:lastRenderedPageBreak/>
        <w:t xml:space="preserve"> </w:t>
      </w:r>
      <w:proofErr w:type="gramStart"/>
      <w:r w:rsidRPr="00071CB6">
        <w:rPr>
          <w:lang w:val="en-US"/>
        </w:rPr>
        <w:t>NLTK::</w:t>
      </w:r>
      <w:proofErr w:type="gramEnd"/>
      <w:r w:rsidRPr="00071CB6">
        <w:rPr>
          <w:lang w:val="en-US"/>
        </w:rPr>
        <w:t>Natural Language Toolkit / NLTK Project. URL</w:t>
      </w:r>
      <w:r w:rsidRPr="00CB5FC2">
        <w:rPr>
          <w:lang w:val="ru-RU"/>
        </w:rPr>
        <w:t xml:space="preserve">: </w:t>
      </w:r>
      <w:hyperlink r:id="rId30" w:history="1">
        <w:r w:rsidRPr="00071CB6">
          <w:rPr>
            <w:rStyle w:val="Hyperlink"/>
            <w:lang w:val="en-US"/>
          </w:rPr>
          <w:t>https</w:t>
        </w:r>
        <w:r w:rsidRPr="00CB5FC2">
          <w:rPr>
            <w:rStyle w:val="Hyperlink"/>
            <w:lang w:val="ru-RU"/>
          </w:rPr>
          <w:t>://</w:t>
        </w:r>
        <w:r w:rsidRPr="00071CB6">
          <w:rPr>
            <w:rStyle w:val="Hyperlink"/>
            <w:lang w:val="en-US"/>
          </w:rPr>
          <w:t>www</w:t>
        </w:r>
        <w:r w:rsidRPr="00CB5FC2">
          <w:rPr>
            <w:rStyle w:val="Hyperlink"/>
            <w:lang w:val="ru-RU"/>
          </w:rPr>
          <w:t>.</w:t>
        </w:r>
        <w:proofErr w:type="spellStart"/>
        <w:r w:rsidRPr="00071CB6">
          <w:rPr>
            <w:rStyle w:val="Hyperlink"/>
            <w:lang w:val="en-US"/>
          </w:rPr>
          <w:t>nltk</w:t>
        </w:r>
        <w:proofErr w:type="spellEnd"/>
        <w:r w:rsidRPr="00CB5FC2">
          <w:rPr>
            <w:rStyle w:val="Hyperlink"/>
            <w:lang w:val="ru-RU"/>
          </w:rPr>
          <w:t>.</w:t>
        </w:r>
        <w:r w:rsidRPr="00071CB6">
          <w:rPr>
            <w:rStyle w:val="Hyperlink"/>
            <w:lang w:val="en-US"/>
          </w:rPr>
          <w:t>org</w:t>
        </w:r>
        <w:r w:rsidRPr="00CB5FC2">
          <w:rPr>
            <w:rStyle w:val="Hyperlink"/>
            <w:lang w:val="ru-RU"/>
          </w:rPr>
          <w:t>/</w:t>
        </w:r>
      </w:hyperlink>
      <w:r w:rsidRPr="00CB5FC2">
        <w:rPr>
          <w:lang w:val="ru-RU"/>
        </w:rPr>
        <w:t xml:space="preserve"> (дата </w:t>
      </w:r>
      <w:proofErr w:type="spellStart"/>
      <w:r w:rsidRPr="00CB5FC2">
        <w:rPr>
          <w:lang w:val="ru-RU"/>
        </w:rPr>
        <w:t>звернення</w:t>
      </w:r>
      <w:proofErr w:type="spellEnd"/>
      <w:r w:rsidRPr="00CB5FC2">
        <w:rPr>
          <w:lang w:val="ru-RU"/>
        </w:rPr>
        <w:t>: 09.06.2022).</w:t>
      </w:r>
    </w:p>
    <w:p w14:paraId="293AA960" w14:textId="155257AD" w:rsidR="00AE7C83" w:rsidRPr="00CB5FC2" w:rsidRDefault="00AE7C83" w:rsidP="00466B19">
      <w:pPr>
        <w:pStyle w:val="ListParagraph"/>
        <w:numPr>
          <w:ilvl w:val="2"/>
          <w:numId w:val="7"/>
        </w:numPr>
        <w:ind w:left="1134" w:hanging="425"/>
        <w:rPr>
          <w:lang w:val="ru-RU"/>
        </w:rPr>
      </w:pPr>
      <w:r w:rsidRPr="00CB5FC2">
        <w:rPr>
          <w:lang w:val="ru-RU"/>
        </w:rPr>
        <w:t xml:space="preserve"> </w:t>
      </w:r>
      <w:r w:rsidRPr="00071CB6">
        <w:rPr>
          <w:lang w:val="en-US"/>
        </w:rPr>
        <w:t>scikit-</w:t>
      </w:r>
      <w:proofErr w:type="gramStart"/>
      <w:r w:rsidRPr="00071CB6">
        <w:rPr>
          <w:lang w:val="en-US"/>
        </w:rPr>
        <w:t>learn:</w:t>
      </w:r>
      <w:proofErr w:type="gramEnd"/>
      <w:r w:rsidRPr="00071CB6">
        <w:rPr>
          <w:lang w:val="en-US"/>
        </w:rPr>
        <w:t xml:space="preserve"> machine learning in Python. URL</w:t>
      </w:r>
      <w:r w:rsidRPr="00CB5FC2">
        <w:rPr>
          <w:lang w:val="ru-RU"/>
        </w:rPr>
        <w:t xml:space="preserve">: </w:t>
      </w:r>
      <w:hyperlink r:id="rId31" w:history="1">
        <w:r w:rsidRPr="00071CB6">
          <w:rPr>
            <w:rStyle w:val="Hyperlink"/>
            <w:lang w:val="en-US"/>
          </w:rPr>
          <w:t>https</w:t>
        </w:r>
        <w:r w:rsidRPr="00CB5FC2">
          <w:rPr>
            <w:rStyle w:val="Hyperlink"/>
            <w:lang w:val="ru-RU"/>
          </w:rPr>
          <w:t>://</w:t>
        </w:r>
        <w:r w:rsidRPr="00071CB6">
          <w:rPr>
            <w:rStyle w:val="Hyperlink"/>
            <w:lang w:val="en-US"/>
          </w:rPr>
          <w:t>scikit</w:t>
        </w:r>
        <w:r w:rsidRPr="00CB5FC2">
          <w:rPr>
            <w:rStyle w:val="Hyperlink"/>
            <w:lang w:val="ru-RU"/>
          </w:rPr>
          <w:t>-</w:t>
        </w:r>
        <w:r w:rsidRPr="00071CB6">
          <w:rPr>
            <w:rStyle w:val="Hyperlink"/>
            <w:lang w:val="en-US"/>
          </w:rPr>
          <w:t>learn</w:t>
        </w:r>
        <w:r w:rsidRPr="00CB5FC2">
          <w:rPr>
            <w:rStyle w:val="Hyperlink"/>
            <w:lang w:val="ru-RU"/>
          </w:rPr>
          <w:t>.</w:t>
        </w:r>
        <w:r w:rsidRPr="00071CB6">
          <w:rPr>
            <w:rStyle w:val="Hyperlink"/>
            <w:lang w:val="en-US"/>
          </w:rPr>
          <w:t>org</w:t>
        </w:r>
        <w:r w:rsidRPr="00CB5FC2">
          <w:rPr>
            <w:rStyle w:val="Hyperlink"/>
            <w:lang w:val="ru-RU"/>
          </w:rPr>
          <w:t>/</w:t>
        </w:r>
        <w:r w:rsidRPr="00071CB6">
          <w:rPr>
            <w:rStyle w:val="Hyperlink"/>
            <w:lang w:val="en-US"/>
          </w:rPr>
          <w:t>stable</w:t>
        </w:r>
        <w:r w:rsidRPr="00CB5FC2">
          <w:rPr>
            <w:rStyle w:val="Hyperlink"/>
            <w:lang w:val="ru-RU"/>
          </w:rPr>
          <w:t>/</w:t>
        </w:r>
        <w:r w:rsidRPr="00071CB6">
          <w:rPr>
            <w:rStyle w:val="Hyperlink"/>
            <w:lang w:val="en-US"/>
          </w:rPr>
          <w:t>index</w:t>
        </w:r>
        <w:r w:rsidRPr="00CB5FC2">
          <w:rPr>
            <w:rStyle w:val="Hyperlink"/>
            <w:lang w:val="ru-RU"/>
          </w:rPr>
          <w:t>.</w:t>
        </w:r>
        <w:r w:rsidRPr="00071CB6">
          <w:rPr>
            <w:rStyle w:val="Hyperlink"/>
            <w:lang w:val="en-US"/>
          </w:rPr>
          <w:t>html</w:t>
        </w:r>
      </w:hyperlink>
      <w:r w:rsidRPr="00CB5FC2">
        <w:rPr>
          <w:lang w:val="ru-RU"/>
        </w:rPr>
        <w:t xml:space="preserve"> (дата </w:t>
      </w:r>
      <w:proofErr w:type="spellStart"/>
      <w:r w:rsidRPr="00CB5FC2">
        <w:rPr>
          <w:lang w:val="ru-RU"/>
        </w:rPr>
        <w:t>звернення</w:t>
      </w:r>
      <w:proofErr w:type="spellEnd"/>
      <w:r w:rsidRPr="00CB5FC2">
        <w:rPr>
          <w:lang w:val="ru-RU"/>
        </w:rPr>
        <w:t>: 09.06.2022).</w:t>
      </w:r>
    </w:p>
    <w:p w14:paraId="12FA3AE0" w14:textId="2346CE3E" w:rsidR="00AE7C83" w:rsidRPr="00CB5FC2" w:rsidRDefault="00AE7C83" w:rsidP="00466B19">
      <w:pPr>
        <w:pStyle w:val="ListParagraph"/>
        <w:numPr>
          <w:ilvl w:val="2"/>
          <w:numId w:val="7"/>
        </w:numPr>
        <w:ind w:left="1134" w:hanging="425"/>
        <w:rPr>
          <w:lang w:val="ru-RU"/>
        </w:rPr>
      </w:pPr>
      <w:r w:rsidRPr="00CB5FC2">
        <w:rPr>
          <w:lang w:val="ru-RU"/>
        </w:rPr>
        <w:t xml:space="preserve"> </w:t>
      </w:r>
      <w:r w:rsidRPr="00071CB6">
        <w:rPr>
          <w:lang w:val="en-US"/>
        </w:rPr>
        <w:t xml:space="preserve">google-play-scraper / </w:t>
      </w:r>
      <w:proofErr w:type="spellStart"/>
      <w:r w:rsidRPr="00071CB6">
        <w:rPr>
          <w:lang w:val="en-US"/>
        </w:rPr>
        <w:t>Olano</w:t>
      </w:r>
      <w:proofErr w:type="spellEnd"/>
      <w:r w:rsidRPr="00071CB6">
        <w:rPr>
          <w:lang w:val="en-US"/>
        </w:rPr>
        <w:t xml:space="preserve"> Facundo. </w:t>
      </w:r>
      <w:r w:rsidRPr="00CB5FC2">
        <w:rPr>
          <w:lang w:val="ru-RU"/>
        </w:rPr>
        <w:t xml:space="preserve">Дата </w:t>
      </w:r>
      <w:proofErr w:type="spellStart"/>
      <w:r w:rsidRPr="00CB5FC2">
        <w:rPr>
          <w:lang w:val="ru-RU"/>
        </w:rPr>
        <w:t>оновлення</w:t>
      </w:r>
      <w:proofErr w:type="spellEnd"/>
      <w:r w:rsidRPr="00CB5FC2">
        <w:rPr>
          <w:lang w:val="ru-RU"/>
        </w:rPr>
        <w:t xml:space="preserve">: </w:t>
      </w:r>
      <w:r w:rsidR="008E0967" w:rsidRPr="00CB5FC2">
        <w:rPr>
          <w:lang w:val="ru-RU"/>
        </w:rPr>
        <w:t xml:space="preserve">04.02.2019. </w:t>
      </w:r>
      <w:r w:rsidR="008E0967" w:rsidRPr="00071CB6">
        <w:rPr>
          <w:lang w:val="en-US"/>
        </w:rPr>
        <w:t>URL</w:t>
      </w:r>
      <w:r w:rsidR="008E0967" w:rsidRPr="00CB5FC2">
        <w:rPr>
          <w:lang w:val="ru-RU"/>
        </w:rPr>
        <w:t xml:space="preserve">: </w:t>
      </w:r>
      <w:hyperlink r:id="rId32" w:history="1">
        <w:r w:rsidR="008E0967" w:rsidRPr="00071CB6">
          <w:rPr>
            <w:rStyle w:val="Hyperlink"/>
            <w:lang w:val="en-US"/>
          </w:rPr>
          <w:t>https</w:t>
        </w:r>
        <w:r w:rsidR="008E0967" w:rsidRPr="00CB5FC2">
          <w:rPr>
            <w:rStyle w:val="Hyperlink"/>
            <w:lang w:val="ru-RU"/>
          </w:rPr>
          <w:t>://</w:t>
        </w:r>
        <w:proofErr w:type="spellStart"/>
        <w:r w:rsidR="008E0967" w:rsidRPr="00071CB6">
          <w:rPr>
            <w:rStyle w:val="Hyperlink"/>
            <w:lang w:val="en-US"/>
          </w:rPr>
          <w:t>github</w:t>
        </w:r>
        <w:proofErr w:type="spellEnd"/>
        <w:r w:rsidR="008E0967" w:rsidRPr="00CB5FC2">
          <w:rPr>
            <w:rStyle w:val="Hyperlink"/>
            <w:lang w:val="ru-RU"/>
          </w:rPr>
          <w:t>.</w:t>
        </w:r>
        <w:r w:rsidR="008E0967" w:rsidRPr="00071CB6">
          <w:rPr>
            <w:rStyle w:val="Hyperlink"/>
            <w:lang w:val="en-US"/>
          </w:rPr>
          <w:t>com</w:t>
        </w:r>
        <w:r w:rsidR="008E0967" w:rsidRPr="00CB5FC2">
          <w:rPr>
            <w:rStyle w:val="Hyperlink"/>
            <w:lang w:val="ru-RU"/>
          </w:rPr>
          <w:t>/</w:t>
        </w:r>
        <w:proofErr w:type="spellStart"/>
        <w:r w:rsidR="008E0967" w:rsidRPr="00071CB6">
          <w:rPr>
            <w:rStyle w:val="Hyperlink"/>
            <w:lang w:val="en-US"/>
          </w:rPr>
          <w:t>facundoolano</w:t>
        </w:r>
        <w:proofErr w:type="spellEnd"/>
        <w:r w:rsidR="008E0967" w:rsidRPr="00CB5FC2">
          <w:rPr>
            <w:rStyle w:val="Hyperlink"/>
            <w:lang w:val="ru-RU"/>
          </w:rPr>
          <w:t>/</w:t>
        </w:r>
        <w:r w:rsidR="008E0967" w:rsidRPr="00071CB6">
          <w:rPr>
            <w:rStyle w:val="Hyperlink"/>
            <w:lang w:val="en-US"/>
          </w:rPr>
          <w:t>google</w:t>
        </w:r>
        <w:r w:rsidR="008E0967" w:rsidRPr="00CB5FC2">
          <w:rPr>
            <w:rStyle w:val="Hyperlink"/>
            <w:lang w:val="ru-RU"/>
          </w:rPr>
          <w:t>-</w:t>
        </w:r>
        <w:r w:rsidR="008E0967" w:rsidRPr="00071CB6">
          <w:rPr>
            <w:rStyle w:val="Hyperlink"/>
            <w:lang w:val="en-US"/>
          </w:rPr>
          <w:t>play</w:t>
        </w:r>
        <w:r w:rsidR="008E0967" w:rsidRPr="00CB5FC2">
          <w:rPr>
            <w:rStyle w:val="Hyperlink"/>
            <w:lang w:val="ru-RU"/>
          </w:rPr>
          <w:t>-</w:t>
        </w:r>
        <w:r w:rsidR="008E0967" w:rsidRPr="00071CB6">
          <w:rPr>
            <w:rStyle w:val="Hyperlink"/>
            <w:lang w:val="en-US"/>
          </w:rPr>
          <w:t>scraper</w:t>
        </w:r>
      </w:hyperlink>
      <w:r w:rsidR="008E0967" w:rsidRPr="00CB5FC2">
        <w:rPr>
          <w:lang w:val="ru-RU"/>
        </w:rPr>
        <w:t xml:space="preserve"> (дата </w:t>
      </w:r>
      <w:proofErr w:type="spellStart"/>
      <w:r w:rsidR="008E0967" w:rsidRPr="00CB5FC2">
        <w:rPr>
          <w:lang w:val="ru-RU"/>
        </w:rPr>
        <w:t>звернення</w:t>
      </w:r>
      <w:proofErr w:type="spellEnd"/>
      <w:r w:rsidR="008E0967" w:rsidRPr="00CB5FC2">
        <w:rPr>
          <w:lang w:val="ru-RU"/>
        </w:rPr>
        <w:t>: 09.06.2022).</w:t>
      </w:r>
    </w:p>
    <w:p w14:paraId="6E62D7D1" w14:textId="2250BFEE" w:rsidR="008E0967" w:rsidRPr="00071CB6" w:rsidRDefault="00051DE0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CB5FC2">
        <w:rPr>
          <w:lang w:val="ru-RU"/>
        </w:rPr>
        <w:t xml:space="preserve"> </w:t>
      </w:r>
      <w:r w:rsidR="00786B72" w:rsidRPr="00071CB6">
        <w:rPr>
          <w:lang w:val="en-US"/>
        </w:rPr>
        <w:t xml:space="preserve">Kim Ji-Hyun Estimating classification error rate: Repeated cross-validation, repeated hold-out and bootstrap. </w:t>
      </w:r>
      <w:r w:rsidR="00786B72" w:rsidRPr="00071CB6">
        <w:rPr>
          <w:i/>
          <w:iCs/>
          <w:lang w:val="en-US"/>
        </w:rPr>
        <w:t xml:space="preserve">Computational Statistics &amp; Data Analysis. </w:t>
      </w:r>
      <w:r w:rsidR="00786B72" w:rsidRPr="00071CB6">
        <w:rPr>
          <w:lang w:val="en-US"/>
        </w:rPr>
        <w:t>2009. №53. P. 3735-3745. DOI: 10.1016/j.csda.2009.04.009.</w:t>
      </w:r>
    </w:p>
    <w:p w14:paraId="0EDFD027" w14:textId="440AAFEE" w:rsidR="00786B72" w:rsidRPr="00071CB6" w:rsidRDefault="00786B72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 </w:t>
      </w:r>
      <w:proofErr w:type="spellStart"/>
      <w:r w:rsidRPr="00071CB6">
        <w:rPr>
          <w:lang w:val="en-US"/>
        </w:rPr>
        <w:t>XGBoost</w:t>
      </w:r>
      <w:proofErr w:type="spellEnd"/>
      <w:r w:rsidRPr="00071CB6">
        <w:rPr>
          <w:lang w:val="en-US"/>
        </w:rPr>
        <w:t xml:space="preserve"> Documentation. URL: </w:t>
      </w:r>
      <w:hyperlink r:id="rId33" w:history="1">
        <w:r w:rsidRPr="00071CB6">
          <w:rPr>
            <w:rStyle w:val="Hyperlink"/>
            <w:lang w:val="en-US"/>
          </w:rPr>
          <w:t>https://xgboost.readthedocs.io</w:t>
        </w:r>
      </w:hyperlink>
      <w:r w:rsidRPr="00071CB6">
        <w:rPr>
          <w:lang w:val="en-US"/>
        </w:rPr>
        <w:t xml:space="preserve"> (</w:t>
      </w:r>
      <w:proofErr w:type="spellStart"/>
      <w:r w:rsidRPr="00071CB6">
        <w:rPr>
          <w:lang w:val="en-US"/>
        </w:rPr>
        <w:t>дата</w:t>
      </w:r>
      <w:proofErr w:type="spellEnd"/>
      <w:r w:rsidRPr="00071CB6">
        <w:rPr>
          <w:lang w:val="en-US"/>
        </w:rPr>
        <w:t xml:space="preserve"> </w:t>
      </w:r>
      <w:proofErr w:type="spellStart"/>
      <w:r w:rsidRPr="00071CB6">
        <w:rPr>
          <w:lang w:val="en-US"/>
        </w:rPr>
        <w:t>звернення</w:t>
      </w:r>
      <w:proofErr w:type="spellEnd"/>
      <w:r w:rsidRPr="00071CB6">
        <w:rPr>
          <w:lang w:val="en-US"/>
        </w:rPr>
        <w:t>: 09.06.2022).</w:t>
      </w:r>
    </w:p>
    <w:p w14:paraId="690C03E4" w14:textId="5F53357F" w:rsidR="00786B72" w:rsidRPr="00071CB6" w:rsidRDefault="004C2B22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 </w:t>
      </w:r>
      <w:proofErr w:type="spellStart"/>
      <w:proofErr w:type="gramStart"/>
      <w:r w:rsidRPr="00071CB6">
        <w:rPr>
          <w:lang w:val="en-US"/>
        </w:rPr>
        <w:t>scipy.stats</w:t>
      </w:r>
      <w:proofErr w:type="gramEnd"/>
      <w:r w:rsidRPr="00071CB6">
        <w:rPr>
          <w:lang w:val="en-US"/>
        </w:rPr>
        <w:t>.mannwhitneyu</w:t>
      </w:r>
      <w:proofErr w:type="spellEnd"/>
      <w:r w:rsidRPr="00071CB6">
        <w:rPr>
          <w:lang w:val="en-US"/>
        </w:rPr>
        <w:t xml:space="preserve">. URL: </w:t>
      </w:r>
      <w:hyperlink r:id="rId34" w:history="1">
        <w:r w:rsidR="00B22B6D" w:rsidRPr="0065659C">
          <w:rPr>
            <w:rStyle w:val="Hyperlink"/>
            <w:lang w:val="en-US"/>
          </w:rPr>
          <w:t>https://docs.scipy.org/doc/scipy/</w:t>
        </w:r>
        <w:r w:rsidR="00B22B6D" w:rsidRPr="0065659C">
          <w:rPr>
            <w:rStyle w:val="Hyperlink"/>
          </w:rPr>
          <w:t xml:space="preserve"> </w:t>
        </w:r>
        <w:r w:rsidR="00B22B6D" w:rsidRPr="0065659C">
          <w:rPr>
            <w:rStyle w:val="Hyperlink"/>
            <w:lang w:val="en-US"/>
          </w:rPr>
          <w:t>reference/</w:t>
        </w:r>
      </w:hyperlink>
      <w:r w:rsidRPr="00071CB6">
        <w:rPr>
          <w:lang w:val="en-US"/>
        </w:rPr>
        <w:t xml:space="preserve"> generated/scipy.stats.mannwhitneyu.html (</w:t>
      </w:r>
      <w:proofErr w:type="spellStart"/>
      <w:r w:rsidRPr="00071CB6">
        <w:rPr>
          <w:lang w:val="en-US"/>
        </w:rPr>
        <w:t>дата</w:t>
      </w:r>
      <w:proofErr w:type="spellEnd"/>
      <w:r w:rsidRPr="00071CB6">
        <w:rPr>
          <w:lang w:val="en-US"/>
        </w:rPr>
        <w:t xml:space="preserve"> </w:t>
      </w:r>
      <w:proofErr w:type="spellStart"/>
      <w:r w:rsidRPr="00071CB6">
        <w:rPr>
          <w:lang w:val="en-US"/>
        </w:rPr>
        <w:t>звернення</w:t>
      </w:r>
      <w:proofErr w:type="spellEnd"/>
      <w:r w:rsidRPr="00071CB6">
        <w:rPr>
          <w:lang w:val="en-US"/>
        </w:rPr>
        <w:t>: 09.06.2022).</w:t>
      </w:r>
    </w:p>
    <w:p w14:paraId="4B2A619B" w14:textId="10778BD7" w:rsidR="004C2B22" w:rsidRPr="00071CB6" w:rsidRDefault="004C2B22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 </w:t>
      </w:r>
      <w:r w:rsidR="00901B69" w:rsidRPr="00071CB6">
        <w:rPr>
          <w:lang w:val="en-US"/>
        </w:rPr>
        <w:t xml:space="preserve">Morales </w:t>
      </w:r>
      <w:proofErr w:type="spellStart"/>
      <w:r w:rsidR="00901B69" w:rsidRPr="00071CB6">
        <w:rPr>
          <w:lang w:val="en-US"/>
        </w:rPr>
        <w:t>Jos'e</w:t>
      </w:r>
      <w:proofErr w:type="spellEnd"/>
      <w:r w:rsidR="00901B69" w:rsidRPr="00071CB6">
        <w:rPr>
          <w:lang w:val="en-US"/>
        </w:rPr>
        <w:t xml:space="preserve"> Luis, </w:t>
      </w:r>
      <w:proofErr w:type="spellStart"/>
      <w:r w:rsidR="00901B69" w:rsidRPr="00071CB6">
        <w:rPr>
          <w:lang w:val="en-US"/>
        </w:rPr>
        <w:t>Nocedal</w:t>
      </w:r>
      <w:proofErr w:type="spellEnd"/>
      <w:r w:rsidR="00901B69" w:rsidRPr="00071CB6">
        <w:rPr>
          <w:lang w:val="en-US"/>
        </w:rPr>
        <w:t xml:space="preserve"> Jorge Remark on Algorithm 778: L-BFGS-B: Fortran Subroutines for Large-Scale Bound Constrained Optimization. </w:t>
      </w:r>
      <w:r w:rsidR="00901B69" w:rsidRPr="00071CB6">
        <w:rPr>
          <w:i/>
          <w:iCs/>
          <w:lang w:val="en-US"/>
        </w:rPr>
        <w:t xml:space="preserve">ACM Trans. Math. </w:t>
      </w:r>
      <w:proofErr w:type="spellStart"/>
      <w:r w:rsidR="00901B69" w:rsidRPr="00071CB6">
        <w:rPr>
          <w:i/>
          <w:iCs/>
          <w:lang w:val="en-US"/>
        </w:rPr>
        <w:t>Softw</w:t>
      </w:r>
      <w:proofErr w:type="spellEnd"/>
      <w:r w:rsidR="00901B69" w:rsidRPr="00071CB6">
        <w:rPr>
          <w:i/>
          <w:iCs/>
          <w:lang w:val="en-US"/>
        </w:rPr>
        <w:t xml:space="preserve">. </w:t>
      </w:r>
      <w:r w:rsidR="00901B69" w:rsidRPr="00071CB6">
        <w:rPr>
          <w:lang w:val="en-US"/>
        </w:rPr>
        <w:t>12.2011. №38. P. 4. DOI: 10.1145/2049662.2049669.</w:t>
      </w:r>
    </w:p>
    <w:p w14:paraId="518E2320" w14:textId="77777777" w:rsidR="00B22B6D" w:rsidRPr="00B22B6D" w:rsidRDefault="00DD583D" w:rsidP="00B22B6D">
      <w:pPr>
        <w:pStyle w:val="ListParagraph"/>
        <w:numPr>
          <w:ilvl w:val="2"/>
          <w:numId w:val="7"/>
        </w:numPr>
        <w:ind w:left="1134" w:hanging="425"/>
        <w:rPr>
          <w:rStyle w:val="Hyperlink"/>
          <w:color w:val="auto"/>
          <w:u w:val="none"/>
          <w:lang w:val="en-US"/>
        </w:rPr>
      </w:pPr>
      <w:r w:rsidRPr="00071CB6">
        <w:rPr>
          <w:lang w:val="en-US"/>
        </w:rPr>
        <w:t xml:space="preserve"> </w:t>
      </w:r>
      <w:proofErr w:type="spellStart"/>
      <w:r w:rsidRPr="00071CB6">
        <w:rPr>
          <w:lang w:val="en-US"/>
        </w:rPr>
        <w:t>Carreira-perpiñán</w:t>
      </w:r>
      <w:proofErr w:type="spellEnd"/>
      <w:r w:rsidRPr="00071CB6">
        <w:rPr>
          <w:lang w:val="en-US"/>
        </w:rPr>
        <w:t xml:space="preserve">, Miguel Á. A review of dimension reduction techniques. 1997. URL: </w:t>
      </w:r>
      <w:hyperlink r:id="rId35" w:history="1">
        <w:r w:rsidRPr="00071CB6">
          <w:rPr>
            <w:rStyle w:val="Hyperlink"/>
            <w:lang w:val="en-US"/>
          </w:rPr>
          <w:t>http://faculty.ucmerced.edu/mcarreira-perpinan/papers/</w:t>
        </w:r>
      </w:hyperlink>
    </w:p>
    <w:p w14:paraId="553C7632" w14:textId="55D117E2" w:rsidR="00901B69" w:rsidRPr="00B22B6D" w:rsidRDefault="00DD583D" w:rsidP="00B22B6D">
      <w:pPr>
        <w:pStyle w:val="ListParagraph"/>
        <w:ind w:left="1134" w:firstLine="0"/>
        <w:rPr>
          <w:lang w:val="en-US"/>
        </w:rPr>
      </w:pPr>
      <w:r w:rsidRPr="00B22B6D">
        <w:rPr>
          <w:lang w:val="en-US"/>
        </w:rPr>
        <w:t>cs-96-09.pdf.</w:t>
      </w:r>
    </w:p>
    <w:p w14:paraId="5FA95A07" w14:textId="444EECE6" w:rsidR="00DD583D" w:rsidRPr="00071CB6" w:rsidRDefault="00DD583D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 From Classical Machine Learning to Deep Neural Networks: A Simplified </w:t>
      </w:r>
      <w:proofErr w:type="spellStart"/>
      <w:r w:rsidRPr="00071CB6">
        <w:rPr>
          <w:lang w:val="en-US"/>
        </w:rPr>
        <w:t>Scientometric</w:t>
      </w:r>
      <w:proofErr w:type="spellEnd"/>
      <w:r w:rsidRPr="00071CB6">
        <w:rPr>
          <w:lang w:val="en-US"/>
        </w:rPr>
        <w:t xml:space="preserve"> Review / </w:t>
      </w:r>
      <w:proofErr w:type="spellStart"/>
      <w:r w:rsidRPr="00071CB6">
        <w:rPr>
          <w:lang w:val="en-US"/>
        </w:rPr>
        <w:t>Mukhamediev</w:t>
      </w:r>
      <w:proofErr w:type="spellEnd"/>
      <w:r w:rsidRPr="00071CB6">
        <w:rPr>
          <w:lang w:val="en-US"/>
        </w:rPr>
        <w:t xml:space="preserve"> </w:t>
      </w:r>
      <w:proofErr w:type="spellStart"/>
      <w:r w:rsidRPr="00071CB6">
        <w:rPr>
          <w:lang w:val="en-US"/>
        </w:rPr>
        <w:t>Ravil</w:t>
      </w:r>
      <w:proofErr w:type="spellEnd"/>
      <w:r w:rsidRPr="00071CB6">
        <w:rPr>
          <w:lang w:val="en-US"/>
        </w:rPr>
        <w:t xml:space="preserve"> I., </w:t>
      </w:r>
      <w:proofErr w:type="spellStart"/>
      <w:r w:rsidRPr="00071CB6">
        <w:rPr>
          <w:lang w:val="en-US"/>
        </w:rPr>
        <w:t>Symagulov</w:t>
      </w:r>
      <w:proofErr w:type="spellEnd"/>
      <w:r w:rsidRPr="00071CB6">
        <w:rPr>
          <w:lang w:val="en-US"/>
        </w:rPr>
        <w:t xml:space="preserve"> </w:t>
      </w:r>
      <w:proofErr w:type="spellStart"/>
      <w:r w:rsidRPr="00071CB6">
        <w:rPr>
          <w:lang w:val="en-US"/>
        </w:rPr>
        <w:t>Adilkhan</w:t>
      </w:r>
      <w:proofErr w:type="spellEnd"/>
      <w:r w:rsidRPr="00071CB6">
        <w:rPr>
          <w:lang w:val="en-US"/>
        </w:rPr>
        <w:t xml:space="preserve">, </w:t>
      </w:r>
      <w:proofErr w:type="spellStart"/>
      <w:r w:rsidRPr="00071CB6">
        <w:rPr>
          <w:lang w:val="en-US"/>
        </w:rPr>
        <w:t>Kuchin</w:t>
      </w:r>
      <w:proofErr w:type="spellEnd"/>
      <w:r w:rsidRPr="00071CB6">
        <w:rPr>
          <w:lang w:val="en-US"/>
        </w:rPr>
        <w:t xml:space="preserve"> Yan, Yakunin Kirill, </w:t>
      </w:r>
      <w:proofErr w:type="spellStart"/>
      <w:r w:rsidRPr="00071CB6">
        <w:rPr>
          <w:lang w:val="en-US"/>
        </w:rPr>
        <w:t>Yelis</w:t>
      </w:r>
      <w:proofErr w:type="spellEnd"/>
      <w:r w:rsidRPr="00071CB6">
        <w:rPr>
          <w:lang w:val="en-US"/>
        </w:rPr>
        <w:t xml:space="preserve"> Marina. </w:t>
      </w:r>
      <w:r w:rsidRPr="00071CB6">
        <w:rPr>
          <w:i/>
          <w:iCs/>
          <w:lang w:val="en-US"/>
        </w:rPr>
        <w:t xml:space="preserve">Applied Sciences. </w:t>
      </w:r>
      <w:r w:rsidRPr="00071CB6">
        <w:rPr>
          <w:lang w:val="en-US"/>
        </w:rPr>
        <w:t>2021. №11. DOI: 10.3390/app11125541.</w:t>
      </w:r>
    </w:p>
    <w:p w14:paraId="08B78789" w14:textId="67D5DE8C" w:rsidR="008B6D9A" w:rsidRPr="0009332E" w:rsidRDefault="00DD583D" w:rsidP="00466B19">
      <w:pPr>
        <w:pStyle w:val="ListParagraph"/>
        <w:numPr>
          <w:ilvl w:val="2"/>
          <w:numId w:val="7"/>
        </w:numPr>
        <w:ind w:left="1134" w:hanging="425"/>
        <w:rPr>
          <w:lang w:val="en-US"/>
        </w:rPr>
      </w:pPr>
      <w:r w:rsidRPr="00071CB6">
        <w:rPr>
          <w:lang w:val="en-US"/>
        </w:rPr>
        <w:t xml:space="preserve"> Multi-Digit Recognition Using a Space Displacement Neural Network / </w:t>
      </w:r>
      <w:r w:rsidRPr="00071CB6">
        <w:rPr>
          <w:lang w:val="en-US"/>
        </w:rPr>
        <w:lastRenderedPageBreak/>
        <w:t xml:space="preserve">Matan </w:t>
      </w:r>
      <w:proofErr w:type="spellStart"/>
      <w:r w:rsidRPr="00071CB6">
        <w:rPr>
          <w:lang w:val="en-US"/>
        </w:rPr>
        <w:t>Ofer</w:t>
      </w:r>
      <w:proofErr w:type="spellEnd"/>
      <w:r w:rsidRPr="00071CB6">
        <w:rPr>
          <w:lang w:val="en-US"/>
        </w:rPr>
        <w:t xml:space="preserve">, Burges Christopher J. C., </w:t>
      </w:r>
      <w:proofErr w:type="spellStart"/>
      <w:r w:rsidRPr="00071CB6">
        <w:rPr>
          <w:lang w:val="en-US"/>
        </w:rPr>
        <w:t>LeCun</w:t>
      </w:r>
      <w:proofErr w:type="spellEnd"/>
      <w:r w:rsidRPr="00071CB6">
        <w:rPr>
          <w:lang w:val="en-US"/>
        </w:rPr>
        <w:t xml:space="preserve"> Yann, </w:t>
      </w:r>
      <w:proofErr w:type="spellStart"/>
      <w:r w:rsidRPr="00071CB6">
        <w:rPr>
          <w:lang w:val="en-US"/>
        </w:rPr>
        <w:t>Denker</w:t>
      </w:r>
      <w:proofErr w:type="spellEnd"/>
      <w:r w:rsidRPr="00071CB6">
        <w:rPr>
          <w:lang w:val="en-US"/>
        </w:rPr>
        <w:t xml:space="preserve"> John.</w:t>
      </w:r>
      <w:r w:rsidRPr="00071CB6">
        <w:rPr>
          <w:i/>
          <w:iCs/>
          <w:lang w:val="en-US"/>
        </w:rPr>
        <w:t xml:space="preserve"> Advances in Neural Information Processing Systems. </w:t>
      </w:r>
      <w:r w:rsidR="00377E7B" w:rsidRPr="00071CB6">
        <w:rPr>
          <w:lang w:val="en-US"/>
        </w:rPr>
        <w:t xml:space="preserve">1991. №4. </w:t>
      </w:r>
      <w:r w:rsidR="0009332E" w:rsidRPr="00071CB6">
        <w:rPr>
          <w:lang w:val="en-US"/>
        </w:rPr>
        <w:t>URL: https:// proceedings.neurips.cc/paper/1991/file/6e2713a6efee97bacb63e52c54f0ada0-Paper.pdf</w:t>
      </w:r>
      <w:r w:rsidR="00F72CE3">
        <w:t>.</w:t>
      </w:r>
      <w:r w:rsidR="008B6D9A" w:rsidRPr="0009332E">
        <w:rPr>
          <w:lang w:val="en-US" w:eastAsia="en-US"/>
        </w:rPr>
        <w:br w:type="page"/>
      </w:r>
    </w:p>
    <w:p w14:paraId="092F7FA1" w14:textId="198A46D3" w:rsidR="00924DC5" w:rsidRDefault="00924DC5" w:rsidP="00924DC5">
      <w:pPr>
        <w:rPr>
          <w:lang w:val="en-US"/>
        </w:rPr>
      </w:pPr>
    </w:p>
    <w:p w14:paraId="68CBCD17" w14:textId="6D87CD49" w:rsidR="00924DC5" w:rsidRDefault="00924DC5" w:rsidP="00924DC5">
      <w:pPr>
        <w:rPr>
          <w:lang w:val="en-US"/>
        </w:rPr>
      </w:pPr>
    </w:p>
    <w:p w14:paraId="0DDB52DF" w14:textId="3206F779" w:rsidR="00924DC5" w:rsidRDefault="00924DC5" w:rsidP="00924DC5">
      <w:pPr>
        <w:rPr>
          <w:lang w:val="en-US"/>
        </w:rPr>
      </w:pPr>
    </w:p>
    <w:p w14:paraId="5050BB37" w14:textId="442B1A27" w:rsidR="00924DC5" w:rsidRDefault="00924DC5" w:rsidP="00924DC5">
      <w:pPr>
        <w:rPr>
          <w:lang w:val="en-US"/>
        </w:rPr>
      </w:pPr>
    </w:p>
    <w:p w14:paraId="44971698" w14:textId="734AA98C" w:rsidR="00924DC5" w:rsidRDefault="00924DC5" w:rsidP="00924DC5">
      <w:pPr>
        <w:rPr>
          <w:lang w:val="en-US"/>
        </w:rPr>
      </w:pPr>
    </w:p>
    <w:p w14:paraId="12574205" w14:textId="388C6B7F" w:rsidR="00924DC5" w:rsidRDefault="00924DC5" w:rsidP="00924DC5">
      <w:pPr>
        <w:rPr>
          <w:lang w:val="en-US"/>
        </w:rPr>
      </w:pPr>
    </w:p>
    <w:p w14:paraId="7E04AB05" w14:textId="77777777" w:rsidR="00924DC5" w:rsidRDefault="00924DC5" w:rsidP="00924DC5">
      <w:pPr>
        <w:rPr>
          <w:lang w:val="en-US"/>
        </w:rPr>
      </w:pPr>
    </w:p>
    <w:p w14:paraId="7A195409" w14:textId="017E62EB" w:rsidR="00D54058" w:rsidRDefault="008B6D9A" w:rsidP="00C8682A">
      <w:pPr>
        <w:pStyle w:val="Heading1"/>
        <w:numPr>
          <w:ilvl w:val="0"/>
          <w:numId w:val="0"/>
        </w:numPr>
        <w:tabs>
          <w:tab w:val="left" w:pos="9639"/>
        </w:tabs>
        <w:ind w:left="360" w:hanging="76"/>
      </w:pPr>
      <w:bookmarkStart w:id="39" w:name="_Toc106008529"/>
      <w:r>
        <w:t xml:space="preserve">ДОДАТОК А </w:t>
      </w:r>
      <w:r w:rsidR="0009332E" w:rsidRPr="0009332E">
        <w:rPr>
          <w:lang w:val="ru-RU"/>
        </w:rPr>
        <w:t xml:space="preserve"> </w:t>
      </w:r>
      <w:r w:rsidR="00C8682A">
        <w:rPr>
          <w:lang w:val="ru-RU"/>
        </w:rPr>
        <w:tab/>
      </w:r>
      <w:r>
        <w:t>Функція формування конкурентних даних</w:t>
      </w:r>
      <w:bookmarkEnd w:id="39"/>
    </w:p>
    <w:p w14:paraId="6263673A" w14:textId="77777777" w:rsidR="008B6D9A" w:rsidRPr="00924DC5" w:rsidRDefault="008B6D9A" w:rsidP="008B6D9A">
      <w:pPr>
        <w:pStyle w:val="HTMLPreformatted"/>
        <w:shd w:val="clear" w:color="auto" w:fill="FFFFFF"/>
        <w:rPr>
          <w:color w:val="0033B3"/>
          <w:sz w:val="28"/>
          <w:szCs w:val="28"/>
          <w:lang w:val="ru-RU"/>
        </w:rPr>
      </w:pPr>
    </w:p>
    <w:p w14:paraId="7A2DC80B" w14:textId="77777777" w:rsidR="00924DC5" w:rsidRPr="00924DC5" w:rsidRDefault="00924DC5">
      <w:pPr>
        <w:widowControl/>
        <w:autoSpaceDE/>
        <w:autoSpaceDN/>
        <w:adjustRightInd/>
        <w:spacing w:after="0" w:line="276" w:lineRule="auto"/>
        <w:ind w:firstLine="0"/>
        <w:jc w:val="left"/>
        <w:rPr>
          <w:rFonts w:ascii="Courier New" w:hAnsi="Courier New" w:cs="Courier New"/>
          <w:color w:val="0033B3"/>
          <w:szCs w:val="28"/>
          <w:lang w:val="ru-RU" w:eastAsia="en-US"/>
        </w:rPr>
      </w:pPr>
      <w:r>
        <w:rPr>
          <w:color w:val="0033B3"/>
          <w:szCs w:val="28"/>
        </w:rPr>
        <w:br w:type="page"/>
      </w:r>
    </w:p>
    <w:p w14:paraId="49162C63" w14:textId="4BEFE122" w:rsidR="00E46638" w:rsidRDefault="008B6D9A" w:rsidP="008B6D9A">
      <w:pPr>
        <w:pStyle w:val="HTMLPreformatted"/>
        <w:shd w:val="clear" w:color="auto" w:fill="FFFFFF"/>
        <w:rPr>
          <w:color w:val="080808"/>
          <w:sz w:val="28"/>
          <w:szCs w:val="28"/>
        </w:rPr>
      </w:pPr>
      <w:r w:rsidRPr="008B6D9A">
        <w:rPr>
          <w:color w:val="0033B3"/>
          <w:sz w:val="28"/>
          <w:szCs w:val="28"/>
        </w:rPr>
        <w:lastRenderedPageBreak/>
        <w:t xml:space="preserve">def </w:t>
      </w:r>
      <w:proofErr w:type="spellStart"/>
      <w:r w:rsidRPr="008B6D9A">
        <w:rPr>
          <w:color w:val="00627A"/>
          <w:sz w:val="28"/>
          <w:szCs w:val="28"/>
        </w:rPr>
        <w:t>doc_concurrent_data</w:t>
      </w:r>
      <w:proofErr w:type="spellEnd"/>
      <w:r w:rsidRPr="008B6D9A">
        <w:rPr>
          <w:color w:val="080808"/>
          <w:sz w:val="28"/>
          <w:szCs w:val="28"/>
        </w:rPr>
        <w:t>(doc, binarize=</w:t>
      </w:r>
      <w:r w:rsidRPr="008B6D9A">
        <w:rPr>
          <w:color w:val="0033B3"/>
          <w:sz w:val="28"/>
          <w:szCs w:val="28"/>
        </w:rPr>
        <w:t>False</w:t>
      </w:r>
      <w:r w:rsidRPr="008B6D9A">
        <w:rPr>
          <w:color w:val="080808"/>
          <w:sz w:val="28"/>
          <w:szCs w:val="28"/>
        </w:rPr>
        <w:t>):</w:t>
      </w:r>
      <w:r w:rsidRPr="008B6D9A">
        <w:rPr>
          <w:color w:val="080808"/>
          <w:sz w:val="28"/>
          <w:szCs w:val="28"/>
        </w:rPr>
        <w:br/>
        <w:t xml:space="preserve">    </w:t>
      </w:r>
      <w:r w:rsidRPr="008B6D9A">
        <w:rPr>
          <w:i/>
          <w:iCs/>
          <w:color w:val="8C8C8C"/>
          <w:sz w:val="28"/>
          <w:szCs w:val="28"/>
        </w:rPr>
        <w:t>"""</w:t>
      </w:r>
      <w:r w:rsidRPr="008B6D9A">
        <w:rPr>
          <w:i/>
          <w:iCs/>
          <w:color w:val="8C8C8C"/>
          <w:sz w:val="28"/>
          <w:szCs w:val="28"/>
        </w:rPr>
        <w:br/>
        <w:t xml:space="preserve">    Convert list of candidates, to list of concurrent candidates</w:t>
      </w:r>
      <w:r w:rsidRPr="008B6D9A">
        <w:rPr>
          <w:i/>
          <w:iCs/>
          <w:color w:val="8C8C8C"/>
          <w:sz w:val="28"/>
          <w:szCs w:val="28"/>
        </w:rPr>
        <w:br/>
        <w:t xml:space="preserve">    :</w:t>
      </w:r>
      <w:proofErr w:type="spellStart"/>
      <w:r w:rsidRPr="008B6D9A">
        <w:rPr>
          <w:i/>
          <w:iCs/>
          <w:color w:val="8C8C8C"/>
          <w:sz w:val="28"/>
          <w:szCs w:val="28"/>
        </w:rPr>
        <w:t>arg</w:t>
      </w:r>
      <w:proofErr w:type="spellEnd"/>
      <w:r w:rsidRPr="008B6D9A">
        <w:rPr>
          <w:i/>
          <w:iCs/>
          <w:color w:val="8C8C8C"/>
          <w:sz w:val="28"/>
          <w:szCs w:val="28"/>
        </w:rPr>
        <w:t xml:space="preserve"> doc - list of candidates in format of </w:t>
      </w:r>
      <w:proofErr w:type="spellStart"/>
      <w:r w:rsidRPr="008B6D9A">
        <w:rPr>
          <w:i/>
          <w:iCs/>
          <w:color w:val="8C8C8C"/>
          <w:sz w:val="28"/>
          <w:szCs w:val="28"/>
        </w:rPr>
        <w:t>scipy.sparse.csr.csr_matrix</w:t>
      </w:r>
      <w:proofErr w:type="spellEnd"/>
      <w:r w:rsidRPr="008B6D9A">
        <w:rPr>
          <w:i/>
          <w:iCs/>
          <w:color w:val="8C8C8C"/>
          <w:sz w:val="28"/>
          <w:szCs w:val="28"/>
        </w:rPr>
        <w:br/>
        <w:t xml:space="preserve">    :</w:t>
      </w:r>
      <w:proofErr w:type="spellStart"/>
      <w:r w:rsidRPr="008B6D9A">
        <w:rPr>
          <w:i/>
          <w:iCs/>
          <w:color w:val="8C8C8C"/>
          <w:sz w:val="28"/>
          <w:szCs w:val="28"/>
        </w:rPr>
        <w:t>arg</w:t>
      </w:r>
      <w:proofErr w:type="spellEnd"/>
      <w:r w:rsidRPr="008B6D9A">
        <w:rPr>
          <w:i/>
          <w:iCs/>
          <w:color w:val="8C8C8C"/>
          <w:sz w:val="28"/>
          <w:szCs w:val="28"/>
        </w:rPr>
        <w:t xml:space="preserve"> binarize - whether to binarize each of concurrent candidates</w:t>
      </w:r>
      <w:r w:rsidRPr="008B6D9A">
        <w:rPr>
          <w:i/>
          <w:iCs/>
          <w:color w:val="8C8C8C"/>
          <w:sz w:val="28"/>
          <w:szCs w:val="28"/>
        </w:rPr>
        <w:br/>
        <w:t xml:space="preserve">    :returns - list of concurrent candidates in format of </w:t>
      </w:r>
      <w:proofErr w:type="spellStart"/>
      <w:r w:rsidRPr="008B6D9A">
        <w:rPr>
          <w:i/>
          <w:iCs/>
          <w:color w:val="8C8C8C"/>
          <w:sz w:val="28"/>
          <w:szCs w:val="28"/>
        </w:rPr>
        <w:t>scipy.sparse.csr.csr_matrix</w:t>
      </w:r>
      <w:proofErr w:type="spellEnd"/>
      <w:r w:rsidRPr="008B6D9A">
        <w:rPr>
          <w:i/>
          <w:iCs/>
          <w:color w:val="8C8C8C"/>
          <w:sz w:val="28"/>
          <w:szCs w:val="28"/>
        </w:rPr>
        <w:br/>
        <w:t xml:space="preserve">    """</w:t>
      </w:r>
      <w:r w:rsidRPr="008B6D9A">
        <w:rPr>
          <w:i/>
          <w:iCs/>
          <w:color w:val="8C8C8C"/>
          <w:sz w:val="28"/>
          <w:szCs w:val="28"/>
        </w:rPr>
        <w:br/>
        <w:t xml:space="preserve">    </w:t>
      </w:r>
      <w:proofErr w:type="spellStart"/>
      <w:r w:rsidRPr="008B6D9A">
        <w:rPr>
          <w:color w:val="080808"/>
          <w:sz w:val="28"/>
          <w:szCs w:val="28"/>
        </w:rPr>
        <w:t>concurrent_list</w:t>
      </w:r>
      <w:proofErr w:type="spellEnd"/>
      <w:r w:rsidRPr="008B6D9A">
        <w:rPr>
          <w:color w:val="080808"/>
          <w:sz w:val="28"/>
          <w:szCs w:val="28"/>
        </w:rPr>
        <w:t xml:space="preserve"> = []</w:t>
      </w:r>
      <w:r w:rsidRPr="008B6D9A">
        <w:rPr>
          <w:color w:val="080808"/>
          <w:sz w:val="28"/>
          <w:szCs w:val="28"/>
        </w:rPr>
        <w:br/>
        <w:t xml:space="preserve">    n = </w:t>
      </w:r>
      <w:proofErr w:type="spellStart"/>
      <w:r w:rsidRPr="008B6D9A">
        <w:rPr>
          <w:color w:val="080808"/>
          <w:sz w:val="28"/>
          <w:szCs w:val="28"/>
        </w:rPr>
        <w:t>doc.shape</w:t>
      </w:r>
      <w:proofErr w:type="spellEnd"/>
      <w:r w:rsidRPr="008B6D9A">
        <w:rPr>
          <w:color w:val="080808"/>
          <w:sz w:val="28"/>
          <w:szCs w:val="28"/>
        </w:rPr>
        <w:t>[</w:t>
      </w:r>
      <w:r w:rsidRPr="008B6D9A">
        <w:rPr>
          <w:color w:val="1750EB"/>
          <w:sz w:val="28"/>
          <w:szCs w:val="28"/>
        </w:rPr>
        <w:t>0</w:t>
      </w:r>
      <w:r w:rsidRPr="008B6D9A">
        <w:rPr>
          <w:color w:val="080808"/>
          <w:sz w:val="28"/>
          <w:szCs w:val="28"/>
        </w:rPr>
        <w:t>]</w:t>
      </w:r>
      <w:r w:rsidRPr="008B6D9A">
        <w:rPr>
          <w:color w:val="080808"/>
          <w:sz w:val="28"/>
          <w:szCs w:val="28"/>
        </w:rPr>
        <w:br/>
        <w:t xml:space="preserve">    </w:t>
      </w:r>
      <w:r w:rsidRPr="008B6D9A">
        <w:rPr>
          <w:color w:val="0033B3"/>
          <w:sz w:val="28"/>
          <w:szCs w:val="28"/>
        </w:rPr>
        <w:t xml:space="preserve">for </w:t>
      </w:r>
      <w:proofErr w:type="spellStart"/>
      <w:r w:rsidRPr="008B6D9A">
        <w:rPr>
          <w:color w:val="080808"/>
          <w:sz w:val="28"/>
          <w:szCs w:val="28"/>
        </w:rPr>
        <w:t>idx</w:t>
      </w:r>
      <w:proofErr w:type="spellEnd"/>
      <w:r w:rsidRPr="008B6D9A">
        <w:rPr>
          <w:color w:val="080808"/>
          <w:sz w:val="28"/>
          <w:szCs w:val="28"/>
        </w:rPr>
        <w:t xml:space="preserve">, candidate </w:t>
      </w:r>
      <w:r w:rsidRPr="008B6D9A">
        <w:rPr>
          <w:color w:val="0033B3"/>
          <w:sz w:val="28"/>
          <w:szCs w:val="28"/>
        </w:rPr>
        <w:t xml:space="preserve">in </w:t>
      </w:r>
      <w:r w:rsidRPr="008B6D9A">
        <w:rPr>
          <w:color w:val="000080"/>
          <w:sz w:val="28"/>
          <w:szCs w:val="28"/>
        </w:rPr>
        <w:t>enumerate</w:t>
      </w:r>
      <w:r w:rsidRPr="008B6D9A">
        <w:rPr>
          <w:color w:val="080808"/>
          <w:sz w:val="28"/>
          <w:szCs w:val="28"/>
        </w:rPr>
        <w:t>(doc):</w:t>
      </w:r>
      <w:r w:rsidRPr="008B6D9A">
        <w:rPr>
          <w:color w:val="080808"/>
          <w:sz w:val="28"/>
          <w:szCs w:val="28"/>
        </w:rPr>
        <w:br/>
        <w:t xml:space="preserve">        </w:t>
      </w:r>
      <w:proofErr w:type="spellStart"/>
      <w:r w:rsidRPr="008B6D9A">
        <w:rPr>
          <w:color w:val="080808"/>
          <w:sz w:val="28"/>
          <w:szCs w:val="28"/>
        </w:rPr>
        <w:t>concurrent_mask</w:t>
      </w:r>
      <w:proofErr w:type="spellEnd"/>
      <w:r w:rsidRPr="008B6D9A">
        <w:rPr>
          <w:color w:val="080808"/>
          <w:sz w:val="28"/>
          <w:szCs w:val="28"/>
        </w:rPr>
        <w:t xml:space="preserve"> = [</w:t>
      </w:r>
      <w:r w:rsidRPr="008B6D9A">
        <w:rPr>
          <w:color w:val="0033B3"/>
          <w:sz w:val="28"/>
          <w:szCs w:val="28"/>
        </w:rPr>
        <w:t>True</w:t>
      </w:r>
      <w:r w:rsidRPr="008B6D9A">
        <w:rPr>
          <w:color w:val="080808"/>
          <w:sz w:val="28"/>
          <w:szCs w:val="28"/>
        </w:rPr>
        <w:t>] * n</w:t>
      </w:r>
      <w:r w:rsidRPr="008B6D9A">
        <w:rPr>
          <w:color w:val="080808"/>
          <w:sz w:val="28"/>
          <w:szCs w:val="28"/>
        </w:rPr>
        <w:br/>
        <w:t xml:space="preserve">        </w:t>
      </w:r>
      <w:proofErr w:type="spellStart"/>
      <w:r w:rsidRPr="008B6D9A">
        <w:rPr>
          <w:color w:val="080808"/>
          <w:sz w:val="28"/>
          <w:szCs w:val="28"/>
        </w:rPr>
        <w:t>concurrent_mask</w:t>
      </w:r>
      <w:proofErr w:type="spellEnd"/>
      <w:r w:rsidRPr="008B6D9A">
        <w:rPr>
          <w:color w:val="080808"/>
          <w:sz w:val="28"/>
          <w:szCs w:val="28"/>
        </w:rPr>
        <w:t>[</w:t>
      </w:r>
      <w:proofErr w:type="spellStart"/>
      <w:r w:rsidRPr="008B6D9A">
        <w:rPr>
          <w:color w:val="080808"/>
          <w:sz w:val="28"/>
          <w:szCs w:val="28"/>
        </w:rPr>
        <w:t>idx</w:t>
      </w:r>
      <w:proofErr w:type="spellEnd"/>
      <w:r w:rsidRPr="008B6D9A">
        <w:rPr>
          <w:color w:val="080808"/>
          <w:sz w:val="28"/>
          <w:szCs w:val="28"/>
        </w:rPr>
        <w:t xml:space="preserve">] = </w:t>
      </w:r>
      <w:r w:rsidRPr="008B6D9A">
        <w:rPr>
          <w:color w:val="0033B3"/>
          <w:sz w:val="28"/>
          <w:szCs w:val="28"/>
        </w:rPr>
        <w:t>False</w:t>
      </w:r>
      <w:r w:rsidRPr="008B6D9A">
        <w:rPr>
          <w:color w:val="0033B3"/>
          <w:sz w:val="28"/>
          <w:szCs w:val="28"/>
        </w:rPr>
        <w:br/>
        <w:t xml:space="preserve">        </w:t>
      </w:r>
      <w:proofErr w:type="spellStart"/>
      <w:r w:rsidRPr="008B6D9A">
        <w:rPr>
          <w:color w:val="080808"/>
          <w:sz w:val="28"/>
          <w:szCs w:val="28"/>
        </w:rPr>
        <w:t>concurrent_candidates</w:t>
      </w:r>
      <w:proofErr w:type="spellEnd"/>
      <w:r w:rsidRPr="008B6D9A">
        <w:rPr>
          <w:color w:val="080808"/>
          <w:sz w:val="28"/>
          <w:szCs w:val="28"/>
        </w:rPr>
        <w:t xml:space="preserve"> = doc[</w:t>
      </w:r>
      <w:proofErr w:type="spellStart"/>
      <w:r w:rsidRPr="008B6D9A">
        <w:rPr>
          <w:color w:val="080808"/>
          <w:sz w:val="28"/>
          <w:szCs w:val="28"/>
        </w:rPr>
        <w:t>concurrent_mask</w:t>
      </w:r>
      <w:proofErr w:type="spellEnd"/>
      <w:r w:rsidRPr="008B6D9A">
        <w:rPr>
          <w:color w:val="080808"/>
          <w:sz w:val="28"/>
          <w:szCs w:val="28"/>
        </w:rPr>
        <w:t>]</w:t>
      </w:r>
      <w:r w:rsidRPr="008B6D9A">
        <w:rPr>
          <w:color w:val="080808"/>
          <w:sz w:val="28"/>
          <w:szCs w:val="28"/>
        </w:rPr>
        <w:br/>
        <w:t xml:space="preserve">        concurrent = </w:t>
      </w:r>
      <w:proofErr w:type="spellStart"/>
      <w:r w:rsidRPr="008B6D9A">
        <w:rPr>
          <w:color w:val="080808"/>
          <w:sz w:val="28"/>
          <w:szCs w:val="28"/>
        </w:rPr>
        <w:t>concurrent_candidates.sum</w:t>
      </w:r>
      <w:proofErr w:type="spellEnd"/>
      <w:r w:rsidRPr="008B6D9A">
        <w:rPr>
          <w:color w:val="080808"/>
          <w:sz w:val="28"/>
          <w:szCs w:val="28"/>
        </w:rPr>
        <w:t>(</w:t>
      </w:r>
      <w:r w:rsidRPr="008B6D9A">
        <w:rPr>
          <w:color w:val="660099"/>
          <w:sz w:val="28"/>
          <w:szCs w:val="28"/>
        </w:rPr>
        <w:t>axis</w:t>
      </w:r>
      <w:r w:rsidRPr="008B6D9A">
        <w:rPr>
          <w:color w:val="080808"/>
          <w:sz w:val="28"/>
          <w:szCs w:val="28"/>
        </w:rPr>
        <w:t>=</w:t>
      </w:r>
      <w:r w:rsidRPr="008B6D9A">
        <w:rPr>
          <w:color w:val="1750EB"/>
          <w:sz w:val="28"/>
          <w:szCs w:val="28"/>
        </w:rPr>
        <w:t>0</w:t>
      </w:r>
      <w:r w:rsidRPr="008B6D9A">
        <w:rPr>
          <w:color w:val="080808"/>
          <w:sz w:val="28"/>
          <w:szCs w:val="28"/>
        </w:rPr>
        <w:t>)</w:t>
      </w:r>
      <w:r w:rsidRPr="008B6D9A">
        <w:rPr>
          <w:color w:val="080808"/>
          <w:sz w:val="28"/>
          <w:szCs w:val="28"/>
        </w:rPr>
        <w:br/>
        <w:t xml:space="preserve">        </w:t>
      </w:r>
      <w:r w:rsidRPr="008B6D9A">
        <w:rPr>
          <w:color w:val="0033B3"/>
          <w:sz w:val="28"/>
          <w:szCs w:val="28"/>
        </w:rPr>
        <w:t xml:space="preserve">if </w:t>
      </w:r>
      <w:r w:rsidRPr="008B6D9A">
        <w:rPr>
          <w:color w:val="080808"/>
          <w:sz w:val="28"/>
          <w:szCs w:val="28"/>
        </w:rPr>
        <w:t>binarize:</w:t>
      </w:r>
      <w:r w:rsidRPr="008B6D9A">
        <w:rPr>
          <w:color w:val="080808"/>
          <w:sz w:val="28"/>
          <w:szCs w:val="28"/>
        </w:rPr>
        <w:br/>
        <w:t xml:space="preserve">            concurrent[concurrent &gt; </w:t>
      </w:r>
      <w:r w:rsidRPr="008B6D9A">
        <w:rPr>
          <w:color w:val="1750EB"/>
          <w:sz w:val="28"/>
          <w:szCs w:val="28"/>
        </w:rPr>
        <w:t>0</w:t>
      </w:r>
      <w:r w:rsidRPr="008B6D9A">
        <w:rPr>
          <w:color w:val="080808"/>
          <w:sz w:val="28"/>
          <w:szCs w:val="28"/>
        </w:rPr>
        <w:t xml:space="preserve">] = </w:t>
      </w:r>
      <w:r w:rsidRPr="008B6D9A">
        <w:rPr>
          <w:color w:val="1750EB"/>
          <w:sz w:val="28"/>
          <w:szCs w:val="28"/>
        </w:rPr>
        <w:t>1</w:t>
      </w:r>
      <w:r w:rsidRPr="008B6D9A">
        <w:rPr>
          <w:color w:val="1750EB"/>
          <w:sz w:val="28"/>
          <w:szCs w:val="28"/>
        </w:rPr>
        <w:br/>
        <w:t xml:space="preserve">        </w:t>
      </w:r>
      <w:r w:rsidRPr="008B6D9A">
        <w:rPr>
          <w:color w:val="080808"/>
          <w:sz w:val="28"/>
          <w:szCs w:val="28"/>
        </w:rPr>
        <w:t xml:space="preserve">concurrent = </w:t>
      </w:r>
      <w:proofErr w:type="spellStart"/>
      <w:r w:rsidRPr="008B6D9A">
        <w:rPr>
          <w:color w:val="080808"/>
          <w:sz w:val="28"/>
          <w:szCs w:val="28"/>
        </w:rPr>
        <w:t>csr_matrix</w:t>
      </w:r>
      <w:proofErr w:type="spellEnd"/>
      <w:r w:rsidRPr="008B6D9A">
        <w:rPr>
          <w:color w:val="080808"/>
          <w:sz w:val="28"/>
          <w:szCs w:val="28"/>
        </w:rPr>
        <w:t>(concurrent)</w:t>
      </w:r>
      <w:r w:rsidRPr="008B6D9A">
        <w:rPr>
          <w:color w:val="080808"/>
          <w:sz w:val="28"/>
          <w:szCs w:val="28"/>
        </w:rPr>
        <w:br/>
        <w:t xml:space="preserve">        </w:t>
      </w:r>
      <w:proofErr w:type="spellStart"/>
      <w:r w:rsidRPr="008B6D9A">
        <w:rPr>
          <w:color w:val="080808"/>
          <w:sz w:val="28"/>
          <w:szCs w:val="28"/>
        </w:rPr>
        <w:t>concurrent_list.append</w:t>
      </w:r>
      <w:proofErr w:type="spellEnd"/>
      <w:r w:rsidRPr="008B6D9A">
        <w:rPr>
          <w:color w:val="080808"/>
          <w:sz w:val="28"/>
          <w:szCs w:val="28"/>
        </w:rPr>
        <w:t>(concurrent)</w:t>
      </w:r>
      <w:r w:rsidRPr="008B6D9A">
        <w:rPr>
          <w:color w:val="080808"/>
          <w:sz w:val="28"/>
          <w:szCs w:val="28"/>
        </w:rPr>
        <w:br/>
      </w:r>
      <w:r w:rsidRPr="008B6D9A">
        <w:rPr>
          <w:color w:val="080808"/>
          <w:sz w:val="28"/>
          <w:szCs w:val="28"/>
        </w:rPr>
        <w:br/>
        <w:t xml:space="preserve">    </w:t>
      </w:r>
      <w:proofErr w:type="spellStart"/>
      <w:r w:rsidRPr="008B6D9A">
        <w:rPr>
          <w:color w:val="080808"/>
          <w:sz w:val="28"/>
          <w:szCs w:val="28"/>
        </w:rPr>
        <w:t>concurrent_sparse</w:t>
      </w:r>
      <w:proofErr w:type="spellEnd"/>
      <w:r w:rsidRPr="008B6D9A">
        <w:rPr>
          <w:color w:val="080808"/>
          <w:sz w:val="28"/>
          <w:szCs w:val="28"/>
        </w:rPr>
        <w:t xml:space="preserve"> = </w:t>
      </w:r>
      <w:proofErr w:type="spellStart"/>
      <w:r w:rsidRPr="008B6D9A">
        <w:rPr>
          <w:color w:val="080808"/>
          <w:sz w:val="28"/>
          <w:szCs w:val="28"/>
        </w:rPr>
        <w:t>vstack</w:t>
      </w:r>
      <w:proofErr w:type="spellEnd"/>
      <w:r w:rsidRPr="008B6D9A">
        <w:rPr>
          <w:color w:val="080808"/>
          <w:sz w:val="28"/>
          <w:szCs w:val="28"/>
        </w:rPr>
        <w:t>(</w:t>
      </w:r>
      <w:proofErr w:type="spellStart"/>
      <w:r w:rsidRPr="008B6D9A">
        <w:rPr>
          <w:color w:val="080808"/>
          <w:sz w:val="28"/>
          <w:szCs w:val="28"/>
        </w:rPr>
        <w:t>concurrent_list</w:t>
      </w:r>
      <w:proofErr w:type="spellEnd"/>
      <w:r w:rsidRPr="008B6D9A">
        <w:rPr>
          <w:color w:val="080808"/>
          <w:sz w:val="28"/>
          <w:szCs w:val="28"/>
        </w:rPr>
        <w:t xml:space="preserve">, </w:t>
      </w:r>
      <w:r w:rsidRPr="008B6D9A">
        <w:rPr>
          <w:color w:val="660099"/>
          <w:sz w:val="28"/>
          <w:szCs w:val="28"/>
        </w:rPr>
        <w:t>format</w:t>
      </w:r>
      <w:r w:rsidRPr="008B6D9A">
        <w:rPr>
          <w:color w:val="080808"/>
          <w:sz w:val="28"/>
          <w:szCs w:val="28"/>
        </w:rPr>
        <w:t>=</w:t>
      </w:r>
      <w:r w:rsidRPr="008B6D9A">
        <w:rPr>
          <w:color w:val="067D17"/>
          <w:sz w:val="28"/>
          <w:szCs w:val="28"/>
        </w:rPr>
        <w:t>'</w:t>
      </w:r>
      <w:proofErr w:type="spellStart"/>
      <w:r w:rsidRPr="008B6D9A">
        <w:rPr>
          <w:color w:val="067D17"/>
          <w:sz w:val="28"/>
          <w:szCs w:val="28"/>
        </w:rPr>
        <w:t>csr</w:t>
      </w:r>
      <w:proofErr w:type="spellEnd"/>
      <w:r w:rsidRPr="008B6D9A">
        <w:rPr>
          <w:color w:val="067D17"/>
          <w:sz w:val="28"/>
          <w:szCs w:val="28"/>
        </w:rPr>
        <w:t>'</w:t>
      </w:r>
      <w:r w:rsidRPr="008B6D9A">
        <w:rPr>
          <w:color w:val="080808"/>
          <w:sz w:val="28"/>
          <w:szCs w:val="28"/>
        </w:rPr>
        <w:t>)</w:t>
      </w:r>
      <w:r w:rsidRPr="008B6D9A">
        <w:rPr>
          <w:color w:val="080808"/>
          <w:sz w:val="28"/>
          <w:szCs w:val="28"/>
        </w:rPr>
        <w:br/>
        <w:t xml:space="preserve">    result = </w:t>
      </w:r>
      <w:proofErr w:type="spellStart"/>
      <w:r w:rsidRPr="008B6D9A">
        <w:rPr>
          <w:color w:val="080808"/>
          <w:sz w:val="28"/>
          <w:szCs w:val="28"/>
        </w:rPr>
        <w:t>hstack</w:t>
      </w:r>
      <w:proofErr w:type="spellEnd"/>
      <w:r w:rsidRPr="008B6D9A">
        <w:rPr>
          <w:color w:val="080808"/>
          <w:sz w:val="28"/>
          <w:szCs w:val="28"/>
        </w:rPr>
        <w:t xml:space="preserve">([doc, </w:t>
      </w:r>
      <w:proofErr w:type="spellStart"/>
      <w:r w:rsidRPr="008B6D9A">
        <w:rPr>
          <w:color w:val="080808"/>
          <w:sz w:val="28"/>
          <w:szCs w:val="28"/>
        </w:rPr>
        <w:t>concurrent_sparse</w:t>
      </w:r>
      <w:proofErr w:type="spellEnd"/>
      <w:r w:rsidRPr="008B6D9A">
        <w:rPr>
          <w:color w:val="080808"/>
          <w:sz w:val="28"/>
          <w:szCs w:val="28"/>
        </w:rPr>
        <w:t xml:space="preserve">], </w:t>
      </w:r>
      <w:r w:rsidRPr="008B6D9A">
        <w:rPr>
          <w:color w:val="660099"/>
          <w:sz w:val="28"/>
          <w:szCs w:val="28"/>
        </w:rPr>
        <w:t>format</w:t>
      </w:r>
      <w:r w:rsidRPr="008B6D9A">
        <w:rPr>
          <w:color w:val="080808"/>
          <w:sz w:val="28"/>
          <w:szCs w:val="28"/>
        </w:rPr>
        <w:t>=</w:t>
      </w:r>
      <w:r w:rsidRPr="008B6D9A">
        <w:rPr>
          <w:color w:val="067D17"/>
          <w:sz w:val="28"/>
          <w:szCs w:val="28"/>
        </w:rPr>
        <w:t>'</w:t>
      </w:r>
      <w:proofErr w:type="spellStart"/>
      <w:r w:rsidRPr="008B6D9A">
        <w:rPr>
          <w:color w:val="067D17"/>
          <w:sz w:val="28"/>
          <w:szCs w:val="28"/>
        </w:rPr>
        <w:t>csr</w:t>
      </w:r>
      <w:proofErr w:type="spellEnd"/>
      <w:r w:rsidRPr="008B6D9A">
        <w:rPr>
          <w:color w:val="067D17"/>
          <w:sz w:val="28"/>
          <w:szCs w:val="28"/>
        </w:rPr>
        <w:t>'</w:t>
      </w:r>
      <w:r w:rsidRPr="008B6D9A">
        <w:rPr>
          <w:color w:val="080808"/>
          <w:sz w:val="28"/>
          <w:szCs w:val="28"/>
        </w:rPr>
        <w:t>)</w:t>
      </w:r>
      <w:r w:rsidRPr="008B6D9A">
        <w:rPr>
          <w:color w:val="080808"/>
          <w:sz w:val="28"/>
          <w:szCs w:val="28"/>
        </w:rPr>
        <w:br/>
      </w:r>
      <w:r w:rsidRPr="008B6D9A">
        <w:rPr>
          <w:color w:val="080808"/>
          <w:sz w:val="28"/>
          <w:szCs w:val="28"/>
        </w:rPr>
        <w:br/>
        <w:t xml:space="preserve">    </w:t>
      </w:r>
      <w:r w:rsidRPr="008B6D9A">
        <w:rPr>
          <w:color w:val="0033B3"/>
          <w:sz w:val="28"/>
          <w:szCs w:val="28"/>
        </w:rPr>
        <w:t xml:space="preserve">return </w:t>
      </w:r>
      <w:r w:rsidRPr="008B6D9A">
        <w:rPr>
          <w:color w:val="080808"/>
          <w:sz w:val="28"/>
          <w:szCs w:val="28"/>
        </w:rPr>
        <w:t>result</w:t>
      </w:r>
    </w:p>
    <w:p w14:paraId="4C9CA0BB" w14:textId="77777777" w:rsidR="00E46638" w:rsidRDefault="00E46638">
      <w:pPr>
        <w:widowControl/>
        <w:autoSpaceDE/>
        <w:autoSpaceDN/>
        <w:adjustRightInd/>
        <w:spacing w:after="0" w:line="276" w:lineRule="auto"/>
        <w:ind w:firstLine="0"/>
        <w:jc w:val="left"/>
        <w:rPr>
          <w:rFonts w:ascii="Courier New" w:hAnsi="Courier New" w:cs="Courier New"/>
          <w:color w:val="080808"/>
          <w:szCs w:val="28"/>
          <w:lang w:val="en-US" w:eastAsia="en-US"/>
        </w:rPr>
      </w:pPr>
      <w:r>
        <w:rPr>
          <w:color w:val="080808"/>
          <w:szCs w:val="28"/>
        </w:rPr>
        <w:br w:type="page"/>
      </w:r>
    </w:p>
    <w:p w14:paraId="4B6DBCC6" w14:textId="6B8E0D49" w:rsidR="008B6D9A" w:rsidRPr="008B6D9A" w:rsidRDefault="00B233DF" w:rsidP="00B233DF">
      <w:r w:rsidRPr="00B233DF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B152478" wp14:editId="44FAB665">
            <wp:simplePos x="0" y="0"/>
            <wp:positionH relativeFrom="margin">
              <wp:align>right</wp:align>
            </wp:positionH>
            <wp:positionV relativeFrom="paragraph">
              <wp:posOffset>594360</wp:posOffset>
            </wp:positionV>
            <wp:extent cx="6120765" cy="4528820"/>
            <wp:effectExtent l="0" t="0" r="0" b="508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Перевірку кваліфікаційної роботи на унікальність було проведено за допомогою сайту </w:t>
      </w:r>
      <w:r w:rsidRPr="00B233DF">
        <w:t>https://plag.com.ua/</w:t>
      </w:r>
    </w:p>
    <w:p w14:paraId="477DEA88" w14:textId="07144676" w:rsidR="000E4B61" w:rsidRDefault="000E4B61">
      <w:pPr>
        <w:widowControl/>
        <w:autoSpaceDE/>
        <w:autoSpaceDN/>
        <w:adjustRightInd/>
        <w:spacing w:after="0" w:line="276" w:lineRule="auto"/>
        <w:ind w:firstLine="0"/>
        <w:jc w:val="left"/>
        <w:rPr>
          <w:lang w:val="ru-RU" w:eastAsia="en-US"/>
        </w:rPr>
      </w:pPr>
      <w:r>
        <w:rPr>
          <w:lang w:val="ru-RU" w:eastAsia="en-US"/>
        </w:rPr>
        <w:br w:type="page"/>
      </w:r>
    </w:p>
    <w:p w14:paraId="2FDFD19E" w14:textId="56965C89" w:rsidR="008B6D9A" w:rsidRPr="000E4B61" w:rsidRDefault="000E4B61" w:rsidP="00D54058">
      <w:pPr>
        <w:ind w:firstLine="720"/>
        <w:rPr>
          <w:lang w:eastAsia="en-US"/>
        </w:rPr>
      </w:pPr>
      <w:r>
        <w:rPr>
          <w:lang w:eastAsia="en-US"/>
        </w:rPr>
        <w:lastRenderedPageBreak/>
        <w:t>Нормоконтроль пройдено.</w:t>
      </w:r>
    </w:p>
    <w:sectPr w:rsidR="008B6D9A" w:rsidRPr="000E4B61" w:rsidSect="00680018">
      <w:headerReference w:type="default" r:id="rId37"/>
      <w:pgSz w:w="12240" w:h="15840"/>
      <w:pgMar w:top="1440" w:right="900" w:bottom="1134" w:left="1701" w:header="720" w:footer="720" w:gutter="0"/>
      <w:pgNumType w:start="6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C87BB3" w14:textId="77777777" w:rsidR="00CB347A" w:rsidRDefault="00CB347A" w:rsidP="00467D27">
      <w:pPr>
        <w:spacing w:line="240" w:lineRule="auto"/>
      </w:pPr>
      <w:r>
        <w:separator/>
      </w:r>
    </w:p>
  </w:endnote>
  <w:endnote w:type="continuationSeparator" w:id="0">
    <w:p w14:paraId="0E7081B4" w14:textId="77777777" w:rsidR="00CB347A" w:rsidRDefault="00CB347A" w:rsidP="00467D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8A702" w14:textId="77777777" w:rsidR="00CB347A" w:rsidRDefault="00CB347A" w:rsidP="00467D27">
      <w:pPr>
        <w:spacing w:line="240" w:lineRule="auto"/>
      </w:pPr>
      <w:r>
        <w:separator/>
      </w:r>
    </w:p>
  </w:footnote>
  <w:footnote w:type="continuationSeparator" w:id="0">
    <w:p w14:paraId="151C0255" w14:textId="77777777" w:rsidR="00CB347A" w:rsidRDefault="00CB347A" w:rsidP="00467D2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1437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89C7804" w14:textId="2241050E" w:rsidR="00680018" w:rsidRDefault="00CB347A">
        <w:pPr>
          <w:pStyle w:val="Header"/>
          <w:jc w:val="right"/>
        </w:pPr>
      </w:p>
    </w:sdtContent>
  </w:sdt>
  <w:p w14:paraId="0967EB00" w14:textId="77777777" w:rsidR="00B84A86" w:rsidRDefault="00B84A8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D66C9" w14:textId="16CA52EA" w:rsidR="00680018" w:rsidRDefault="00680018">
    <w:pPr>
      <w:pStyle w:val="Header"/>
      <w:jc w:val="right"/>
    </w:pPr>
  </w:p>
  <w:p w14:paraId="21BDE538" w14:textId="77777777" w:rsidR="00CB5FC2" w:rsidRDefault="00CB5FC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019695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03402E" w14:textId="77777777" w:rsidR="00680018" w:rsidRDefault="0068001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1F781" w14:textId="77777777" w:rsidR="00680018" w:rsidRDefault="0068001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45BD"/>
    <w:multiLevelType w:val="hybridMultilevel"/>
    <w:tmpl w:val="D0D86F20"/>
    <w:lvl w:ilvl="0" w:tplc="136A29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2B209E"/>
    <w:multiLevelType w:val="hybridMultilevel"/>
    <w:tmpl w:val="A9887880"/>
    <w:lvl w:ilvl="0" w:tplc="3522C4BA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F30DC9"/>
    <w:multiLevelType w:val="hybridMultilevel"/>
    <w:tmpl w:val="91AA8898"/>
    <w:lvl w:ilvl="0" w:tplc="54B4E3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485313"/>
    <w:multiLevelType w:val="hybridMultilevel"/>
    <w:tmpl w:val="9A423B70"/>
    <w:lvl w:ilvl="0" w:tplc="19CC0D04">
      <w:start w:val="1"/>
      <w:numFmt w:val="russianLower"/>
      <w:lvlText w:val="%1)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030B2"/>
    <w:multiLevelType w:val="hybridMultilevel"/>
    <w:tmpl w:val="BE880688"/>
    <w:lvl w:ilvl="0" w:tplc="F99C8A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3A322E"/>
    <w:multiLevelType w:val="hybridMultilevel"/>
    <w:tmpl w:val="5258751A"/>
    <w:lvl w:ilvl="0" w:tplc="502AC9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8C02ED4"/>
    <w:multiLevelType w:val="hybridMultilevel"/>
    <w:tmpl w:val="3202F10A"/>
    <w:lvl w:ilvl="0" w:tplc="4EBE4C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CEA7918"/>
    <w:multiLevelType w:val="hybridMultilevel"/>
    <w:tmpl w:val="696013B2"/>
    <w:lvl w:ilvl="0" w:tplc="84DEDF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E890178"/>
    <w:multiLevelType w:val="multilevel"/>
    <w:tmpl w:val="5B60F494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B8352DC"/>
    <w:multiLevelType w:val="hybridMultilevel"/>
    <w:tmpl w:val="787EF9AE"/>
    <w:lvl w:ilvl="0" w:tplc="98D811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DE179D8"/>
    <w:multiLevelType w:val="hybridMultilevel"/>
    <w:tmpl w:val="96AE122A"/>
    <w:lvl w:ilvl="0" w:tplc="EE1431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A12D3F"/>
    <w:multiLevelType w:val="hybridMultilevel"/>
    <w:tmpl w:val="1E201F3E"/>
    <w:lvl w:ilvl="0" w:tplc="0F8A7C3C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B0B7E5A"/>
    <w:multiLevelType w:val="hybridMultilevel"/>
    <w:tmpl w:val="584488A0"/>
    <w:lvl w:ilvl="0" w:tplc="9828DC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9CC0D04">
      <w:start w:val="1"/>
      <w:numFmt w:val="russianLower"/>
      <w:lvlText w:val="%2)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E4013A9"/>
    <w:multiLevelType w:val="hybridMultilevel"/>
    <w:tmpl w:val="8514E442"/>
    <w:lvl w:ilvl="0" w:tplc="2FE26E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AE64032"/>
    <w:multiLevelType w:val="hybridMultilevel"/>
    <w:tmpl w:val="09765772"/>
    <w:lvl w:ilvl="0" w:tplc="F2F2E5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8B7E32"/>
    <w:multiLevelType w:val="hybridMultilevel"/>
    <w:tmpl w:val="04266D34"/>
    <w:lvl w:ilvl="0" w:tplc="77CE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BB22792">
      <w:start w:val="1"/>
      <w:numFmt w:val="russianLower"/>
      <w:lvlText w:val="%2"/>
      <w:lvlJc w:val="left"/>
      <w:pPr>
        <w:ind w:left="178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1896EBD"/>
    <w:multiLevelType w:val="hybridMultilevel"/>
    <w:tmpl w:val="2F646F0A"/>
    <w:lvl w:ilvl="0" w:tplc="04090011">
      <w:start w:val="1"/>
      <w:numFmt w:val="decimal"/>
      <w:lvlText w:val="%1)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 w15:restartNumberingAfterBreak="0">
    <w:nsid w:val="73123B99"/>
    <w:multiLevelType w:val="hybridMultilevel"/>
    <w:tmpl w:val="3586A496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789" w:hanging="360"/>
      </w:pPr>
    </w:lvl>
    <w:lvl w:ilvl="2" w:tplc="0409000F">
      <w:start w:val="1"/>
      <w:numFmt w:val="decimal"/>
      <w:lvlText w:val="%3."/>
      <w:lvlJc w:val="left"/>
      <w:pPr>
        <w:ind w:left="2689" w:hanging="36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5A4729E"/>
    <w:multiLevelType w:val="hybridMultilevel"/>
    <w:tmpl w:val="8B88445A"/>
    <w:lvl w:ilvl="0" w:tplc="2BF6CDFA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77990134"/>
    <w:multiLevelType w:val="hybridMultilevel"/>
    <w:tmpl w:val="73D2CF56"/>
    <w:lvl w:ilvl="0" w:tplc="08680202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7DEA3BDD"/>
    <w:multiLevelType w:val="hybridMultilevel"/>
    <w:tmpl w:val="8E7E14C6"/>
    <w:lvl w:ilvl="0" w:tplc="744041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25551280">
    <w:abstractNumId w:val="14"/>
  </w:num>
  <w:num w:numId="2" w16cid:durableId="354574279">
    <w:abstractNumId w:val="20"/>
  </w:num>
  <w:num w:numId="3" w16cid:durableId="425811170">
    <w:abstractNumId w:val="7"/>
  </w:num>
  <w:num w:numId="4" w16cid:durableId="255135474">
    <w:abstractNumId w:val="6"/>
  </w:num>
  <w:num w:numId="5" w16cid:durableId="1699701209">
    <w:abstractNumId w:val="10"/>
  </w:num>
  <w:num w:numId="6" w16cid:durableId="1467507179">
    <w:abstractNumId w:val="12"/>
  </w:num>
  <w:num w:numId="7" w16cid:durableId="701638552">
    <w:abstractNumId w:val="17"/>
  </w:num>
  <w:num w:numId="8" w16cid:durableId="1808012489">
    <w:abstractNumId w:val="16"/>
  </w:num>
  <w:num w:numId="9" w16cid:durableId="1176337776">
    <w:abstractNumId w:val="0"/>
  </w:num>
  <w:num w:numId="10" w16cid:durableId="1041246576">
    <w:abstractNumId w:val="9"/>
  </w:num>
  <w:num w:numId="11" w16cid:durableId="52240088">
    <w:abstractNumId w:val="2"/>
  </w:num>
  <w:num w:numId="12" w16cid:durableId="937904380">
    <w:abstractNumId w:val="8"/>
  </w:num>
  <w:num w:numId="13" w16cid:durableId="619992506">
    <w:abstractNumId w:val="5"/>
  </w:num>
  <w:num w:numId="14" w16cid:durableId="2103407297">
    <w:abstractNumId w:val="13"/>
  </w:num>
  <w:num w:numId="15" w16cid:durableId="18554149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4184270">
    <w:abstractNumId w:val="11"/>
  </w:num>
  <w:num w:numId="17" w16cid:durableId="20985947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938825237">
    <w:abstractNumId w:val="1"/>
  </w:num>
  <w:num w:numId="19" w16cid:durableId="1858352893">
    <w:abstractNumId w:val="15"/>
  </w:num>
  <w:num w:numId="20" w16cid:durableId="515265527">
    <w:abstractNumId w:val="4"/>
  </w:num>
  <w:num w:numId="21" w16cid:durableId="15600105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43514190">
    <w:abstractNumId w:val="19"/>
  </w:num>
  <w:num w:numId="23" w16cid:durableId="383602977">
    <w:abstractNumId w:val="18"/>
  </w:num>
  <w:num w:numId="24" w16cid:durableId="1656371987">
    <w:abstractNumId w:val="3"/>
  </w:num>
  <w:num w:numId="25" w16cid:durableId="18359933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5F"/>
    <w:rsid w:val="00004422"/>
    <w:rsid w:val="000046A5"/>
    <w:rsid w:val="000073DD"/>
    <w:rsid w:val="00025786"/>
    <w:rsid w:val="000259C5"/>
    <w:rsid w:val="000330D4"/>
    <w:rsid w:val="000348DA"/>
    <w:rsid w:val="00036B4D"/>
    <w:rsid w:val="00040183"/>
    <w:rsid w:val="00043A79"/>
    <w:rsid w:val="00050363"/>
    <w:rsid w:val="00051DE0"/>
    <w:rsid w:val="00052125"/>
    <w:rsid w:val="00054FAE"/>
    <w:rsid w:val="0006179B"/>
    <w:rsid w:val="00065AF3"/>
    <w:rsid w:val="00066029"/>
    <w:rsid w:val="0006667B"/>
    <w:rsid w:val="000667BF"/>
    <w:rsid w:val="00067844"/>
    <w:rsid w:val="00067C28"/>
    <w:rsid w:val="00070907"/>
    <w:rsid w:val="00071CB6"/>
    <w:rsid w:val="00076861"/>
    <w:rsid w:val="000775F2"/>
    <w:rsid w:val="000807F7"/>
    <w:rsid w:val="0008479E"/>
    <w:rsid w:val="00086D1C"/>
    <w:rsid w:val="000872CC"/>
    <w:rsid w:val="000922CA"/>
    <w:rsid w:val="000930C0"/>
    <w:rsid w:val="0009332E"/>
    <w:rsid w:val="00095F39"/>
    <w:rsid w:val="00097523"/>
    <w:rsid w:val="000A0046"/>
    <w:rsid w:val="000A021D"/>
    <w:rsid w:val="000A420B"/>
    <w:rsid w:val="000A659B"/>
    <w:rsid w:val="000A7B5D"/>
    <w:rsid w:val="000B0826"/>
    <w:rsid w:val="000B2DE7"/>
    <w:rsid w:val="000B5975"/>
    <w:rsid w:val="000C1691"/>
    <w:rsid w:val="000C352B"/>
    <w:rsid w:val="000D2E4F"/>
    <w:rsid w:val="000D3FD4"/>
    <w:rsid w:val="000D4F38"/>
    <w:rsid w:val="000D6C28"/>
    <w:rsid w:val="000E0FDB"/>
    <w:rsid w:val="000E1F86"/>
    <w:rsid w:val="000E4B61"/>
    <w:rsid w:val="000E7A61"/>
    <w:rsid w:val="000E7D92"/>
    <w:rsid w:val="000F190D"/>
    <w:rsid w:val="000F1FC5"/>
    <w:rsid w:val="000F4340"/>
    <w:rsid w:val="000F4C91"/>
    <w:rsid w:val="000F517D"/>
    <w:rsid w:val="000F5BD2"/>
    <w:rsid w:val="00100E4C"/>
    <w:rsid w:val="0010335D"/>
    <w:rsid w:val="00111BB4"/>
    <w:rsid w:val="00123762"/>
    <w:rsid w:val="00125556"/>
    <w:rsid w:val="001345AA"/>
    <w:rsid w:val="0013577A"/>
    <w:rsid w:val="00142DF6"/>
    <w:rsid w:val="00145776"/>
    <w:rsid w:val="001479C9"/>
    <w:rsid w:val="00150845"/>
    <w:rsid w:val="00152681"/>
    <w:rsid w:val="00154553"/>
    <w:rsid w:val="00154FBD"/>
    <w:rsid w:val="001576FA"/>
    <w:rsid w:val="001621B0"/>
    <w:rsid w:val="00166299"/>
    <w:rsid w:val="00173213"/>
    <w:rsid w:val="00173EA7"/>
    <w:rsid w:val="00175EDB"/>
    <w:rsid w:val="001812C7"/>
    <w:rsid w:val="00181FA5"/>
    <w:rsid w:val="0018265C"/>
    <w:rsid w:val="00182C31"/>
    <w:rsid w:val="00190FA4"/>
    <w:rsid w:val="00193834"/>
    <w:rsid w:val="00195FF1"/>
    <w:rsid w:val="00196C50"/>
    <w:rsid w:val="0019760C"/>
    <w:rsid w:val="001A1111"/>
    <w:rsid w:val="001A4A12"/>
    <w:rsid w:val="001A7A4B"/>
    <w:rsid w:val="001B28ED"/>
    <w:rsid w:val="001B36C1"/>
    <w:rsid w:val="001C1389"/>
    <w:rsid w:val="001C2BBB"/>
    <w:rsid w:val="001D2561"/>
    <w:rsid w:val="001D338F"/>
    <w:rsid w:val="001D5131"/>
    <w:rsid w:val="001D58C4"/>
    <w:rsid w:val="001D6E4C"/>
    <w:rsid w:val="001D7302"/>
    <w:rsid w:val="001E077F"/>
    <w:rsid w:val="001E456A"/>
    <w:rsid w:val="001E5996"/>
    <w:rsid w:val="001E74B4"/>
    <w:rsid w:val="001F0774"/>
    <w:rsid w:val="001F6913"/>
    <w:rsid w:val="001F6F6D"/>
    <w:rsid w:val="00204246"/>
    <w:rsid w:val="002104A9"/>
    <w:rsid w:val="0021051F"/>
    <w:rsid w:val="0021289D"/>
    <w:rsid w:val="00214F32"/>
    <w:rsid w:val="00221500"/>
    <w:rsid w:val="002217A8"/>
    <w:rsid w:val="002253C0"/>
    <w:rsid w:val="00226DCD"/>
    <w:rsid w:val="0023185F"/>
    <w:rsid w:val="002355D7"/>
    <w:rsid w:val="0023645A"/>
    <w:rsid w:val="00244926"/>
    <w:rsid w:val="002519F2"/>
    <w:rsid w:val="002571BD"/>
    <w:rsid w:val="00262C97"/>
    <w:rsid w:val="002656E9"/>
    <w:rsid w:val="00276D21"/>
    <w:rsid w:val="0027755B"/>
    <w:rsid w:val="00293517"/>
    <w:rsid w:val="00296A09"/>
    <w:rsid w:val="002A4669"/>
    <w:rsid w:val="002A77D0"/>
    <w:rsid w:val="002B5004"/>
    <w:rsid w:val="002B52FE"/>
    <w:rsid w:val="002B5F3C"/>
    <w:rsid w:val="002B7B0C"/>
    <w:rsid w:val="002C2224"/>
    <w:rsid w:val="002C2F43"/>
    <w:rsid w:val="002C4036"/>
    <w:rsid w:val="002E4A47"/>
    <w:rsid w:val="002E4ABA"/>
    <w:rsid w:val="002E4F20"/>
    <w:rsid w:val="002E5115"/>
    <w:rsid w:val="002E750B"/>
    <w:rsid w:val="002E786A"/>
    <w:rsid w:val="002F2D39"/>
    <w:rsid w:val="00300AA3"/>
    <w:rsid w:val="00301179"/>
    <w:rsid w:val="003061CB"/>
    <w:rsid w:val="003111A5"/>
    <w:rsid w:val="0031342A"/>
    <w:rsid w:val="003200E3"/>
    <w:rsid w:val="00321262"/>
    <w:rsid w:val="003357BB"/>
    <w:rsid w:val="003367F6"/>
    <w:rsid w:val="00337ECD"/>
    <w:rsid w:val="00342008"/>
    <w:rsid w:val="00346D4D"/>
    <w:rsid w:val="0035062F"/>
    <w:rsid w:val="00351516"/>
    <w:rsid w:val="00351850"/>
    <w:rsid w:val="00352386"/>
    <w:rsid w:val="003547E9"/>
    <w:rsid w:val="00355EF9"/>
    <w:rsid w:val="003561E6"/>
    <w:rsid w:val="00360D44"/>
    <w:rsid w:val="00362139"/>
    <w:rsid w:val="00364BF2"/>
    <w:rsid w:val="00366033"/>
    <w:rsid w:val="0036677D"/>
    <w:rsid w:val="00366EFA"/>
    <w:rsid w:val="00374599"/>
    <w:rsid w:val="00375B6A"/>
    <w:rsid w:val="00376F8D"/>
    <w:rsid w:val="00377602"/>
    <w:rsid w:val="00377E7B"/>
    <w:rsid w:val="003855E1"/>
    <w:rsid w:val="003905D3"/>
    <w:rsid w:val="003A3E72"/>
    <w:rsid w:val="003A43EC"/>
    <w:rsid w:val="003A67EC"/>
    <w:rsid w:val="003A6BC8"/>
    <w:rsid w:val="003A7BCF"/>
    <w:rsid w:val="003B315D"/>
    <w:rsid w:val="003B737D"/>
    <w:rsid w:val="003B7FBE"/>
    <w:rsid w:val="003C04BB"/>
    <w:rsid w:val="003C13BE"/>
    <w:rsid w:val="003C295A"/>
    <w:rsid w:val="003C2A45"/>
    <w:rsid w:val="003C5743"/>
    <w:rsid w:val="003C5846"/>
    <w:rsid w:val="003D1D88"/>
    <w:rsid w:val="003D501D"/>
    <w:rsid w:val="003E04C9"/>
    <w:rsid w:val="003E0A80"/>
    <w:rsid w:val="003E0AD9"/>
    <w:rsid w:val="003E517B"/>
    <w:rsid w:val="003E57E1"/>
    <w:rsid w:val="003F29D7"/>
    <w:rsid w:val="003F2F09"/>
    <w:rsid w:val="003F3003"/>
    <w:rsid w:val="003F43DD"/>
    <w:rsid w:val="003F5251"/>
    <w:rsid w:val="003F622E"/>
    <w:rsid w:val="0040298D"/>
    <w:rsid w:val="00404813"/>
    <w:rsid w:val="0041167D"/>
    <w:rsid w:val="00415393"/>
    <w:rsid w:val="00415EB2"/>
    <w:rsid w:val="00420EBD"/>
    <w:rsid w:val="0042317C"/>
    <w:rsid w:val="00423285"/>
    <w:rsid w:val="004255BE"/>
    <w:rsid w:val="0043046E"/>
    <w:rsid w:val="0043051D"/>
    <w:rsid w:val="00430523"/>
    <w:rsid w:val="004328A1"/>
    <w:rsid w:val="00434696"/>
    <w:rsid w:val="00440B75"/>
    <w:rsid w:val="004440FF"/>
    <w:rsid w:val="004466A0"/>
    <w:rsid w:val="00450919"/>
    <w:rsid w:val="00453DFA"/>
    <w:rsid w:val="00460207"/>
    <w:rsid w:val="0046096D"/>
    <w:rsid w:val="004621EA"/>
    <w:rsid w:val="0046420D"/>
    <w:rsid w:val="00464838"/>
    <w:rsid w:val="00465EAA"/>
    <w:rsid w:val="00466429"/>
    <w:rsid w:val="00466563"/>
    <w:rsid w:val="00466B19"/>
    <w:rsid w:val="00467617"/>
    <w:rsid w:val="00467D27"/>
    <w:rsid w:val="00472501"/>
    <w:rsid w:val="00473B8F"/>
    <w:rsid w:val="00486315"/>
    <w:rsid w:val="00495949"/>
    <w:rsid w:val="00496A32"/>
    <w:rsid w:val="004A0DAC"/>
    <w:rsid w:val="004A125B"/>
    <w:rsid w:val="004A55F0"/>
    <w:rsid w:val="004B2137"/>
    <w:rsid w:val="004B4AC1"/>
    <w:rsid w:val="004B5219"/>
    <w:rsid w:val="004B6C12"/>
    <w:rsid w:val="004C2B22"/>
    <w:rsid w:val="004C7495"/>
    <w:rsid w:val="004D01C7"/>
    <w:rsid w:val="004D1FC7"/>
    <w:rsid w:val="004D2AFC"/>
    <w:rsid w:val="004D4E7D"/>
    <w:rsid w:val="004D52F6"/>
    <w:rsid w:val="004E0186"/>
    <w:rsid w:val="004E47E1"/>
    <w:rsid w:val="004E6D50"/>
    <w:rsid w:val="004F03A5"/>
    <w:rsid w:val="004F11B8"/>
    <w:rsid w:val="004F2D36"/>
    <w:rsid w:val="004F4999"/>
    <w:rsid w:val="004F5155"/>
    <w:rsid w:val="004F5B31"/>
    <w:rsid w:val="004F7085"/>
    <w:rsid w:val="00500ABA"/>
    <w:rsid w:val="00501808"/>
    <w:rsid w:val="00502C0B"/>
    <w:rsid w:val="00513F5D"/>
    <w:rsid w:val="00515A59"/>
    <w:rsid w:val="00515A8D"/>
    <w:rsid w:val="00517057"/>
    <w:rsid w:val="0051728F"/>
    <w:rsid w:val="005233E2"/>
    <w:rsid w:val="00523845"/>
    <w:rsid w:val="00527623"/>
    <w:rsid w:val="00530791"/>
    <w:rsid w:val="00536161"/>
    <w:rsid w:val="00536514"/>
    <w:rsid w:val="00541A00"/>
    <w:rsid w:val="00544AEE"/>
    <w:rsid w:val="00544BFE"/>
    <w:rsid w:val="00550378"/>
    <w:rsid w:val="00550CA0"/>
    <w:rsid w:val="00552925"/>
    <w:rsid w:val="00555238"/>
    <w:rsid w:val="00556014"/>
    <w:rsid w:val="00556083"/>
    <w:rsid w:val="005572E9"/>
    <w:rsid w:val="0056007E"/>
    <w:rsid w:val="00560602"/>
    <w:rsid w:val="005613D2"/>
    <w:rsid w:val="00562FA8"/>
    <w:rsid w:val="00573233"/>
    <w:rsid w:val="00576682"/>
    <w:rsid w:val="00576F83"/>
    <w:rsid w:val="00581BD3"/>
    <w:rsid w:val="00586DB0"/>
    <w:rsid w:val="00591B45"/>
    <w:rsid w:val="0059289A"/>
    <w:rsid w:val="005A0139"/>
    <w:rsid w:val="005A120B"/>
    <w:rsid w:val="005A2D33"/>
    <w:rsid w:val="005B0E74"/>
    <w:rsid w:val="005B1929"/>
    <w:rsid w:val="005B7270"/>
    <w:rsid w:val="005C3334"/>
    <w:rsid w:val="005C4DFC"/>
    <w:rsid w:val="005C76FD"/>
    <w:rsid w:val="005D0436"/>
    <w:rsid w:val="005D1F52"/>
    <w:rsid w:val="005D2CF3"/>
    <w:rsid w:val="005E049E"/>
    <w:rsid w:val="005E0513"/>
    <w:rsid w:val="005E062B"/>
    <w:rsid w:val="005E22C2"/>
    <w:rsid w:val="005E549B"/>
    <w:rsid w:val="005E56D4"/>
    <w:rsid w:val="005E5DE8"/>
    <w:rsid w:val="005E7A4D"/>
    <w:rsid w:val="005E7D62"/>
    <w:rsid w:val="005E7E0E"/>
    <w:rsid w:val="005F0848"/>
    <w:rsid w:val="005F303A"/>
    <w:rsid w:val="005F445D"/>
    <w:rsid w:val="005F6FF3"/>
    <w:rsid w:val="00603AC1"/>
    <w:rsid w:val="00607D22"/>
    <w:rsid w:val="0061262D"/>
    <w:rsid w:val="00620D2A"/>
    <w:rsid w:val="00620D2E"/>
    <w:rsid w:val="006223DD"/>
    <w:rsid w:val="006224E9"/>
    <w:rsid w:val="00625441"/>
    <w:rsid w:val="00631576"/>
    <w:rsid w:val="00631B68"/>
    <w:rsid w:val="00632B64"/>
    <w:rsid w:val="00635741"/>
    <w:rsid w:val="00641561"/>
    <w:rsid w:val="00643C9F"/>
    <w:rsid w:val="006472CD"/>
    <w:rsid w:val="0064767F"/>
    <w:rsid w:val="0065193F"/>
    <w:rsid w:val="0065361C"/>
    <w:rsid w:val="006548C5"/>
    <w:rsid w:val="0066040A"/>
    <w:rsid w:val="00660FC6"/>
    <w:rsid w:val="006632FF"/>
    <w:rsid w:val="0066365F"/>
    <w:rsid w:val="006676AD"/>
    <w:rsid w:val="0067689F"/>
    <w:rsid w:val="00676B41"/>
    <w:rsid w:val="00680018"/>
    <w:rsid w:val="00680A5D"/>
    <w:rsid w:val="00680D9F"/>
    <w:rsid w:val="00682FBE"/>
    <w:rsid w:val="00684223"/>
    <w:rsid w:val="00687AD1"/>
    <w:rsid w:val="0069000A"/>
    <w:rsid w:val="00690C19"/>
    <w:rsid w:val="006916B4"/>
    <w:rsid w:val="00692C59"/>
    <w:rsid w:val="00692D9A"/>
    <w:rsid w:val="00696E68"/>
    <w:rsid w:val="006A3229"/>
    <w:rsid w:val="006A5A63"/>
    <w:rsid w:val="006A7434"/>
    <w:rsid w:val="006C10B7"/>
    <w:rsid w:val="006C1560"/>
    <w:rsid w:val="006C31D4"/>
    <w:rsid w:val="006C4D74"/>
    <w:rsid w:val="006C6D05"/>
    <w:rsid w:val="006C7C46"/>
    <w:rsid w:val="006D4ACA"/>
    <w:rsid w:val="006E0D02"/>
    <w:rsid w:val="006E29A4"/>
    <w:rsid w:val="006F0BE2"/>
    <w:rsid w:val="006F18E8"/>
    <w:rsid w:val="006F2868"/>
    <w:rsid w:val="006F7F46"/>
    <w:rsid w:val="0070568F"/>
    <w:rsid w:val="00707646"/>
    <w:rsid w:val="00712AD2"/>
    <w:rsid w:val="00716FC5"/>
    <w:rsid w:val="007214F8"/>
    <w:rsid w:val="007218E3"/>
    <w:rsid w:val="00726004"/>
    <w:rsid w:val="007266AE"/>
    <w:rsid w:val="0073164F"/>
    <w:rsid w:val="00731B98"/>
    <w:rsid w:val="00735C1B"/>
    <w:rsid w:val="00742AAB"/>
    <w:rsid w:val="0074594D"/>
    <w:rsid w:val="00747B01"/>
    <w:rsid w:val="00750197"/>
    <w:rsid w:val="00751635"/>
    <w:rsid w:val="00753242"/>
    <w:rsid w:val="00755219"/>
    <w:rsid w:val="00755401"/>
    <w:rsid w:val="00756225"/>
    <w:rsid w:val="00757815"/>
    <w:rsid w:val="00760370"/>
    <w:rsid w:val="00761044"/>
    <w:rsid w:val="00761106"/>
    <w:rsid w:val="00763094"/>
    <w:rsid w:val="007638FC"/>
    <w:rsid w:val="00765D03"/>
    <w:rsid w:val="007679A7"/>
    <w:rsid w:val="00771B91"/>
    <w:rsid w:val="00773159"/>
    <w:rsid w:val="00782C07"/>
    <w:rsid w:val="00783194"/>
    <w:rsid w:val="00785285"/>
    <w:rsid w:val="00786B72"/>
    <w:rsid w:val="00790517"/>
    <w:rsid w:val="00790A0C"/>
    <w:rsid w:val="00793642"/>
    <w:rsid w:val="00796261"/>
    <w:rsid w:val="00797F25"/>
    <w:rsid w:val="007A2327"/>
    <w:rsid w:val="007A7150"/>
    <w:rsid w:val="007B0FFA"/>
    <w:rsid w:val="007B4066"/>
    <w:rsid w:val="007B48AC"/>
    <w:rsid w:val="007B4CBB"/>
    <w:rsid w:val="007B4DFC"/>
    <w:rsid w:val="007B66AC"/>
    <w:rsid w:val="007C0685"/>
    <w:rsid w:val="007C0F65"/>
    <w:rsid w:val="007C1866"/>
    <w:rsid w:val="007C38AD"/>
    <w:rsid w:val="007C5069"/>
    <w:rsid w:val="007D16F5"/>
    <w:rsid w:val="007D4B37"/>
    <w:rsid w:val="007D55D6"/>
    <w:rsid w:val="007E1776"/>
    <w:rsid w:val="007E20E4"/>
    <w:rsid w:val="007E296B"/>
    <w:rsid w:val="007E672E"/>
    <w:rsid w:val="007F276C"/>
    <w:rsid w:val="007F4393"/>
    <w:rsid w:val="007F4764"/>
    <w:rsid w:val="00802E0F"/>
    <w:rsid w:val="008049DC"/>
    <w:rsid w:val="00805B83"/>
    <w:rsid w:val="008060DF"/>
    <w:rsid w:val="00806749"/>
    <w:rsid w:val="00817ED6"/>
    <w:rsid w:val="008272F1"/>
    <w:rsid w:val="0083103D"/>
    <w:rsid w:val="00833CB7"/>
    <w:rsid w:val="00834D0C"/>
    <w:rsid w:val="00841D5D"/>
    <w:rsid w:val="00844052"/>
    <w:rsid w:val="00844145"/>
    <w:rsid w:val="00845E68"/>
    <w:rsid w:val="00847209"/>
    <w:rsid w:val="0084767A"/>
    <w:rsid w:val="00853057"/>
    <w:rsid w:val="00854A9D"/>
    <w:rsid w:val="00855011"/>
    <w:rsid w:val="0086527F"/>
    <w:rsid w:val="00870D0C"/>
    <w:rsid w:val="00870F7B"/>
    <w:rsid w:val="00875DBA"/>
    <w:rsid w:val="008767E3"/>
    <w:rsid w:val="0088122A"/>
    <w:rsid w:val="00884EAC"/>
    <w:rsid w:val="008876D2"/>
    <w:rsid w:val="0089180A"/>
    <w:rsid w:val="0089488E"/>
    <w:rsid w:val="00897B81"/>
    <w:rsid w:val="008A1702"/>
    <w:rsid w:val="008A2BCD"/>
    <w:rsid w:val="008A2BDB"/>
    <w:rsid w:val="008A2CE1"/>
    <w:rsid w:val="008A58CB"/>
    <w:rsid w:val="008A7B8E"/>
    <w:rsid w:val="008B3E03"/>
    <w:rsid w:val="008B42CE"/>
    <w:rsid w:val="008B6D9A"/>
    <w:rsid w:val="008C0C91"/>
    <w:rsid w:val="008C14F2"/>
    <w:rsid w:val="008C19ED"/>
    <w:rsid w:val="008C6AF5"/>
    <w:rsid w:val="008D35B2"/>
    <w:rsid w:val="008D5013"/>
    <w:rsid w:val="008D549C"/>
    <w:rsid w:val="008D72C4"/>
    <w:rsid w:val="008E0967"/>
    <w:rsid w:val="008E3835"/>
    <w:rsid w:val="008E4560"/>
    <w:rsid w:val="008E48C5"/>
    <w:rsid w:val="008F3A6D"/>
    <w:rsid w:val="008F42EE"/>
    <w:rsid w:val="008F5685"/>
    <w:rsid w:val="008F744A"/>
    <w:rsid w:val="009007F4"/>
    <w:rsid w:val="00901B69"/>
    <w:rsid w:val="0090482B"/>
    <w:rsid w:val="00905A6E"/>
    <w:rsid w:val="00905B7E"/>
    <w:rsid w:val="00906851"/>
    <w:rsid w:val="00907F17"/>
    <w:rsid w:val="00910EFE"/>
    <w:rsid w:val="009113AF"/>
    <w:rsid w:val="00912F89"/>
    <w:rsid w:val="00913260"/>
    <w:rsid w:val="00922857"/>
    <w:rsid w:val="0092437C"/>
    <w:rsid w:val="009248C7"/>
    <w:rsid w:val="00924DC5"/>
    <w:rsid w:val="009255F7"/>
    <w:rsid w:val="00934ADF"/>
    <w:rsid w:val="00953179"/>
    <w:rsid w:val="009559BB"/>
    <w:rsid w:val="00956D1E"/>
    <w:rsid w:val="0095762E"/>
    <w:rsid w:val="00965187"/>
    <w:rsid w:val="00973FB0"/>
    <w:rsid w:val="00975E06"/>
    <w:rsid w:val="00983424"/>
    <w:rsid w:val="00983AF5"/>
    <w:rsid w:val="00987FBA"/>
    <w:rsid w:val="009A0819"/>
    <w:rsid w:val="009A5208"/>
    <w:rsid w:val="009C1515"/>
    <w:rsid w:val="009C1524"/>
    <w:rsid w:val="009C2122"/>
    <w:rsid w:val="009C2285"/>
    <w:rsid w:val="009C5CEA"/>
    <w:rsid w:val="009D0F7F"/>
    <w:rsid w:val="009D621E"/>
    <w:rsid w:val="009D7C13"/>
    <w:rsid w:val="009E0D02"/>
    <w:rsid w:val="009E26DB"/>
    <w:rsid w:val="009E51AD"/>
    <w:rsid w:val="009E5EB6"/>
    <w:rsid w:val="009E7990"/>
    <w:rsid w:val="009F12DC"/>
    <w:rsid w:val="009F27C3"/>
    <w:rsid w:val="00A01A1F"/>
    <w:rsid w:val="00A01BB4"/>
    <w:rsid w:val="00A07C73"/>
    <w:rsid w:val="00A110C1"/>
    <w:rsid w:val="00A120EC"/>
    <w:rsid w:val="00A126D0"/>
    <w:rsid w:val="00A13EF0"/>
    <w:rsid w:val="00A21D05"/>
    <w:rsid w:val="00A2261D"/>
    <w:rsid w:val="00A228EF"/>
    <w:rsid w:val="00A250E0"/>
    <w:rsid w:val="00A32FA8"/>
    <w:rsid w:val="00A341A0"/>
    <w:rsid w:val="00A3446A"/>
    <w:rsid w:val="00A35EE6"/>
    <w:rsid w:val="00A36A4C"/>
    <w:rsid w:val="00A4283F"/>
    <w:rsid w:val="00A442E1"/>
    <w:rsid w:val="00A45A48"/>
    <w:rsid w:val="00A464DA"/>
    <w:rsid w:val="00A5014B"/>
    <w:rsid w:val="00A51095"/>
    <w:rsid w:val="00A51E42"/>
    <w:rsid w:val="00A54515"/>
    <w:rsid w:val="00A54E44"/>
    <w:rsid w:val="00A56F69"/>
    <w:rsid w:val="00A62C5C"/>
    <w:rsid w:val="00A62E34"/>
    <w:rsid w:val="00A64FE6"/>
    <w:rsid w:val="00A65639"/>
    <w:rsid w:val="00A70182"/>
    <w:rsid w:val="00A71FF4"/>
    <w:rsid w:val="00A72F70"/>
    <w:rsid w:val="00A73F85"/>
    <w:rsid w:val="00A75705"/>
    <w:rsid w:val="00A76EF5"/>
    <w:rsid w:val="00A7784F"/>
    <w:rsid w:val="00A778FA"/>
    <w:rsid w:val="00A8080B"/>
    <w:rsid w:val="00A82167"/>
    <w:rsid w:val="00A83112"/>
    <w:rsid w:val="00A83547"/>
    <w:rsid w:val="00A920FC"/>
    <w:rsid w:val="00A92FE8"/>
    <w:rsid w:val="00AA358F"/>
    <w:rsid w:val="00AA50CF"/>
    <w:rsid w:val="00AB065A"/>
    <w:rsid w:val="00AB0A0B"/>
    <w:rsid w:val="00AB2EC5"/>
    <w:rsid w:val="00AB47EE"/>
    <w:rsid w:val="00AB662F"/>
    <w:rsid w:val="00AC0BD5"/>
    <w:rsid w:val="00AC6ACD"/>
    <w:rsid w:val="00AD104C"/>
    <w:rsid w:val="00AD2BE3"/>
    <w:rsid w:val="00AD62A8"/>
    <w:rsid w:val="00AE204C"/>
    <w:rsid w:val="00AE3C6D"/>
    <w:rsid w:val="00AE4257"/>
    <w:rsid w:val="00AE5BC8"/>
    <w:rsid w:val="00AE601A"/>
    <w:rsid w:val="00AE63F2"/>
    <w:rsid w:val="00AE7C83"/>
    <w:rsid w:val="00AF1A77"/>
    <w:rsid w:val="00AF3F9A"/>
    <w:rsid w:val="00B03DD9"/>
    <w:rsid w:val="00B03FB8"/>
    <w:rsid w:val="00B05833"/>
    <w:rsid w:val="00B068DB"/>
    <w:rsid w:val="00B12DD7"/>
    <w:rsid w:val="00B150E7"/>
    <w:rsid w:val="00B17477"/>
    <w:rsid w:val="00B225E8"/>
    <w:rsid w:val="00B22895"/>
    <w:rsid w:val="00B22B6D"/>
    <w:rsid w:val="00B233DF"/>
    <w:rsid w:val="00B25049"/>
    <w:rsid w:val="00B278FE"/>
    <w:rsid w:val="00B30FF5"/>
    <w:rsid w:val="00B3283E"/>
    <w:rsid w:val="00B40ED7"/>
    <w:rsid w:val="00B44078"/>
    <w:rsid w:val="00B44AB5"/>
    <w:rsid w:val="00B47E87"/>
    <w:rsid w:val="00B53B64"/>
    <w:rsid w:val="00B5489D"/>
    <w:rsid w:val="00B54D15"/>
    <w:rsid w:val="00B56ACB"/>
    <w:rsid w:val="00B56C1C"/>
    <w:rsid w:val="00B617C6"/>
    <w:rsid w:val="00B62B6A"/>
    <w:rsid w:val="00B639EA"/>
    <w:rsid w:val="00B66460"/>
    <w:rsid w:val="00B67015"/>
    <w:rsid w:val="00B719F6"/>
    <w:rsid w:val="00B71ADA"/>
    <w:rsid w:val="00B74EE4"/>
    <w:rsid w:val="00B818EF"/>
    <w:rsid w:val="00B82787"/>
    <w:rsid w:val="00B84649"/>
    <w:rsid w:val="00B84A86"/>
    <w:rsid w:val="00B91D1D"/>
    <w:rsid w:val="00B9304B"/>
    <w:rsid w:val="00B93FA2"/>
    <w:rsid w:val="00B97077"/>
    <w:rsid w:val="00BA0BC6"/>
    <w:rsid w:val="00BA1AB5"/>
    <w:rsid w:val="00BB24B1"/>
    <w:rsid w:val="00BB2DCE"/>
    <w:rsid w:val="00BB3937"/>
    <w:rsid w:val="00BB4876"/>
    <w:rsid w:val="00BB6247"/>
    <w:rsid w:val="00BB66E7"/>
    <w:rsid w:val="00BC0CD8"/>
    <w:rsid w:val="00BC1FF0"/>
    <w:rsid w:val="00BD1D10"/>
    <w:rsid w:val="00BD42ED"/>
    <w:rsid w:val="00BD71BE"/>
    <w:rsid w:val="00BE277F"/>
    <w:rsid w:val="00BE2D07"/>
    <w:rsid w:val="00BE3A56"/>
    <w:rsid w:val="00BE3CBD"/>
    <w:rsid w:val="00BE5D95"/>
    <w:rsid w:val="00BF63D3"/>
    <w:rsid w:val="00C12A20"/>
    <w:rsid w:val="00C12AF4"/>
    <w:rsid w:val="00C12D52"/>
    <w:rsid w:val="00C21506"/>
    <w:rsid w:val="00C22DDA"/>
    <w:rsid w:val="00C31344"/>
    <w:rsid w:val="00C3190B"/>
    <w:rsid w:val="00C34084"/>
    <w:rsid w:val="00C34EA1"/>
    <w:rsid w:val="00C35717"/>
    <w:rsid w:val="00C35C0F"/>
    <w:rsid w:val="00C368B3"/>
    <w:rsid w:val="00C369CD"/>
    <w:rsid w:val="00C420BE"/>
    <w:rsid w:val="00C45573"/>
    <w:rsid w:val="00C476AB"/>
    <w:rsid w:val="00C52766"/>
    <w:rsid w:val="00C549AA"/>
    <w:rsid w:val="00C60945"/>
    <w:rsid w:val="00C61C06"/>
    <w:rsid w:val="00C62044"/>
    <w:rsid w:val="00C62184"/>
    <w:rsid w:val="00C675FE"/>
    <w:rsid w:val="00C70723"/>
    <w:rsid w:val="00C726AA"/>
    <w:rsid w:val="00C76AD6"/>
    <w:rsid w:val="00C77774"/>
    <w:rsid w:val="00C77BF9"/>
    <w:rsid w:val="00C840AF"/>
    <w:rsid w:val="00C85C82"/>
    <w:rsid w:val="00C8682A"/>
    <w:rsid w:val="00C86FA3"/>
    <w:rsid w:val="00C909E0"/>
    <w:rsid w:val="00C94E16"/>
    <w:rsid w:val="00C95170"/>
    <w:rsid w:val="00C96F8C"/>
    <w:rsid w:val="00C979CE"/>
    <w:rsid w:val="00CA1BFE"/>
    <w:rsid w:val="00CA1C2B"/>
    <w:rsid w:val="00CA36F1"/>
    <w:rsid w:val="00CA4A78"/>
    <w:rsid w:val="00CA5CAA"/>
    <w:rsid w:val="00CA7983"/>
    <w:rsid w:val="00CB1BB0"/>
    <w:rsid w:val="00CB347A"/>
    <w:rsid w:val="00CB396C"/>
    <w:rsid w:val="00CB5FC2"/>
    <w:rsid w:val="00CC2121"/>
    <w:rsid w:val="00CC4723"/>
    <w:rsid w:val="00CC6E13"/>
    <w:rsid w:val="00CD009A"/>
    <w:rsid w:val="00CD113C"/>
    <w:rsid w:val="00CD5306"/>
    <w:rsid w:val="00CD73CD"/>
    <w:rsid w:val="00CE07D0"/>
    <w:rsid w:val="00CE337A"/>
    <w:rsid w:val="00CE79F2"/>
    <w:rsid w:val="00CF2686"/>
    <w:rsid w:val="00CF5BA0"/>
    <w:rsid w:val="00CF694A"/>
    <w:rsid w:val="00CF7739"/>
    <w:rsid w:val="00D00BD6"/>
    <w:rsid w:val="00D00C62"/>
    <w:rsid w:val="00D01FC9"/>
    <w:rsid w:val="00D04289"/>
    <w:rsid w:val="00D05A27"/>
    <w:rsid w:val="00D07FF7"/>
    <w:rsid w:val="00D103B3"/>
    <w:rsid w:val="00D17A73"/>
    <w:rsid w:val="00D20B5E"/>
    <w:rsid w:val="00D2200D"/>
    <w:rsid w:val="00D24B36"/>
    <w:rsid w:val="00D3387C"/>
    <w:rsid w:val="00D34997"/>
    <w:rsid w:val="00D3583C"/>
    <w:rsid w:val="00D4072F"/>
    <w:rsid w:val="00D415B7"/>
    <w:rsid w:val="00D44930"/>
    <w:rsid w:val="00D46ECF"/>
    <w:rsid w:val="00D47743"/>
    <w:rsid w:val="00D47D14"/>
    <w:rsid w:val="00D506ED"/>
    <w:rsid w:val="00D523AC"/>
    <w:rsid w:val="00D54058"/>
    <w:rsid w:val="00D5523B"/>
    <w:rsid w:val="00D62E03"/>
    <w:rsid w:val="00D63BDB"/>
    <w:rsid w:val="00D658CD"/>
    <w:rsid w:val="00D71745"/>
    <w:rsid w:val="00D72943"/>
    <w:rsid w:val="00D72E1D"/>
    <w:rsid w:val="00D75164"/>
    <w:rsid w:val="00D802FB"/>
    <w:rsid w:val="00D8285C"/>
    <w:rsid w:val="00D83365"/>
    <w:rsid w:val="00D8671C"/>
    <w:rsid w:val="00D912A4"/>
    <w:rsid w:val="00D9516F"/>
    <w:rsid w:val="00D96065"/>
    <w:rsid w:val="00DA09A4"/>
    <w:rsid w:val="00DB244A"/>
    <w:rsid w:val="00DB4524"/>
    <w:rsid w:val="00DC3374"/>
    <w:rsid w:val="00DC3C47"/>
    <w:rsid w:val="00DC416C"/>
    <w:rsid w:val="00DC44FA"/>
    <w:rsid w:val="00DC4EB8"/>
    <w:rsid w:val="00DC7C4F"/>
    <w:rsid w:val="00DD583D"/>
    <w:rsid w:val="00DE582B"/>
    <w:rsid w:val="00DE5DF5"/>
    <w:rsid w:val="00DE63DD"/>
    <w:rsid w:val="00DE69AA"/>
    <w:rsid w:val="00DE734F"/>
    <w:rsid w:val="00DF3068"/>
    <w:rsid w:val="00DF771B"/>
    <w:rsid w:val="00E00BF7"/>
    <w:rsid w:val="00E0423A"/>
    <w:rsid w:val="00E05D1F"/>
    <w:rsid w:val="00E10DF9"/>
    <w:rsid w:val="00E116DC"/>
    <w:rsid w:val="00E12C39"/>
    <w:rsid w:val="00E24384"/>
    <w:rsid w:val="00E30C77"/>
    <w:rsid w:val="00E319FD"/>
    <w:rsid w:val="00E33587"/>
    <w:rsid w:val="00E40042"/>
    <w:rsid w:val="00E449E9"/>
    <w:rsid w:val="00E45005"/>
    <w:rsid w:val="00E46638"/>
    <w:rsid w:val="00E47E60"/>
    <w:rsid w:val="00E51265"/>
    <w:rsid w:val="00E51538"/>
    <w:rsid w:val="00E551C8"/>
    <w:rsid w:val="00E5755E"/>
    <w:rsid w:val="00E6042A"/>
    <w:rsid w:val="00E62178"/>
    <w:rsid w:val="00E6703C"/>
    <w:rsid w:val="00E71AF4"/>
    <w:rsid w:val="00E73ABE"/>
    <w:rsid w:val="00E76CF4"/>
    <w:rsid w:val="00E826BA"/>
    <w:rsid w:val="00E90403"/>
    <w:rsid w:val="00E90686"/>
    <w:rsid w:val="00E97B50"/>
    <w:rsid w:val="00EA6800"/>
    <w:rsid w:val="00EB1C5A"/>
    <w:rsid w:val="00EC34CA"/>
    <w:rsid w:val="00EC573D"/>
    <w:rsid w:val="00EC5B0E"/>
    <w:rsid w:val="00EC6BF5"/>
    <w:rsid w:val="00EC7302"/>
    <w:rsid w:val="00ED1B26"/>
    <w:rsid w:val="00ED1E49"/>
    <w:rsid w:val="00EE01E2"/>
    <w:rsid w:val="00EF5AE8"/>
    <w:rsid w:val="00EF5C23"/>
    <w:rsid w:val="00EF6591"/>
    <w:rsid w:val="00EF7C86"/>
    <w:rsid w:val="00F012E1"/>
    <w:rsid w:val="00F03445"/>
    <w:rsid w:val="00F05364"/>
    <w:rsid w:val="00F059A5"/>
    <w:rsid w:val="00F12C15"/>
    <w:rsid w:val="00F132D4"/>
    <w:rsid w:val="00F13B17"/>
    <w:rsid w:val="00F14F7F"/>
    <w:rsid w:val="00F27A4F"/>
    <w:rsid w:val="00F30DBA"/>
    <w:rsid w:val="00F32CA1"/>
    <w:rsid w:val="00F3338D"/>
    <w:rsid w:val="00F3409E"/>
    <w:rsid w:val="00F36774"/>
    <w:rsid w:val="00F43537"/>
    <w:rsid w:val="00F4438F"/>
    <w:rsid w:val="00F44666"/>
    <w:rsid w:val="00F506D3"/>
    <w:rsid w:val="00F52577"/>
    <w:rsid w:val="00F53AA8"/>
    <w:rsid w:val="00F5555F"/>
    <w:rsid w:val="00F57FB4"/>
    <w:rsid w:val="00F601AD"/>
    <w:rsid w:val="00F64220"/>
    <w:rsid w:val="00F6503A"/>
    <w:rsid w:val="00F668E7"/>
    <w:rsid w:val="00F70602"/>
    <w:rsid w:val="00F70DD8"/>
    <w:rsid w:val="00F72CE3"/>
    <w:rsid w:val="00F74F97"/>
    <w:rsid w:val="00F80606"/>
    <w:rsid w:val="00F83E65"/>
    <w:rsid w:val="00F84D38"/>
    <w:rsid w:val="00F86ADD"/>
    <w:rsid w:val="00F9063C"/>
    <w:rsid w:val="00F94C72"/>
    <w:rsid w:val="00F964F2"/>
    <w:rsid w:val="00F9688F"/>
    <w:rsid w:val="00F97FDF"/>
    <w:rsid w:val="00FA483B"/>
    <w:rsid w:val="00FB1153"/>
    <w:rsid w:val="00FB1FA1"/>
    <w:rsid w:val="00FB2582"/>
    <w:rsid w:val="00FB2E10"/>
    <w:rsid w:val="00FB37D1"/>
    <w:rsid w:val="00FB42C3"/>
    <w:rsid w:val="00FB4E12"/>
    <w:rsid w:val="00FB5C2A"/>
    <w:rsid w:val="00FB62A6"/>
    <w:rsid w:val="00FC0836"/>
    <w:rsid w:val="00FC33BA"/>
    <w:rsid w:val="00FC3E44"/>
    <w:rsid w:val="00FC437F"/>
    <w:rsid w:val="00FC5596"/>
    <w:rsid w:val="00FD1A70"/>
    <w:rsid w:val="00FD2AB5"/>
    <w:rsid w:val="00FD743F"/>
    <w:rsid w:val="00FE0E60"/>
    <w:rsid w:val="00FF059B"/>
    <w:rsid w:val="00FF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C64A30"/>
  <w15:docId w15:val="{8D3DBFF0-5A3E-4C46-8675-55F27C826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229"/>
    <w:pPr>
      <w:widowControl w:val="0"/>
      <w:autoSpaceDE w:val="0"/>
      <w:autoSpaceDN w:val="0"/>
      <w:adjustRightInd w:val="0"/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3229"/>
    <w:pPr>
      <w:keepNext/>
      <w:keepLines/>
      <w:widowControl/>
      <w:numPr>
        <w:numId w:val="12"/>
      </w:numPr>
      <w:autoSpaceDE/>
      <w:autoSpaceDN/>
      <w:adjustRightInd/>
      <w:jc w:val="center"/>
      <w:outlineLvl w:val="0"/>
    </w:pPr>
    <w:rPr>
      <w:rFonts w:eastAsia="Arial" w:cs="Arial"/>
      <w:szCs w:val="40"/>
      <w:lang w:eastAsia="en-US"/>
    </w:rPr>
  </w:style>
  <w:style w:type="paragraph" w:styleId="Heading2">
    <w:name w:val="heading 2"/>
    <w:basedOn w:val="Normal"/>
    <w:next w:val="Normal"/>
    <w:uiPriority w:val="9"/>
    <w:unhideWhenUsed/>
    <w:qFormat/>
    <w:rsid w:val="006A3229"/>
    <w:pPr>
      <w:keepNext/>
      <w:keepLines/>
      <w:numPr>
        <w:ilvl w:val="1"/>
        <w:numId w:val="12"/>
      </w:numPr>
      <w:jc w:val="left"/>
      <w:outlineLvl w:val="1"/>
    </w:pPr>
    <w:rPr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6A3229"/>
    <w:pPr>
      <w:keepNext/>
      <w:keepLines/>
      <w:numPr>
        <w:ilvl w:val="2"/>
        <w:numId w:val="12"/>
      </w:numPr>
      <w:jc w:val="left"/>
      <w:outlineLvl w:val="2"/>
    </w:pPr>
    <w:rPr>
      <w:color w:val="000000" w:themeColor="text1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6A3229"/>
    <w:pPr>
      <w:keepNext/>
      <w:keepLines/>
      <w:numPr>
        <w:ilvl w:val="3"/>
        <w:numId w:val="12"/>
      </w:numPr>
      <w:outlineLvl w:val="3"/>
    </w:pPr>
    <w:rPr>
      <w:color w:val="000000" w:themeColor="text1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12DD7"/>
    <w:pPr>
      <w:keepNext/>
      <w:keepLines/>
      <w:numPr>
        <w:ilvl w:val="4"/>
        <w:numId w:val="12"/>
      </w:numPr>
      <w:spacing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D5523B"/>
    <w:rPr>
      <w:color w:val="808080"/>
    </w:rPr>
  </w:style>
  <w:style w:type="paragraph" w:styleId="ListParagraph">
    <w:name w:val="List Paragraph"/>
    <w:basedOn w:val="Normal"/>
    <w:uiPriority w:val="34"/>
    <w:qFormat/>
    <w:rsid w:val="00A120E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5361C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67D27"/>
    <w:pPr>
      <w:tabs>
        <w:tab w:val="center" w:pos="4844"/>
        <w:tab w:val="right" w:pos="968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D27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Footer">
    <w:name w:val="footer"/>
    <w:basedOn w:val="Normal"/>
    <w:link w:val="FooterChar"/>
    <w:uiPriority w:val="99"/>
    <w:unhideWhenUsed/>
    <w:rsid w:val="00467D27"/>
    <w:pPr>
      <w:tabs>
        <w:tab w:val="center" w:pos="4844"/>
        <w:tab w:val="right" w:pos="968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D27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6A3229"/>
    <w:rPr>
      <w:rFonts w:ascii="Times New Roman" w:hAnsi="Times New Roman"/>
      <w:sz w:val="28"/>
      <w:szCs w:val="40"/>
      <w:lang w:val="uk-UA"/>
    </w:rPr>
  </w:style>
  <w:style w:type="paragraph" w:styleId="Bibliography">
    <w:name w:val="Bibliography"/>
    <w:basedOn w:val="Normal"/>
    <w:next w:val="Normal"/>
    <w:uiPriority w:val="37"/>
    <w:unhideWhenUsed/>
    <w:rsid w:val="006F7F46"/>
  </w:style>
  <w:style w:type="paragraph" w:styleId="TOC1">
    <w:name w:val="toc 1"/>
    <w:basedOn w:val="Normal"/>
    <w:next w:val="Normal"/>
    <w:autoRedefine/>
    <w:uiPriority w:val="39"/>
    <w:unhideWhenUsed/>
    <w:rsid w:val="006126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262D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61262D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61262D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7F276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F276C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61044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en-US" w:eastAsia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668E7"/>
    <w:pPr>
      <w:adjustRightInd/>
      <w:spacing w:line="240" w:lineRule="auto"/>
      <w:ind w:firstLine="0"/>
      <w:jc w:val="left"/>
    </w:pPr>
    <w:rPr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668E7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TableParagraph">
    <w:name w:val="Table Paragraph"/>
    <w:basedOn w:val="Normal"/>
    <w:uiPriority w:val="1"/>
    <w:qFormat/>
    <w:rsid w:val="009E5EB6"/>
    <w:pPr>
      <w:adjustRightInd/>
      <w:spacing w:line="240" w:lineRule="auto"/>
      <w:ind w:firstLine="0"/>
      <w:jc w:val="left"/>
    </w:pPr>
    <w:rPr>
      <w:sz w:val="22"/>
      <w:szCs w:val="22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1F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line="240" w:lineRule="auto"/>
      <w:ind w:firstLine="0"/>
      <w:jc w:val="left"/>
    </w:pPr>
    <w:rPr>
      <w:rFonts w:ascii="Courier New" w:hAnsi="Courier New" w:cs="Courier New"/>
      <w:sz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1F86"/>
    <w:rPr>
      <w:rFonts w:ascii="Courier New" w:eastAsia="Times New Roman" w:hAnsi="Courier New" w:cs="Courier New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400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7B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4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5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5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5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6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5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488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107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6726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743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544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0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55926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842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545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91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69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4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99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85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135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5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37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97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0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79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354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321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860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6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hyperlink" Target="https://doi.org/10.1016/S0031-3203(96)00142-2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docs.scipy.org/doc/scipy/%20referenc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cs.python.org/3/library/re.html" TargetMode="External"/><Relationship Id="rId33" Type="http://schemas.openxmlformats.org/officeDocument/2006/relationships/hyperlink" Target="https://xgboost.readthedocs.io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play.google.com/store/app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github.com/facundoolano/google-play-scraper" TargetMode="External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hyperlink" Target="https://www.atticusprojectai.org/cuad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scikit-learn.org/stable/index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arxiv.org/" TargetMode="External"/><Relationship Id="rId30" Type="http://schemas.openxmlformats.org/officeDocument/2006/relationships/hyperlink" Target="https://www.nltk.org/" TargetMode="External"/><Relationship Id="rId35" Type="http://schemas.openxmlformats.org/officeDocument/2006/relationships/hyperlink" Target="http://faculty.ucmerced.edu/mcarreira-perpinan/paper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Documents\Custom%20Office%20Templates\Standa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Nad07</b:Tag>
    <b:SourceType>JournalArticle</b:SourceType>
    <b:Guid>{F2C875A5-8FF7-4F2C-ACFC-E50A40B067D7}</b:Guid>
    <b:Author>
      <b:Author>
        <b:NameList>
          <b:Person>
            <b:Last>Nadeau David</b:Last>
            <b:First>Sekine</b:First>
            <b:Middle>Satoshi</b:Middle>
          </b:Person>
        </b:NameList>
      </b:Author>
    </b:Author>
    <b:Title>A Survey of Named Entity Recognition and Classification</b:Title>
    <b:JournalName>Lingvisticae Investigationes</b:JournalName>
    <b:Year>2007</b:Year>
    <b:Volume>30</b:Volume>
    <b:Month>08</b:Month>
    <b:DOI>10.1075/li.30.1.03nad</b:DOI>
    <b:RefOrder>2</b:RefOrder>
  </b:Source>
  <b:Source>
    <b:Tag>The21</b:Tag>
    <b:SourceType>InternetSite</b:SourceType>
    <b:Guid>{5A58DE4B-6E60-4C98-9BD9-C8B70176D1E5}</b:Guid>
    <b:Year>2021</b:Year>
    <b:ProductionCompany>The Atticus Project, Inc</b:ProductionCompany>
    <b:Month>03</b:Month>
    <b:Day>10</b:Day>
    <b:YearAccessed>2022</b:YearAccessed>
    <b:MonthAccessed>01</b:MonthAccessed>
    <b:DayAccessed>17</b:DayAccessed>
    <b:URL>https://www.atticusprojectai.org/cuad</b:URL>
    <b:InternetSiteTitle>The atticus project</b:InternetSiteTitle>
    <b:RefOrder>8</b:RefOrder>
  </b:Source>
  <b:Source>
    <b:Tag>Fac19</b:Tag>
    <b:SourceType>InternetSite</b:SourceType>
    <b:Guid>{8E4B1788-F43F-4451-ADD8-2CAD2A29AACA}</b:Guid>
    <b:Author>
      <b:Author>
        <b:NameList>
          <b:Person>
            <b:Last>Olano</b:Last>
            <b:First>Facundo</b:First>
          </b:Person>
        </b:NameList>
      </b:Author>
    </b:Author>
    <b:Title>google-play-scraper</b:Title>
    <b:Year>2019</b:Year>
    <b:Month>02</b:Month>
    <b:Day>04</b:Day>
    <b:YearAccessed>2021</b:YearAccessed>
    <b:MonthAccessed>11</b:MonthAccessed>
    <b:DayAccessed>01</b:DayAccessed>
    <b:URL>https://github.com/facundoolano/google-play-scraper</b:URL>
    <b:RefOrder>12</b:RefOrder>
  </b:Source>
  <b:Source>
    <b:Tag>Goo21</b:Tag>
    <b:SourceType>InternetSite</b:SourceType>
    <b:Guid>{8FF5AA2C-AEBC-4388-891C-DE4DAF639CCA}</b:Guid>
    <b:Title>Google Play</b:Title>
    <b:ProductionCompany>Google</b:ProductionCompany>
    <b:YearAccessed>2021</b:YearAccessed>
    <b:MonthAccessed>11</b:MonthAccessed>
    <b:DayAccessed>01</b:DayAccessed>
    <b:URL>https://play.google.com/store/apps</b:URL>
    <b:RefOrder>9</b:RefOrder>
  </b:Source>
  <b:Source>
    <b:Tag>sci22</b:Tag>
    <b:SourceType>InternetSite</b:SourceType>
    <b:Guid>{A4EB176A-8CB5-4D03-8517-AFFDA9D69DB5}</b:Guid>
    <b:Title>scikit-learn: machine learning in Python</b:Title>
    <b:YearAccessed>2022</b:YearAccessed>
    <b:MonthAccessed>01</b:MonthAccessed>
    <b:DayAccessed>17</b:DayAccessed>
    <b:URL>https://scikit-learn.org/stable/index.html</b:URL>
    <b:RefOrder>11</b:RefOrder>
  </b:Source>
  <b:Source>
    <b:Tag>NLT22</b:Tag>
    <b:SourceType>InternetSite</b:SourceType>
    <b:Guid>{429F262C-6BC8-4AFE-801F-48AFD0DB1160}</b:Guid>
    <b:Title>NLTK::Natural Language Toolkit</b:Title>
    <b:ProductionCompany>NLTK Project</b:ProductionCompany>
    <b:YearAccessed>2022</b:YearAccessed>
    <b:MonthAccessed>01</b:MonthAccessed>
    <b:DayAccessed>17</b:DayAccessed>
    <b:URL>https://www.nltk.org/</b:URL>
    <b:RefOrder>10</b:RefOrder>
  </b:Source>
  <b:Source>
    <b:Tag>And97</b:Tag>
    <b:SourceType>JournalArticle</b:SourceType>
    <b:Guid>{14409539-0A4C-4B07-93B1-601C0707E4F0}</b:Guid>
    <b:Title>The use of the area under the ROC curve in the evaluation of machine learning algorithms</b:Title>
    <b:Year>1997</b:Year>
    <b:YearAccessed>2022</b:YearAccessed>
    <b:MonthAccessed>01</b:MonthAccessed>
    <b:DayAccessed>17</b:DayAccessed>
    <b:URL>https://www.sciencedirect.com/science/article/pii/S0031320396001422</b:URL>
    <b:JournalName>Pattern Recognition</b:JournalName>
    <b:Pages>1145-1159</b:Pages>
    <b:Volume>30</b:Volume>
    <b:Issue>7</b:Issue>
    <b:StandardNumber>0031-3203</b:StandardNumber>
    <b:DOI>https://doi.org/10.1016/S0031-3203(96)00142-2</b:DOI>
    <b:Author>
      <b:Author>
        <b:NameList>
          <b:Person>
            <b:Last>Bradley</b:Last>
            <b:First>Andrew</b:First>
            <b:Middle>P.</b:Middle>
          </b:Person>
        </b:NameList>
      </b:Author>
    </b:Author>
    <b:RefOrder>6</b:RefOrder>
  </b:Source>
  <b:Source>
    <b:Tag>Mar20</b:Tag>
    <b:SourceType>JournalArticle</b:SourceType>
    <b:Guid>{28DFA89D-DB31-4F05-8D2B-8262803CDE32}</b:Guid>
    <b:Author>
      <b:Author>
        <b:NameList>
          <b:Person>
            <b:Last>Margherita Grandini</b:Last>
            <b:First>Enrico</b:First>
            <b:Middle>Bagli, Giorgio Visani</b:Middle>
          </b:Person>
        </b:NameList>
      </b:Author>
    </b:Author>
    <b:Title>Metrics for Multi-Class Classification: an Overview</b:Title>
    <b:JournalName>arXiv</b:JournalName>
    <b:Year>2020</b:Year>
    <b:RefOrder>7</b:RefOrder>
  </b:Source>
  <b:Source>
    <b:Tag>Mor11</b:Tag>
    <b:SourceType>JournalArticle</b:SourceType>
    <b:Guid>{8662C9FE-8450-41FD-B4B0-E8A70BC38605}</b:Guid>
    <b:Author>
      <b:Author>
        <b:NameList>
          <b:Person>
            <b:Last>Morales Jos'e Luis</b:Last>
            <b:First>Nocedal</b:First>
            <b:Middle>Jorge</b:Middle>
          </b:Person>
        </b:NameList>
      </b:Author>
    </b:Author>
    <b:Title>Remark on Algorithm 778: L-BFGS-B: Fortran Subroutines for Large-Scale Bound Constrained Optimization</b:Title>
    <b:JournalName>ACM Trans. Math. Softw.</b:JournalName>
    <b:Year>2011</b:Year>
    <b:Pages>4</b:Pages>
    <b:Volume>38</b:Volume>
    <b:Issue>1</b:Issue>
    <b:Month>12</b:Month>
    <b:Publisher>Association for Computing Machinery</b:Publisher>
    <b:StandardNumber>0098-3500</b:StandardNumber>
    <b:URL>https://doi.org/10.1145/2049662.2049669</b:URL>
    <b:DOI>10.1145/2049662.2049669</b:DOI>
    <b:RefOrder>16</b:RefOrder>
  </b:Source>
  <b:Source>
    <b:Tag>JiH09</b:Tag>
    <b:SourceType>JournalArticle</b:SourceType>
    <b:Guid>{920092A9-9C6C-4EF9-AFB7-67A2D83358D8}</b:Guid>
    <b:Title>Estimating classification error rate: Repeated cross-validation, repeated hold-out and bootstrap</b:Title>
    <b:JournalName>Computational Statistics &amp; Data Analysis</b:JournalName>
    <b:Year>2009</b:Year>
    <b:Pages>3735-3745</b:Pages>
    <b:Volume>53</b:Volume>
    <b:Issue>11</b:Issue>
    <b:Author>
      <b:Author>
        <b:NameList>
          <b:Person>
            <b:Last>Kim</b:Last>
            <b:First>Ji-Hyun</b:First>
          </b:Person>
        </b:NameList>
      </b:Author>
    </b:Author>
    <b:StandardNumber>0167-9473</b:StandardNumber>
    <b:YearAccessed>2022</b:YearAccessed>
    <b:MonthAccessed>01</b:MonthAccessed>
    <b:DayAccessed>17</b:DayAccessed>
    <b:URL>https://www.sciencedirect.com/science/article/pii/S0167947309001601</b:URL>
    <b:DOI>https://doi.org/10.1016/j.csda.2009.04.009</b:DOI>
    <b:RefOrder>13</b:RefOrder>
  </b:Source>
  <b:Source>
    <b:Tag>Qin10</b:Tag>
    <b:SourceType>JournalArticle</b:SourceType>
    <b:Guid>{C691955A-461B-41A9-9951-71DFF3ACD08A}</b:Guid>
    <b:Author>
      <b:Author>
        <b:NameList>
          <b:Person>
            <b:Last>Qin Tao</b:Last>
            <b:First>Liu</b:First>
            <b:Middle>Tie-Yan, Xu Jun, Li Hang,</b:Middle>
          </b:Person>
        </b:NameList>
      </b:Author>
    </b:Author>
    <b:Title>LETOR: A benchmark collection for research on learning to rank for information retrieval</b:Title>
    <b:Year>2010</b:Year>
    <b:Volume>13</b:Volume>
    <b:Pages>346-374</b:Pages>
    <b:DOI>10.1007/s10791-009-9123-y</b:DOI>
    <b:JournalName>Information Retrieval</b:JournalName>
    <b:Issue>4</b:Issue>
    <b:RefOrder>4</b:RefOrder>
  </b:Source>
  <b:Source>
    <b:Tag>LIH11</b:Tag>
    <b:SourceType>JournalArticle</b:SourceType>
    <b:Guid>{35DEF8FB-26B8-4279-BF21-53C5225BC31D}</b:Guid>
    <b:Author>
      <b:Author>
        <b:NameList>
          <b:Person>
            <b:Last>LI</b:Last>
            <b:First>Hang</b:First>
          </b:Person>
        </b:NameList>
      </b:Author>
    </b:Author>
    <b:Title>A Short Introduction to Learning to Rank</b:Title>
    <b:JournalName>IEICE TRANSACTIONS on Information and Systems</b:JournalName>
    <b:Year>2011</b:Year>
    <b:Pages>1854-1862</b:Pages>
    <b:Volume>E94-D</b:Volume>
    <b:Issue>10</b:Issue>
    <b:Month>10</b:Month>
    <b:Day>01</b:Day>
    <b:DOI>10.1587/transinf.E94.D.1854</b:DOI>
    <b:RefOrder>3</b:RefOrder>
  </b:Source>
  <b:Source>
    <b:Tag>reR22</b:Tag>
    <b:SourceType>InternetSite</b:SourceType>
    <b:Guid>{1A715D02-DAB0-4A25-90B5-FBE8C59448A1}</b:Guid>
    <b:Title>re — Regular expression operations</b:Title>
    <b:Year>2022</b:Year>
    <b:ProductionCompany>Python Software Foundation</b:ProductionCompany>
    <b:Month>06</b:Month>
    <b:Day>08</b:Day>
    <b:YearAccessed>2022</b:YearAccessed>
    <b:MonthAccessed>06</b:MonthAccessed>
    <b:DayAccessed>09</b:DayAccessed>
    <b:URL>https://docs.python.org/3/library/re.html</b:URL>
    <b:RefOrder>5</b:RefOrder>
  </b:Source>
  <b:Source>
    <b:Tag>XGB22</b:Tag>
    <b:SourceType>InternetSite</b:SourceType>
    <b:Guid>{2EDE5F9D-5BC9-48FE-BD2F-3C9982F423E5}</b:Guid>
    <b:Title>XGBoost Documentation</b:Title>
    <b:YearAccessed>2022</b:YearAccessed>
    <b:MonthAccessed>06</b:MonthAccessed>
    <b:DayAccessed>09</b:DayAccessed>
    <b:URL>https://xgboost.readthedocs.io</b:URL>
    <b:RefOrder>14</b:RefOrder>
  </b:Source>
  <b:Source>
    <b:Tag>sci221</b:Tag>
    <b:SourceType>InternetSite</b:SourceType>
    <b:Guid>{2AC9E8C3-55AB-43A7-8F88-A395BFF0559F}</b:Guid>
    <b:Title>scipy.stats.mannwhitneyu</b:Title>
    <b:YearAccessed>2022</b:YearAccessed>
    <b:MonthAccessed>06</b:MonthAccessed>
    <b:DayAccessed>10</b:DayAccessed>
    <b:URL>https://docs.scipy.org/doc/scipy/reference/generated/scipy.stats.mannwhitneyu.html</b:URL>
    <b:RefOrder>15</b:RefOrder>
  </b:Source>
  <b:Source>
    <b:Tag>Mig97</b:Tag>
    <b:SourceType>JournalArticle</b:SourceType>
    <b:Guid>{B32A8CB2-570E-4EA9-BE38-3B610710ED75}</b:Guid>
    <b:Title>A review of dimension reduction techniques</b:Title>
    <b:Year>1997</b:Year>
    <b:Author>
      <b:Author>
        <b:NameList>
          <b:Person>
            <b:Last>Carreira-perpiñán</b:Last>
            <b:First>Miguel</b:First>
            <b:Middle>Á.</b:Middle>
          </b:Person>
        </b:NameList>
      </b:Author>
    </b:Author>
    <b:RefOrder>17</b:RefOrder>
  </b:Source>
  <b:Source>
    <b:Tag>Muk21</b:Tag>
    <b:SourceType>JournalArticle</b:SourceType>
    <b:Guid>{B3232409-7F31-4A5E-B1A1-0012843CB538}</b:Guid>
    <b:Title>From Classical Machine Learning to Deep Neural Networks: A Simplified Scientometric Review</b:Title>
    <b:JournalName>Applied Sciences</b:JournalName>
    <b:Year>2021</b:Year>
    <b:Volume>11</b:Volume>
    <b:Issue>5541</b:Issue>
    <b:Author>
      <b:Author>
        <b:NameList>
          <b:Person>
            <b:Last>Mukhamediev Ravil I.</b:Last>
            <b:First>Symagulov</b:First>
            <b:Middle>Adilkhan, Kuchin Yan, Yakunin Kirill, Yelis Marina</b:Middle>
          </b:Person>
        </b:NameList>
      </b:Author>
    </b:Author>
    <b:StandardNumber>2076-3417</b:StandardNumber>
    <b:DOI>10.3390/app11125541</b:DOI>
    <b:RefOrder>18</b:RefOrder>
  </b:Source>
  <b:Source>
    <b:Tag>Mat91</b:Tag>
    <b:SourceType>BookSection</b:SourceType>
    <b:Guid>{0EE9E6AA-3C22-4616-B37F-5EDF067F51AF}</b:Guid>
    <b:Author>
      <b:Author>
        <b:NameList>
          <b:Person>
            <b:Last>Matan Ofer</b:Last>
            <b:First>Burges</b:First>
            <b:Middle>Christopher J. C., LeCun Yann, Denker John</b:Middle>
          </b:Person>
        </b:NameList>
      </b:Author>
      <b:Editor>
        <b:NameList>
          <b:Person>
            <b:Last>J. Moody</b:Last>
            <b:First>S.</b:First>
            <b:Middle>Hanson, R.P. Lippmann</b:Middle>
          </b:Person>
        </b:NameList>
      </b:Editor>
    </b:Author>
    <b:Title>Multi-Digit Recognition Using a Space Displacement Neural Network</b:Title>
    <b:Year>1991</b:Year>
    <b:Volume>4</b:Volume>
    <b:Publisher>Morgan-Kaufmann</b:Publisher>
    <b:URL>https://proceedings.neurips.cc/paper/1991/file/6e2713a6efee97bacb63e52c54f0ada0-Paper.pdf</b:URL>
    <b:BookTitle>Advances in Neural Information Processing Systems</b:BookTitle>
    <b:RefOrder>19</b:RefOrder>
  </b:Source>
  <b:Source>
    <b:Tag>Adn19</b:Tag>
    <b:SourceType>JournalArticle</b:SourceType>
    <b:Guid>{54A6D1EE-1319-4725-8718-E4F977DC0479}</b:Guid>
    <b:Author>
      <b:Author>
        <b:NameList>
          <b:Person>
            <b:Last>Adnan Kiran</b:Last>
            <b:First>Akbar</b:First>
            <b:Middle>Rehan</b:Middle>
          </b:Person>
        </b:NameList>
      </b:Author>
    </b:Author>
    <b:Title>An analytical study of information extraction from unstructured and multidimensional big data</b:Title>
    <b:JournalName>Journal of Big Data</b:JournalName>
    <b:Year>2019</b:Year>
    <b:Month>10</b:Month>
    <b:Volume>6</b:Volume>
    <b:DOI>10.1186/s40537-019-0254-8</b:DOI>
    <b:RefOrder>1</b:RefOrder>
  </b:Source>
</b:Sources>
</file>

<file path=customXml/itemProps1.xml><?xml version="1.0" encoding="utf-8"?>
<ds:datastoreItem xmlns:ds="http://schemas.openxmlformats.org/officeDocument/2006/customXml" ds:itemID="{DEA8A6AC-CAF5-413F-97DA-AD941E333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Standart.dotx</Template>
  <TotalTime>4709</TotalTime>
  <Pages>57</Pages>
  <Words>8554</Words>
  <Characters>48758</Characters>
  <Application>Microsoft Office Word</Application>
  <DocSecurity>0</DocSecurity>
  <Lines>406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Home</dc:creator>
  <cp:lastModifiedBy>Каманцев Артем Сергійович</cp:lastModifiedBy>
  <cp:revision>436</cp:revision>
  <cp:lastPrinted>2022-06-14T10:41:00Z</cp:lastPrinted>
  <dcterms:created xsi:type="dcterms:W3CDTF">2022-02-01T11:05:00Z</dcterms:created>
  <dcterms:modified xsi:type="dcterms:W3CDTF">2022-06-14T11:17:00Z</dcterms:modified>
</cp:coreProperties>
</file>